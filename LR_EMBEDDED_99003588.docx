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205B39F" w:rsidR="00746D2E" w:rsidRPr="007A764D" w:rsidRDefault="007F2E46" w:rsidP="00746D2E">
      <w:pPr>
        <w:tabs>
          <w:tab w:val="left" w:pos="9630"/>
        </w:tabs>
        <w:ind w:firstLine="0"/>
        <w:jc w:val="both"/>
        <w:rPr>
          <w:rFonts w:asciiTheme="minorHAnsi" w:hAnsiTheme="minorHAnsi" w:cstheme="minorHAnsi"/>
          <w:sz w:val="24"/>
          <w:szCs w:val="24"/>
        </w:rPr>
      </w:pPr>
      <w:bookmarkStart w:id="0" w:name="_Hlk65246500"/>
      <w:bookmarkStart w:id="1" w:name="_GoBack"/>
      <w:bookmarkEnd w:id="0"/>
      <w:bookmarkEnd w:id="1"/>
      <w:r w:rsidRPr="007A764D">
        <w:rPr>
          <w:rFonts w:asciiTheme="minorHAnsi" w:hAnsiTheme="minorHAnsi" w:cstheme="minorHAnsi"/>
          <w:noProof/>
          <w:sz w:val="24"/>
          <w:szCs w:val="24"/>
          <w:lang w:val="en-IN" w:eastAsia="en-IN" w:bidi="kn-IN"/>
        </w:rPr>
        <w:drawing>
          <wp:anchor distT="0" distB="0" distL="114300" distR="114300" simplePos="0" relativeHeight="251656192" behindDoc="0" locked="0" layoutInCell="1" allowOverlap="1" wp14:anchorId="48DC9B2A" wp14:editId="0DEAE954">
            <wp:simplePos x="0" y="0"/>
            <wp:positionH relativeFrom="page">
              <wp:posOffset>-47625</wp:posOffset>
            </wp:positionH>
            <wp:positionV relativeFrom="paragraph">
              <wp:posOffset>-1087120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C657A" w:rsidRPr="007A764D">
        <w:rPr>
          <w:rFonts w:asciiTheme="minorHAnsi" w:hAnsiTheme="minorHAnsi" w:cstheme="minorHAnsi"/>
          <w:noProof/>
          <w:sz w:val="24"/>
          <w:szCs w:val="24"/>
          <w:lang w:val="en-IN" w:eastAsia="en-IN" w:bidi="kn-IN"/>
        </w:rPr>
        <mc:AlternateContent>
          <mc:Choice Requires="wps">
            <w:drawing>
              <wp:anchor distT="0" distB="0" distL="114300" distR="114300" simplePos="0" relativeHeight="251661312" behindDoc="0" locked="0" layoutInCell="1" allowOverlap="1" wp14:anchorId="48DC9B2C" wp14:editId="6FC8AC0E">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356982EA" w:rsidR="00BD0BB3" w:rsidRDefault="00BD0BB3" w:rsidP="00860730">
                            <w:pPr>
                              <w:jc w:val="center"/>
                              <w:rPr>
                                <w:rFonts w:ascii="Arial" w:hAnsi="Arial" w:cs="Arial"/>
                                <w:sz w:val="48"/>
                                <w:szCs w:val="18"/>
                              </w:rPr>
                            </w:pPr>
                            <w:r w:rsidRPr="008C657A">
                              <w:rPr>
                                <w:rFonts w:ascii="Arial" w:hAnsi="Arial" w:cs="Arial"/>
                                <w:sz w:val="48"/>
                                <w:szCs w:val="18"/>
                              </w:rPr>
                              <w:t>Learning Report –</w:t>
                            </w:r>
                            <w:r>
                              <w:rPr>
                                <w:rFonts w:ascii="Arial" w:hAnsi="Arial" w:cs="Arial"/>
                                <w:sz w:val="48"/>
                                <w:szCs w:val="18"/>
                              </w:rPr>
                              <w:t>EMBEDDED</w:t>
                            </w:r>
                          </w:p>
                          <w:p w14:paraId="3A2FE671" w14:textId="3CCECFDD" w:rsidR="00BD0BB3" w:rsidRPr="008C657A" w:rsidRDefault="00BD0BB3" w:rsidP="00860730">
                            <w:pPr>
                              <w:jc w:val="center"/>
                              <w:rPr>
                                <w:rFonts w:ascii="Arial" w:hAnsi="Arial" w:cs="Arial"/>
                                <w:iCs/>
                                <w:color w:val="000000" w:themeColor="text1"/>
                                <w:szCs w:val="24"/>
                                <w:lang w:val="it-IT"/>
                              </w:rPr>
                            </w:pPr>
                            <w:r>
                              <w:rPr>
                                <w:rFonts w:ascii="Arial" w:hAnsi="Arial" w:cs="Arial"/>
                                <w:sz w:val="48"/>
                                <w:szCs w:val="18"/>
                              </w:rPr>
                              <w:t>99003588</w:t>
                            </w:r>
                          </w:p>
                          <w:p w14:paraId="48DC9B5D" w14:textId="77777777" w:rsidR="00BD0BB3" w:rsidRPr="00F40045" w:rsidRDefault="00BD0BB3" w:rsidP="00860730">
                            <w:pPr>
                              <w:jc w:val="center"/>
                              <w:rPr>
                                <w:rFonts w:ascii="Arial" w:hAnsi="Arial" w:cs="Arial"/>
                                <w:iCs/>
                                <w:color w:val="000000" w:themeColor="text1"/>
                                <w:sz w:val="28"/>
                                <w:szCs w:val="30"/>
                                <w:lang w:val="it-IT"/>
                              </w:rPr>
                            </w:pPr>
                          </w:p>
                          <w:p w14:paraId="48DC9B5F" w14:textId="77777777" w:rsidR="00BD0BB3" w:rsidRPr="00F40045" w:rsidRDefault="00BD0BB3" w:rsidP="00860730">
                            <w:pPr>
                              <w:jc w:val="center"/>
                              <w:rPr>
                                <w:rFonts w:ascii="Arial" w:hAnsi="Arial" w:cs="Arial"/>
                                <w:iCs/>
                                <w:color w:val="000000" w:themeColor="text1"/>
                                <w:sz w:val="28"/>
                                <w:szCs w:val="30"/>
                                <w:lang w:val="it-IT"/>
                              </w:rPr>
                            </w:pPr>
                          </w:p>
                          <w:p w14:paraId="48DC9B60" w14:textId="77777777" w:rsidR="00BD0BB3" w:rsidRPr="00417AA7" w:rsidRDefault="00BD0BB3"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356982EA" w:rsidR="00BD0BB3" w:rsidRDefault="00BD0BB3" w:rsidP="00860730">
                      <w:pPr>
                        <w:jc w:val="center"/>
                        <w:rPr>
                          <w:rFonts w:ascii="Arial" w:hAnsi="Arial" w:cs="Arial"/>
                          <w:sz w:val="48"/>
                          <w:szCs w:val="18"/>
                        </w:rPr>
                      </w:pPr>
                      <w:r w:rsidRPr="008C657A">
                        <w:rPr>
                          <w:rFonts w:ascii="Arial" w:hAnsi="Arial" w:cs="Arial"/>
                          <w:sz w:val="48"/>
                          <w:szCs w:val="18"/>
                        </w:rPr>
                        <w:t>Learning Report –</w:t>
                      </w:r>
                      <w:r>
                        <w:rPr>
                          <w:rFonts w:ascii="Arial" w:hAnsi="Arial" w:cs="Arial"/>
                          <w:sz w:val="48"/>
                          <w:szCs w:val="18"/>
                        </w:rPr>
                        <w:t>EMBEDDED</w:t>
                      </w:r>
                    </w:p>
                    <w:p w14:paraId="3A2FE671" w14:textId="3CCECFDD" w:rsidR="00BD0BB3" w:rsidRPr="008C657A" w:rsidRDefault="00BD0BB3" w:rsidP="00860730">
                      <w:pPr>
                        <w:jc w:val="center"/>
                        <w:rPr>
                          <w:rFonts w:ascii="Arial" w:hAnsi="Arial" w:cs="Arial"/>
                          <w:iCs/>
                          <w:color w:val="000000" w:themeColor="text1"/>
                          <w:szCs w:val="24"/>
                          <w:lang w:val="it-IT"/>
                        </w:rPr>
                      </w:pPr>
                      <w:r>
                        <w:rPr>
                          <w:rFonts w:ascii="Arial" w:hAnsi="Arial" w:cs="Arial"/>
                          <w:sz w:val="48"/>
                          <w:szCs w:val="18"/>
                        </w:rPr>
                        <w:t>99003588</w:t>
                      </w:r>
                    </w:p>
                    <w:p w14:paraId="48DC9B5D" w14:textId="77777777" w:rsidR="00BD0BB3" w:rsidRPr="00F40045" w:rsidRDefault="00BD0BB3" w:rsidP="00860730">
                      <w:pPr>
                        <w:jc w:val="center"/>
                        <w:rPr>
                          <w:rFonts w:ascii="Arial" w:hAnsi="Arial" w:cs="Arial"/>
                          <w:iCs/>
                          <w:color w:val="000000" w:themeColor="text1"/>
                          <w:sz w:val="28"/>
                          <w:szCs w:val="30"/>
                          <w:lang w:val="it-IT"/>
                        </w:rPr>
                      </w:pPr>
                    </w:p>
                    <w:p w14:paraId="48DC9B5F" w14:textId="77777777" w:rsidR="00BD0BB3" w:rsidRPr="00F40045" w:rsidRDefault="00BD0BB3" w:rsidP="00860730">
                      <w:pPr>
                        <w:jc w:val="center"/>
                        <w:rPr>
                          <w:rFonts w:ascii="Arial" w:hAnsi="Arial" w:cs="Arial"/>
                          <w:iCs/>
                          <w:color w:val="000000" w:themeColor="text1"/>
                          <w:sz w:val="28"/>
                          <w:szCs w:val="30"/>
                          <w:lang w:val="it-IT"/>
                        </w:rPr>
                      </w:pPr>
                    </w:p>
                    <w:p w14:paraId="48DC9B60" w14:textId="77777777" w:rsidR="00BD0BB3" w:rsidRPr="00417AA7" w:rsidRDefault="00BD0BB3" w:rsidP="00860730">
                      <w:pPr>
                        <w:jc w:val="center"/>
                        <w:rPr>
                          <w:rFonts w:ascii="Arial" w:hAnsi="Arial" w:cs="Arial"/>
                          <w:sz w:val="24"/>
                          <w:szCs w:val="24"/>
                        </w:rPr>
                      </w:pPr>
                    </w:p>
                  </w:txbxContent>
                </v:textbox>
              </v:shape>
            </w:pict>
          </mc:Fallback>
        </mc:AlternateContent>
      </w:r>
      <w:bookmarkStart w:id="2" w:name="_Hlk51421161"/>
      <w:bookmarkEnd w:id="2"/>
      <w:r w:rsidR="00860730" w:rsidRPr="007A764D">
        <w:rPr>
          <w:rFonts w:asciiTheme="minorHAnsi" w:hAnsiTheme="minorHAnsi" w:cstheme="minorHAnsi"/>
          <w:noProof/>
          <w:sz w:val="24"/>
          <w:szCs w:val="24"/>
          <w:lang w:val="en-IN" w:eastAsia="en-IN" w:bidi="kn-IN"/>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CBCD42E"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val="en-IN" w:eastAsia="en-IN" w:bidi="kn-IN"/>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048A712"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007A764D">
        <w:rPr>
          <w:rFonts w:asciiTheme="minorHAnsi" w:hAnsiTheme="minorHAnsi" w:cstheme="minorHAnsi"/>
          <w:sz w:val="24"/>
          <w:szCs w:val="24"/>
        </w:rPr>
        <w:t>./</w:t>
      </w:r>
    </w:p>
    <w:p w14:paraId="48DC9A51" w14:textId="35488D9D" w:rsidR="00963DA6" w:rsidRPr="007A764D" w:rsidRDefault="002006D8" w:rsidP="00963DA6">
      <w:pPr>
        <w:ind w:firstLine="0"/>
        <w:rPr>
          <w:rFonts w:asciiTheme="minorHAnsi" w:hAnsiTheme="minorHAnsi" w:cstheme="minorHAnsi"/>
          <w:sz w:val="24"/>
          <w:szCs w:val="24"/>
        </w:rPr>
      </w:pPr>
      <w:r w:rsidRPr="007A764D">
        <w:rPr>
          <w:rFonts w:asciiTheme="minorHAnsi" w:hAnsiTheme="minorHAnsi" w:cstheme="minorHAnsi"/>
          <w:noProof/>
          <w:sz w:val="24"/>
          <w:szCs w:val="24"/>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007A764D">
        <w:rPr>
          <w:rFonts w:asciiTheme="minorHAnsi" w:hAnsiTheme="minorHAnsi" w:cstheme="minorHAnsi"/>
          <w:sz w:val="24"/>
          <w:szCs w:val="24"/>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7A764D"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7A764D" w:rsidRDefault="00AD504B"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518" w:type="pct"/>
            <w:shd w:val="clear" w:color="auto" w:fill="548DD4" w:themeFill="text2" w:themeFillTint="99"/>
            <w:vAlign w:val="center"/>
          </w:tcPr>
          <w:p w14:paraId="48DC9A53"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863" w:type="pct"/>
            <w:shd w:val="clear" w:color="auto" w:fill="548DD4" w:themeFill="text2" w:themeFillTint="99"/>
            <w:vAlign w:val="center"/>
          </w:tcPr>
          <w:p w14:paraId="48DC9A54" w14:textId="77777777" w:rsidR="002979C3" w:rsidRPr="007A764D" w:rsidRDefault="002979C3" w:rsidP="004817E1">
            <w:pPr>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785" w:type="pct"/>
            <w:shd w:val="clear" w:color="auto" w:fill="548DD4" w:themeFill="text2" w:themeFillTint="99"/>
            <w:vAlign w:val="center"/>
          </w:tcPr>
          <w:p w14:paraId="48DC9A55" w14:textId="77777777" w:rsidR="002979C3" w:rsidRPr="007A764D" w:rsidRDefault="002979C3" w:rsidP="004817E1">
            <w:pPr>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923" w:type="pct"/>
            <w:shd w:val="clear" w:color="auto" w:fill="548DD4" w:themeFill="text2" w:themeFillTint="99"/>
            <w:vAlign w:val="center"/>
          </w:tcPr>
          <w:p w14:paraId="48DC9A56" w14:textId="0A8C5B59" w:rsidR="002979C3" w:rsidRPr="007A764D" w:rsidRDefault="006E2848" w:rsidP="004817E1">
            <w:pPr>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1302" w:type="pct"/>
            <w:shd w:val="clear" w:color="auto" w:fill="548DD4" w:themeFill="text2" w:themeFillTint="99"/>
            <w:vAlign w:val="center"/>
          </w:tcPr>
          <w:p w14:paraId="48DC9A57" w14:textId="77777777" w:rsidR="002979C3" w:rsidRPr="007A764D" w:rsidRDefault="009C5EB3" w:rsidP="004817E1">
            <w:pPr>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004817E1">
        <w:trPr>
          <w:cantSplit/>
          <w:trHeight w:val="273"/>
        </w:trPr>
        <w:tc>
          <w:tcPr>
            <w:tcW w:w="609" w:type="pct"/>
            <w:vAlign w:val="center"/>
          </w:tcPr>
          <w:p w14:paraId="48DC9A59" w14:textId="5B90D161" w:rsidR="002979C3" w:rsidRPr="007A764D" w:rsidRDefault="00C66417" w:rsidP="004817E1">
            <w:pPr>
              <w:pStyle w:val="TableText"/>
              <w:spacing w:after="0"/>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518" w:type="pct"/>
            <w:vAlign w:val="center"/>
          </w:tcPr>
          <w:p w14:paraId="48DC9A5A" w14:textId="090C71F0" w:rsidR="002979C3" w:rsidRPr="007A764D" w:rsidRDefault="002979C3" w:rsidP="004817E1">
            <w:pPr>
              <w:pStyle w:val="TableText"/>
              <w:spacing w:after="0"/>
              <w:ind w:left="-54" w:hanging="12"/>
              <w:jc w:val="center"/>
              <w:rPr>
                <w:rFonts w:asciiTheme="minorHAnsi" w:hAnsiTheme="minorHAnsi" w:cstheme="minorHAnsi"/>
                <w:sz w:val="24"/>
              </w:rPr>
            </w:pPr>
          </w:p>
        </w:tc>
        <w:tc>
          <w:tcPr>
            <w:tcW w:w="863" w:type="pct"/>
            <w:vAlign w:val="center"/>
          </w:tcPr>
          <w:p w14:paraId="48DC9A5B" w14:textId="414EFBF1" w:rsidR="001B4CE7" w:rsidRPr="007A764D" w:rsidRDefault="003212B8" w:rsidP="00AA11E2">
            <w:pPr>
              <w:pStyle w:val="TableText"/>
              <w:spacing w:after="0"/>
              <w:ind w:firstLine="0"/>
              <w:rPr>
                <w:rFonts w:asciiTheme="minorHAnsi" w:hAnsiTheme="minorHAnsi" w:cstheme="minorHAnsi"/>
                <w:sz w:val="24"/>
              </w:rPr>
            </w:pPr>
            <w:r>
              <w:rPr>
                <w:rFonts w:asciiTheme="minorHAnsi" w:hAnsiTheme="minorHAnsi" w:cstheme="minorHAnsi"/>
                <w:sz w:val="24"/>
              </w:rPr>
              <w:t>SANJANA GS</w:t>
            </w:r>
          </w:p>
        </w:tc>
        <w:tc>
          <w:tcPr>
            <w:tcW w:w="785" w:type="pct"/>
            <w:vAlign w:val="center"/>
          </w:tcPr>
          <w:p w14:paraId="48DC9A5C" w14:textId="1610FFAD" w:rsidR="002979C3" w:rsidRPr="007A764D" w:rsidRDefault="002979C3" w:rsidP="004817E1">
            <w:pPr>
              <w:pStyle w:val="TableText"/>
              <w:spacing w:after="0"/>
              <w:ind w:left="-54" w:firstLine="46"/>
              <w:jc w:val="center"/>
              <w:rPr>
                <w:rFonts w:asciiTheme="minorHAnsi" w:hAnsiTheme="minorHAnsi" w:cstheme="minorHAnsi"/>
                <w:sz w:val="24"/>
              </w:rPr>
            </w:pPr>
          </w:p>
        </w:tc>
        <w:tc>
          <w:tcPr>
            <w:tcW w:w="923" w:type="pct"/>
            <w:vAlign w:val="center"/>
          </w:tcPr>
          <w:p w14:paraId="48DC9A5D" w14:textId="252D5503" w:rsidR="002979C3" w:rsidRPr="007A764D" w:rsidRDefault="002979C3" w:rsidP="004817E1">
            <w:pPr>
              <w:pStyle w:val="TableText"/>
              <w:spacing w:after="0"/>
              <w:ind w:left="92" w:hanging="34"/>
              <w:jc w:val="center"/>
              <w:rPr>
                <w:rFonts w:asciiTheme="minorHAnsi" w:hAnsiTheme="minorHAnsi" w:cstheme="minorHAnsi"/>
                <w:sz w:val="24"/>
              </w:rPr>
            </w:pPr>
          </w:p>
        </w:tc>
        <w:tc>
          <w:tcPr>
            <w:tcW w:w="1302" w:type="pct"/>
            <w:vAlign w:val="center"/>
          </w:tcPr>
          <w:p w14:paraId="48DC9A5E" w14:textId="5723114E" w:rsidR="002979C3" w:rsidRPr="007A764D" w:rsidRDefault="002979C3" w:rsidP="004817E1">
            <w:pPr>
              <w:pStyle w:val="TableText"/>
              <w:spacing w:after="0"/>
              <w:ind w:left="-54"/>
              <w:jc w:val="center"/>
              <w:rPr>
                <w:rFonts w:asciiTheme="minorHAnsi" w:hAnsiTheme="minorHAnsi" w:cstheme="minorHAnsi"/>
                <w:sz w:val="24"/>
              </w:rPr>
            </w:pPr>
          </w:p>
        </w:tc>
      </w:tr>
      <w:tr w:rsidR="00EF2B08" w:rsidRPr="007A764D" w14:paraId="48DC9A66" w14:textId="77777777" w:rsidTr="004817E1">
        <w:trPr>
          <w:cantSplit/>
          <w:trHeight w:val="273"/>
        </w:trPr>
        <w:tc>
          <w:tcPr>
            <w:tcW w:w="609" w:type="pct"/>
            <w:vAlign w:val="center"/>
          </w:tcPr>
          <w:p w14:paraId="48DC9A60" w14:textId="1BA17407"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2</w:t>
            </w:r>
          </w:p>
        </w:tc>
        <w:tc>
          <w:tcPr>
            <w:tcW w:w="518" w:type="pct"/>
            <w:vAlign w:val="center"/>
          </w:tcPr>
          <w:p w14:paraId="48DC9A61" w14:textId="3D7BB86A"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2" w14:textId="15C3102E"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3" w14:textId="2B2DC3F3"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4" w14:textId="1B266642"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5"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6D" w14:textId="77777777" w:rsidTr="004817E1">
        <w:trPr>
          <w:cantSplit/>
          <w:trHeight w:val="273"/>
        </w:trPr>
        <w:tc>
          <w:tcPr>
            <w:tcW w:w="609" w:type="pct"/>
            <w:vAlign w:val="center"/>
          </w:tcPr>
          <w:p w14:paraId="48DC9A67" w14:textId="24FB65F9" w:rsidR="00EF2B08" w:rsidRPr="007A764D" w:rsidRDefault="00AB0038" w:rsidP="004817E1">
            <w:pPr>
              <w:pStyle w:val="TableText"/>
              <w:spacing w:after="0"/>
              <w:ind w:left="-54" w:firstLine="27"/>
              <w:jc w:val="center"/>
              <w:rPr>
                <w:rFonts w:asciiTheme="minorHAnsi" w:hAnsiTheme="minorHAnsi" w:cstheme="minorHAnsi"/>
                <w:sz w:val="24"/>
              </w:rPr>
            </w:pPr>
            <w:r>
              <w:rPr>
                <w:rFonts w:asciiTheme="minorHAnsi" w:hAnsiTheme="minorHAnsi" w:cstheme="minorHAnsi"/>
                <w:sz w:val="24"/>
              </w:rPr>
              <w:t>3</w:t>
            </w:r>
          </w:p>
        </w:tc>
        <w:tc>
          <w:tcPr>
            <w:tcW w:w="518" w:type="pct"/>
            <w:vAlign w:val="center"/>
          </w:tcPr>
          <w:p w14:paraId="48DC9A68" w14:textId="4E5E8523"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69" w14:textId="106075A9"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6A" w14:textId="64439964"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6B" w14:textId="77507273"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6C"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4" w14:textId="77777777" w:rsidTr="004817E1">
        <w:trPr>
          <w:cantSplit/>
          <w:trHeight w:val="273"/>
        </w:trPr>
        <w:tc>
          <w:tcPr>
            <w:tcW w:w="609" w:type="pct"/>
            <w:vAlign w:val="center"/>
          </w:tcPr>
          <w:p w14:paraId="48DC9A6E" w14:textId="3E2ADDAF"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6F"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0"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1"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2"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3" w14:textId="77777777" w:rsidR="00EF2B08" w:rsidRPr="007A764D" w:rsidRDefault="00EF2B08" w:rsidP="004817E1">
            <w:pPr>
              <w:pStyle w:val="TableText"/>
              <w:spacing w:after="0"/>
              <w:ind w:left="-54"/>
              <w:jc w:val="center"/>
              <w:rPr>
                <w:rFonts w:asciiTheme="minorHAnsi" w:hAnsiTheme="minorHAnsi" w:cstheme="minorHAnsi"/>
                <w:sz w:val="24"/>
              </w:rPr>
            </w:pPr>
          </w:p>
        </w:tc>
      </w:tr>
      <w:tr w:rsidR="00EF2B08" w:rsidRPr="007A764D" w14:paraId="48DC9A7B" w14:textId="77777777" w:rsidTr="004817E1">
        <w:trPr>
          <w:cantSplit/>
          <w:trHeight w:val="273"/>
        </w:trPr>
        <w:tc>
          <w:tcPr>
            <w:tcW w:w="609" w:type="pct"/>
            <w:vAlign w:val="center"/>
          </w:tcPr>
          <w:p w14:paraId="48DC9A75" w14:textId="77777777" w:rsidR="00EF2B08" w:rsidRPr="007A764D" w:rsidRDefault="00EF2B08" w:rsidP="004817E1">
            <w:pPr>
              <w:pStyle w:val="TableText"/>
              <w:spacing w:after="0"/>
              <w:ind w:left="-54" w:firstLine="27"/>
              <w:jc w:val="center"/>
              <w:rPr>
                <w:rFonts w:asciiTheme="minorHAnsi" w:hAnsiTheme="minorHAnsi" w:cstheme="minorHAnsi"/>
                <w:sz w:val="24"/>
              </w:rPr>
            </w:pPr>
          </w:p>
        </w:tc>
        <w:tc>
          <w:tcPr>
            <w:tcW w:w="518" w:type="pct"/>
            <w:vAlign w:val="center"/>
          </w:tcPr>
          <w:p w14:paraId="48DC9A76" w14:textId="77777777" w:rsidR="00EF2B08" w:rsidRPr="007A764D" w:rsidRDefault="00EF2B08" w:rsidP="004817E1">
            <w:pPr>
              <w:pStyle w:val="TableText"/>
              <w:spacing w:after="0"/>
              <w:ind w:left="-54" w:hanging="12"/>
              <w:jc w:val="center"/>
              <w:rPr>
                <w:rFonts w:asciiTheme="minorHAnsi" w:hAnsiTheme="minorHAnsi" w:cstheme="minorHAnsi"/>
                <w:sz w:val="24"/>
              </w:rPr>
            </w:pPr>
          </w:p>
        </w:tc>
        <w:tc>
          <w:tcPr>
            <w:tcW w:w="863" w:type="pct"/>
            <w:vAlign w:val="center"/>
          </w:tcPr>
          <w:p w14:paraId="48DC9A77" w14:textId="77777777" w:rsidR="00EF2B08" w:rsidRPr="007A764D" w:rsidRDefault="00EF2B08" w:rsidP="004817E1">
            <w:pPr>
              <w:pStyle w:val="TableText"/>
              <w:spacing w:after="0"/>
              <w:ind w:left="-54" w:firstLine="5"/>
              <w:jc w:val="center"/>
              <w:rPr>
                <w:rFonts w:asciiTheme="minorHAnsi" w:hAnsiTheme="minorHAnsi" w:cstheme="minorHAnsi"/>
                <w:sz w:val="24"/>
              </w:rPr>
            </w:pPr>
          </w:p>
        </w:tc>
        <w:tc>
          <w:tcPr>
            <w:tcW w:w="785" w:type="pct"/>
            <w:vAlign w:val="center"/>
          </w:tcPr>
          <w:p w14:paraId="48DC9A78" w14:textId="77777777" w:rsidR="00EF2B08" w:rsidRPr="007A764D" w:rsidRDefault="00EF2B08" w:rsidP="004817E1">
            <w:pPr>
              <w:pStyle w:val="TableText"/>
              <w:spacing w:after="0"/>
              <w:ind w:left="-54" w:firstLine="46"/>
              <w:jc w:val="center"/>
              <w:rPr>
                <w:rFonts w:asciiTheme="minorHAnsi" w:hAnsiTheme="minorHAnsi" w:cstheme="minorHAnsi"/>
                <w:sz w:val="24"/>
              </w:rPr>
            </w:pPr>
          </w:p>
        </w:tc>
        <w:tc>
          <w:tcPr>
            <w:tcW w:w="923" w:type="pct"/>
            <w:vAlign w:val="center"/>
          </w:tcPr>
          <w:p w14:paraId="48DC9A79" w14:textId="77777777" w:rsidR="00EF2B08" w:rsidRPr="007A764D" w:rsidRDefault="00EF2B08" w:rsidP="004817E1">
            <w:pPr>
              <w:pStyle w:val="TableText"/>
              <w:spacing w:after="0"/>
              <w:ind w:left="92" w:hanging="34"/>
              <w:jc w:val="center"/>
              <w:rPr>
                <w:rFonts w:asciiTheme="minorHAnsi" w:hAnsiTheme="minorHAnsi" w:cstheme="minorHAnsi"/>
                <w:sz w:val="24"/>
              </w:rPr>
            </w:pPr>
          </w:p>
        </w:tc>
        <w:tc>
          <w:tcPr>
            <w:tcW w:w="1302" w:type="pct"/>
            <w:vAlign w:val="center"/>
          </w:tcPr>
          <w:p w14:paraId="48DC9A7A" w14:textId="77777777" w:rsidR="00EF2B08" w:rsidRPr="007A764D" w:rsidRDefault="00EF2B08" w:rsidP="004817E1">
            <w:pPr>
              <w:pStyle w:val="TableText"/>
              <w:spacing w:after="0"/>
              <w:ind w:left="-54"/>
              <w:jc w:val="center"/>
              <w:rPr>
                <w:rFonts w:asciiTheme="minorHAnsi" w:hAnsiTheme="minorHAnsi" w:cstheme="minorHAnsi"/>
                <w:sz w:val="24"/>
              </w:rPr>
            </w:pPr>
          </w:p>
        </w:tc>
      </w:tr>
    </w:tbl>
    <w:p w14:paraId="48DC9A7C" w14:textId="49458331" w:rsidR="004817E1" w:rsidRPr="007A764D" w:rsidRDefault="004817E1" w:rsidP="004817E1">
      <w:pPr>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B96BE2">
      <w:pPr>
        <w:ind w:left="360"/>
        <w:rPr>
          <w:rStyle w:val="Strong"/>
          <w:rFonts w:asciiTheme="minorHAnsi" w:hAnsiTheme="minorHAnsi" w:cstheme="minorHAnsi"/>
          <w:sz w:val="24"/>
          <w:szCs w:val="24"/>
        </w:rPr>
      </w:pPr>
    </w:p>
    <w:p w14:paraId="48DC9A7E" w14:textId="77777777" w:rsidR="00860730" w:rsidRPr="007A764D" w:rsidRDefault="00860730" w:rsidP="00E164ED">
      <w:pPr>
        <w:pStyle w:val="TOCHeading"/>
        <w:jc w:val="center"/>
        <w:rPr>
          <w:rFonts w:asciiTheme="minorHAnsi" w:hAnsiTheme="minorHAnsi" w:cstheme="minorHAnsi"/>
        </w:rPr>
      </w:pPr>
      <w:bookmarkStart w:id="3" w:name="_Toc229759047"/>
      <w:bookmarkStart w:id="4" w:name="_Toc229764175"/>
    </w:p>
    <w:bookmarkEnd w:id="3"/>
    <w:bookmarkEnd w:id="4"/>
    <w:p w14:paraId="609A23F8" w14:textId="7C813C6E" w:rsidR="003A1816" w:rsidRPr="007A764D" w:rsidRDefault="003A1816" w:rsidP="007C7F72">
      <w:pPr>
        <w:pStyle w:val="TOCHeading"/>
        <w:rPr>
          <w:rFonts w:asciiTheme="minorHAnsi" w:hAnsiTheme="minorHAnsi" w:cstheme="minorHAnsi"/>
        </w:rPr>
      </w:pPr>
    </w:p>
    <w:p w14:paraId="268131C1" w14:textId="2608043D" w:rsidR="7C493704" w:rsidRPr="007A764D" w:rsidRDefault="7C493704" w:rsidP="7C493704">
      <w:pPr>
        <w:pStyle w:val="ListParagraph"/>
        <w:ind w:firstLine="0"/>
        <w:rPr>
          <w:rFonts w:asciiTheme="minorHAnsi" w:hAnsiTheme="minorHAnsi" w:cstheme="minorHAnsi"/>
          <w:sz w:val="24"/>
          <w:szCs w:val="24"/>
        </w:rPr>
      </w:pPr>
    </w:p>
    <w:p w14:paraId="64DA5CFA" w14:textId="7A427FB3" w:rsidR="7C493704" w:rsidRPr="007A764D" w:rsidRDefault="7C493704" w:rsidP="7C493704">
      <w:pPr>
        <w:pStyle w:val="ListParagraph"/>
        <w:ind w:firstLine="0"/>
        <w:rPr>
          <w:rFonts w:asciiTheme="minorHAnsi" w:hAnsiTheme="minorHAnsi" w:cstheme="minorHAnsi"/>
          <w:sz w:val="24"/>
          <w:szCs w:val="24"/>
        </w:rPr>
      </w:pPr>
    </w:p>
    <w:p w14:paraId="691AF693" w14:textId="07C0C9E3" w:rsidR="7C493704" w:rsidRPr="007A764D" w:rsidRDefault="7C493704" w:rsidP="7C493704">
      <w:pPr>
        <w:pStyle w:val="ListParagraph"/>
        <w:ind w:firstLine="0"/>
        <w:rPr>
          <w:rFonts w:asciiTheme="minorHAnsi" w:hAnsiTheme="minorHAnsi" w:cstheme="minorHAnsi"/>
          <w:sz w:val="24"/>
          <w:szCs w:val="24"/>
        </w:rPr>
      </w:pPr>
    </w:p>
    <w:p w14:paraId="789A05E1" w14:textId="6974DAE4" w:rsidR="7C493704" w:rsidRPr="007A764D" w:rsidRDefault="7C493704" w:rsidP="7C493704">
      <w:pPr>
        <w:pStyle w:val="ListParagraph"/>
        <w:ind w:firstLine="0"/>
        <w:rPr>
          <w:rFonts w:asciiTheme="minorHAnsi" w:hAnsiTheme="minorHAnsi" w:cstheme="minorHAnsi"/>
          <w:sz w:val="24"/>
          <w:szCs w:val="24"/>
        </w:rPr>
      </w:pPr>
    </w:p>
    <w:p w14:paraId="3A05173E" w14:textId="427E9ED4" w:rsidR="7C493704" w:rsidRPr="007A764D" w:rsidRDefault="7C493704" w:rsidP="7C493704">
      <w:pPr>
        <w:pStyle w:val="ListParagraph"/>
        <w:ind w:firstLine="0"/>
        <w:rPr>
          <w:rFonts w:asciiTheme="minorHAnsi" w:hAnsiTheme="minorHAnsi" w:cstheme="minorHAnsi"/>
          <w:sz w:val="24"/>
          <w:szCs w:val="24"/>
        </w:rPr>
      </w:pPr>
    </w:p>
    <w:p w14:paraId="1A65F139" w14:textId="467314B8" w:rsidR="7C493704" w:rsidRPr="007A764D" w:rsidRDefault="7C493704" w:rsidP="7C493704">
      <w:pPr>
        <w:pStyle w:val="ListParagraph"/>
        <w:ind w:firstLine="0"/>
        <w:rPr>
          <w:rFonts w:asciiTheme="minorHAnsi" w:hAnsiTheme="minorHAnsi" w:cstheme="minorHAnsi"/>
          <w:sz w:val="24"/>
          <w:szCs w:val="24"/>
        </w:rPr>
      </w:pPr>
    </w:p>
    <w:p w14:paraId="223057BA" w14:textId="2BB34C39" w:rsidR="7C493704" w:rsidRPr="007A764D" w:rsidRDefault="7C493704" w:rsidP="7C493704">
      <w:pPr>
        <w:pStyle w:val="ListParagraph"/>
        <w:ind w:firstLine="0"/>
        <w:rPr>
          <w:rFonts w:asciiTheme="minorHAnsi" w:hAnsiTheme="minorHAnsi" w:cstheme="minorHAnsi"/>
          <w:sz w:val="24"/>
          <w:szCs w:val="24"/>
        </w:rPr>
      </w:pPr>
    </w:p>
    <w:p w14:paraId="64370ED7" w14:textId="1B96DACD" w:rsidR="7C493704" w:rsidRPr="007A764D" w:rsidRDefault="7C493704" w:rsidP="7C493704">
      <w:pPr>
        <w:pStyle w:val="ListParagraph"/>
        <w:ind w:firstLine="0"/>
        <w:rPr>
          <w:rFonts w:asciiTheme="minorHAnsi" w:hAnsiTheme="minorHAnsi" w:cstheme="minorHAnsi"/>
          <w:sz w:val="24"/>
          <w:szCs w:val="24"/>
        </w:rPr>
      </w:pPr>
    </w:p>
    <w:p w14:paraId="79F2551B" w14:textId="3AD7611E" w:rsidR="7C493704" w:rsidRPr="007A764D" w:rsidRDefault="7C493704" w:rsidP="7C493704">
      <w:pPr>
        <w:pStyle w:val="ListParagraph"/>
        <w:ind w:firstLine="0"/>
        <w:rPr>
          <w:rFonts w:asciiTheme="minorHAnsi" w:hAnsiTheme="minorHAnsi" w:cstheme="minorHAnsi"/>
          <w:sz w:val="24"/>
          <w:szCs w:val="24"/>
        </w:rPr>
      </w:pPr>
    </w:p>
    <w:p w14:paraId="194CE1CD" w14:textId="0C5E2674" w:rsidR="7C493704" w:rsidRPr="007A764D" w:rsidRDefault="7C493704" w:rsidP="7C493704">
      <w:pPr>
        <w:pStyle w:val="ListParagraph"/>
        <w:ind w:firstLine="0"/>
        <w:rPr>
          <w:rFonts w:asciiTheme="minorHAnsi" w:hAnsiTheme="minorHAnsi" w:cstheme="minorHAnsi"/>
          <w:sz w:val="24"/>
          <w:szCs w:val="24"/>
        </w:rPr>
      </w:pPr>
    </w:p>
    <w:p w14:paraId="72E995F1" w14:textId="63307B8D" w:rsidR="7C493704" w:rsidRPr="007A764D" w:rsidRDefault="7C493704" w:rsidP="7C493704">
      <w:pPr>
        <w:pStyle w:val="ListParagraph"/>
        <w:ind w:firstLine="0"/>
        <w:rPr>
          <w:rFonts w:asciiTheme="minorHAnsi" w:hAnsiTheme="minorHAnsi" w:cstheme="minorHAnsi"/>
          <w:sz w:val="24"/>
          <w:szCs w:val="24"/>
        </w:rPr>
      </w:pPr>
    </w:p>
    <w:p w14:paraId="43D8BFEB" w14:textId="360F7718" w:rsidR="7C493704" w:rsidRPr="007A764D" w:rsidRDefault="7C493704" w:rsidP="7C493704">
      <w:pPr>
        <w:pStyle w:val="ListParagraph"/>
        <w:ind w:firstLine="0"/>
        <w:rPr>
          <w:rFonts w:asciiTheme="minorHAnsi" w:hAnsiTheme="minorHAnsi" w:cstheme="minorHAnsi"/>
          <w:sz w:val="24"/>
          <w:szCs w:val="24"/>
        </w:rPr>
      </w:pPr>
    </w:p>
    <w:p w14:paraId="61910390" w14:textId="514E4454" w:rsidR="7C493704" w:rsidRPr="007A764D" w:rsidRDefault="7C493704" w:rsidP="7C493704">
      <w:pPr>
        <w:pStyle w:val="ListParagraph"/>
        <w:ind w:firstLine="0"/>
        <w:rPr>
          <w:rFonts w:asciiTheme="minorHAnsi" w:hAnsiTheme="minorHAnsi" w:cstheme="minorHAnsi"/>
          <w:sz w:val="24"/>
          <w:szCs w:val="24"/>
        </w:rPr>
      </w:pPr>
    </w:p>
    <w:p w14:paraId="1A490BCF" w14:textId="72460994" w:rsidR="7C493704" w:rsidRPr="007A764D" w:rsidRDefault="7C493704" w:rsidP="7C493704">
      <w:pPr>
        <w:pStyle w:val="ListParagraph"/>
        <w:ind w:firstLine="0"/>
        <w:rPr>
          <w:rFonts w:asciiTheme="minorHAnsi" w:hAnsiTheme="minorHAnsi" w:cstheme="minorHAnsi"/>
          <w:sz w:val="24"/>
          <w:szCs w:val="24"/>
        </w:rPr>
      </w:pPr>
    </w:p>
    <w:p w14:paraId="3E40C1EC" w14:textId="1704A929" w:rsidR="7C493704" w:rsidRPr="007A764D" w:rsidRDefault="7C493704" w:rsidP="7C493704">
      <w:pPr>
        <w:pStyle w:val="ListParagraph"/>
        <w:ind w:firstLine="0"/>
        <w:rPr>
          <w:rFonts w:asciiTheme="minorHAnsi" w:hAnsiTheme="minorHAnsi" w:cstheme="minorHAnsi"/>
          <w:sz w:val="24"/>
          <w:szCs w:val="24"/>
        </w:rPr>
      </w:pPr>
    </w:p>
    <w:p w14:paraId="3291FE46" w14:textId="42CFEA87" w:rsidR="7C493704" w:rsidRPr="007A764D" w:rsidRDefault="7C493704" w:rsidP="7C493704">
      <w:pPr>
        <w:pStyle w:val="ListParagraph"/>
        <w:ind w:firstLine="0"/>
        <w:rPr>
          <w:rFonts w:asciiTheme="minorHAnsi" w:hAnsiTheme="minorHAnsi" w:cstheme="minorHAnsi"/>
          <w:sz w:val="24"/>
          <w:szCs w:val="24"/>
        </w:rPr>
      </w:pPr>
    </w:p>
    <w:p w14:paraId="16A8A538" w14:textId="6653E75F" w:rsidR="7C493704" w:rsidRPr="007A764D" w:rsidRDefault="7C493704" w:rsidP="7C493704">
      <w:pPr>
        <w:pStyle w:val="ListParagraph"/>
        <w:ind w:firstLine="0"/>
        <w:rPr>
          <w:rFonts w:asciiTheme="minorHAnsi" w:hAnsiTheme="minorHAnsi" w:cstheme="minorHAnsi"/>
          <w:sz w:val="24"/>
          <w:szCs w:val="24"/>
        </w:rPr>
      </w:pPr>
    </w:p>
    <w:p w14:paraId="6F5FF193" w14:textId="33EA1D20" w:rsidR="7C493704" w:rsidRPr="007A764D" w:rsidRDefault="7C493704" w:rsidP="7C493704">
      <w:pPr>
        <w:pStyle w:val="ListParagraph"/>
        <w:ind w:firstLine="0"/>
        <w:rPr>
          <w:rFonts w:asciiTheme="minorHAnsi" w:hAnsiTheme="minorHAnsi" w:cstheme="minorHAnsi"/>
          <w:sz w:val="24"/>
          <w:szCs w:val="24"/>
        </w:rPr>
      </w:pPr>
    </w:p>
    <w:p w14:paraId="5C9D4350" w14:textId="434CAB5D" w:rsidR="7C493704" w:rsidRPr="007A764D" w:rsidRDefault="7C493704" w:rsidP="7C493704">
      <w:pPr>
        <w:pStyle w:val="ListParagraph"/>
        <w:ind w:firstLine="0"/>
        <w:rPr>
          <w:rFonts w:asciiTheme="minorHAnsi" w:hAnsiTheme="minorHAnsi" w:cstheme="minorHAnsi"/>
          <w:sz w:val="24"/>
          <w:szCs w:val="24"/>
        </w:rPr>
      </w:pPr>
    </w:p>
    <w:p w14:paraId="71A27700" w14:textId="7A270375" w:rsidR="7C493704" w:rsidRPr="007A764D" w:rsidRDefault="7C493704" w:rsidP="001B7088">
      <w:pPr>
        <w:ind w:firstLine="0"/>
        <w:rPr>
          <w:rFonts w:asciiTheme="minorHAnsi" w:hAnsiTheme="minorHAnsi" w:cstheme="minorHAnsi"/>
          <w:sz w:val="24"/>
          <w:szCs w:val="24"/>
        </w:rPr>
      </w:pPr>
    </w:p>
    <w:p w14:paraId="3C8BA08C" w14:textId="0769B4DE" w:rsidR="007C7F72" w:rsidRPr="007A764D" w:rsidRDefault="007C7F72" w:rsidP="7C493704">
      <w:pPr>
        <w:pStyle w:val="ListParagraph"/>
        <w:ind w:firstLine="0"/>
        <w:rPr>
          <w:rFonts w:asciiTheme="minorHAnsi" w:hAnsiTheme="minorHAnsi" w:cstheme="minorHAnsi"/>
          <w:sz w:val="24"/>
          <w:szCs w:val="24"/>
        </w:rPr>
      </w:pPr>
    </w:p>
    <w:p w14:paraId="7D4C4D83" w14:textId="425D56A0" w:rsidR="007C7F72" w:rsidRPr="007A764D" w:rsidRDefault="007C7F72" w:rsidP="7C493704">
      <w:pPr>
        <w:pStyle w:val="ListParagraph"/>
        <w:ind w:firstLine="0"/>
        <w:rPr>
          <w:rFonts w:asciiTheme="minorHAnsi" w:hAnsiTheme="minorHAnsi" w:cstheme="minorHAnsi"/>
          <w:sz w:val="24"/>
          <w:szCs w:val="24"/>
        </w:rPr>
      </w:pPr>
    </w:p>
    <w:p w14:paraId="11D118DC" w14:textId="6EF9B186" w:rsidR="007C7F72" w:rsidRPr="007A764D" w:rsidRDefault="007C7F72" w:rsidP="7C493704">
      <w:pPr>
        <w:pStyle w:val="ListParagraph"/>
        <w:ind w:firstLine="0"/>
        <w:rPr>
          <w:rFonts w:asciiTheme="minorHAnsi" w:hAnsiTheme="minorHAnsi" w:cstheme="minorHAnsi"/>
          <w:sz w:val="24"/>
          <w:szCs w:val="24"/>
        </w:rPr>
      </w:pPr>
    </w:p>
    <w:sdt>
      <w:sdtPr>
        <w:rPr>
          <w:rFonts w:ascii="Calibri" w:hAnsi="Calibri"/>
          <w:sz w:val="22"/>
          <w:szCs w:val="22"/>
        </w:rPr>
        <w:id w:val="1609537792"/>
        <w:docPartObj>
          <w:docPartGallery w:val="Table of Contents"/>
          <w:docPartUnique/>
        </w:docPartObj>
      </w:sdtPr>
      <w:sdtEndPr>
        <w:rPr>
          <w:b w:val="0"/>
          <w:bCs w:val="0"/>
          <w:noProof/>
        </w:rPr>
      </w:sdtEndPr>
      <w:sdtContent>
        <w:p w14:paraId="02107E5B" w14:textId="6CCDD881" w:rsidR="0087688E" w:rsidRDefault="0087688E">
          <w:pPr>
            <w:pStyle w:val="TOCHeading"/>
          </w:pPr>
          <w:r>
            <w:t>Contents</w:t>
          </w:r>
        </w:p>
        <w:p w14:paraId="702DFE0D" w14:textId="0E6BF60C" w:rsidR="007F2E46" w:rsidRDefault="007F2E46" w:rsidP="007F2E46">
          <w:pPr>
            <w:pStyle w:val="ListParagraph"/>
            <w:numPr>
              <w:ilvl w:val="0"/>
              <w:numId w:val="30"/>
            </w:numPr>
          </w:pPr>
          <w:r>
            <w:t>CREATE A MAKE FILE………………………………………………………………………………………………………………………</w:t>
          </w:r>
        </w:p>
        <w:p w14:paraId="532A4F62" w14:textId="77777777" w:rsidR="007F2E46" w:rsidRDefault="007F2E46" w:rsidP="007F2E46">
          <w:pPr>
            <w:pStyle w:val="ListParagraph"/>
            <w:numPr>
              <w:ilvl w:val="0"/>
              <w:numId w:val="30"/>
            </w:numPr>
          </w:pPr>
          <w:r>
            <w:t>CREATE A STARTUP FILE…………………………………………………………………………………………………………………</w:t>
          </w:r>
        </w:p>
        <w:p w14:paraId="3CDD431E" w14:textId="77777777" w:rsidR="007F2E46" w:rsidRDefault="007F2E46" w:rsidP="007F2E46">
          <w:pPr>
            <w:pStyle w:val="ListParagraph"/>
            <w:numPr>
              <w:ilvl w:val="0"/>
              <w:numId w:val="30"/>
            </w:numPr>
            <w:rPr>
              <w:noProof/>
            </w:rPr>
          </w:pPr>
          <w:r>
            <w:t>CREATE A LINKUP FILE…………………………………………………………………………………………………………………..</w:t>
          </w:r>
        </w:p>
        <w:p w14:paraId="253B3107" w14:textId="77777777" w:rsidR="007F2E46" w:rsidRDefault="007F2E46" w:rsidP="007F2E46">
          <w:pPr>
            <w:pStyle w:val="ListParagraph"/>
            <w:numPr>
              <w:ilvl w:val="0"/>
              <w:numId w:val="30"/>
            </w:numPr>
            <w:rPr>
              <w:noProof/>
            </w:rPr>
          </w:pPr>
          <w:r>
            <w:rPr>
              <w:noProof/>
            </w:rPr>
            <w:t>DEBUGGING TECHNIQUES…………………………………………………………………………………………………………….</w:t>
          </w:r>
        </w:p>
        <w:p w14:paraId="77F564BF" w14:textId="77777777" w:rsidR="007F2E46" w:rsidRDefault="007F2E46" w:rsidP="007F2E46">
          <w:pPr>
            <w:pStyle w:val="ListParagraph"/>
            <w:numPr>
              <w:ilvl w:val="0"/>
              <w:numId w:val="30"/>
            </w:numPr>
            <w:rPr>
              <w:noProof/>
            </w:rPr>
          </w:pPr>
          <w:r>
            <w:rPr>
              <w:noProof/>
            </w:rPr>
            <w:t>BLINKING OF AN LED IN TOGGLING MODE…………………………………………………………………………………….</w:t>
          </w:r>
        </w:p>
        <w:p w14:paraId="50403C3F" w14:textId="77777777" w:rsidR="007F2E46" w:rsidRDefault="007F2E46" w:rsidP="007F2E46">
          <w:pPr>
            <w:pStyle w:val="ListParagraph"/>
            <w:numPr>
              <w:ilvl w:val="0"/>
              <w:numId w:val="30"/>
            </w:numPr>
            <w:rPr>
              <w:noProof/>
            </w:rPr>
          </w:pPr>
          <w:r>
            <w:rPr>
              <w:noProof/>
            </w:rPr>
            <w:t>BLINKING OF AN LED IN INTERNAL PUSHPULL MODE…………………………………………………………………….</w:t>
          </w:r>
        </w:p>
        <w:p w14:paraId="55704599" w14:textId="77777777" w:rsidR="007F2E46" w:rsidRDefault="007F2E46" w:rsidP="007F2E46">
          <w:pPr>
            <w:pStyle w:val="ListParagraph"/>
            <w:numPr>
              <w:ilvl w:val="0"/>
              <w:numId w:val="30"/>
            </w:numPr>
            <w:rPr>
              <w:noProof/>
            </w:rPr>
          </w:pPr>
          <w:r>
            <w:rPr>
              <w:noProof/>
            </w:rPr>
            <w:t>BLINKING OF AN LED IN OPEN DRIVE USING EXTERNAL PULLUP……………………………………………………..</w:t>
          </w:r>
        </w:p>
        <w:p w14:paraId="21D99C6E" w14:textId="77777777" w:rsidR="007F2E46" w:rsidRDefault="007F2E46" w:rsidP="007F2E46">
          <w:pPr>
            <w:pStyle w:val="ListParagraph"/>
            <w:numPr>
              <w:ilvl w:val="0"/>
              <w:numId w:val="30"/>
            </w:numPr>
            <w:rPr>
              <w:noProof/>
            </w:rPr>
          </w:pPr>
          <w:r>
            <w:rPr>
              <w:noProof/>
            </w:rPr>
            <w:t>BLINKING OF AN LED USING EXTERNAL BUTTON……………………………………………………………………………</w:t>
          </w:r>
        </w:p>
        <w:p w14:paraId="16644281" w14:textId="3524F5C8" w:rsidR="007F2E46" w:rsidRDefault="00F55D6F" w:rsidP="007F2E46">
          <w:pPr>
            <w:pStyle w:val="ListParagraph"/>
            <w:numPr>
              <w:ilvl w:val="0"/>
              <w:numId w:val="30"/>
            </w:numPr>
            <w:rPr>
              <w:noProof/>
            </w:rPr>
          </w:pPr>
          <w:r>
            <w:rPr>
              <w:noProof/>
            </w:rPr>
            <w:t>GPIO INTERFACE USING HAL_DRIVERS</w:t>
          </w:r>
          <w:r w:rsidR="007F2E46">
            <w:rPr>
              <w:noProof/>
            </w:rPr>
            <w:t>…………………</w:t>
          </w:r>
          <w:r>
            <w:rPr>
              <w:noProof/>
            </w:rPr>
            <w:t>………………………………………………………………………..</w:t>
          </w:r>
        </w:p>
        <w:p w14:paraId="2A9B4F0B" w14:textId="3804DCD2" w:rsidR="00F55D6F" w:rsidRDefault="00F55D6F" w:rsidP="00F55D6F">
          <w:pPr>
            <w:pStyle w:val="ListParagraph"/>
            <w:numPr>
              <w:ilvl w:val="0"/>
              <w:numId w:val="30"/>
            </w:numPr>
            <w:rPr>
              <w:noProof/>
            </w:rPr>
          </w:pPr>
          <w:r>
            <w:rPr>
              <w:noProof/>
            </w:rPr>
            <w:t>EXTERNAL INTERUPPTS USING HAL_DRIVERS……………………………………………………………………………………</w:t>
          </w:r>
        </w:p>
        <w:p w14:paraId="2D7260B0" w14:textId="01CF8B16" w:rsidR="00F55D6F" w:rsidRDefault="00F55D6F" w:rsidP="00F55D6F">
          <w:pPr>
            <w:pStyle w:val="ListParagraph"/>
            <w:numPr>
              <w:ilvl w:val="0"/>
              <w:numId w:val="30"/>
            </w:numPr>
            <w:rPr>
              <w:noProof/>
            </w:rPr>
          </w:pPr>
          <w:r>
            <w:rPr>
              <w:noProof/>
            </w:rPr>
            <w:t>ADC USING HAL_DRIVERS……………………………………………………………………………………………………………..</w:t>
          </w:r>
        </w:p>
        <w:p w14:paraId="72816CB1" w14:textId="767C1AD4" w:rsidR="00F55D6F" w:rsidRDefault="00F55D6F" w:rsidP="00F55D6F">
          <w:pPr>
            <w:pStyle w:val="ListParagraph"/>
            <w:numPr>
              <w:ilvl w:val="0"/>
              <w:numId w:val="30"/>
            </w:numPr>
            <w:rPr>
              <w:noProof/>
            </w:rPr>
          </w:pPr>
          <w:r>
            <w:rPr>
              <w:noProof/>
            </w:rPr>
            <w:t>SPI USING HAL_DRIVERS……………………………………………………………………………………………………………..</w:t>
          </w:r>
        </w:p>
        <w:p w14:paraId="1217703C" w14:textId="679145F0" w:rsidR="00F55D6F" w:rsidRDefault="00F55D6F" w:rsidP="00F55D6F">
          <w:pPr>
            <w:pStyle w:val="ListParagraph"/>
            <w:numPr>
              <w:ilvl w:val="0"/>
              <w:numId w:val="30"/>
            </w:numPr>
            <w:rPr>
              <w:noProof/>
            </w:rPr>
          </w:pPr>
          <w:r>
            <w:rPr>
              <w:noProof/>
            </w:rPr>
            <w:t>PWM USING HAL_DRIVERS………………………………………………………………………………………………………….</w:t>
          </w:r>
        </w:p>
        <w:p w14:paraId="799140C0" w14:textId="5BE14036" w:rsidR="00F55D6F" w:rsidRDefault="00F55D6F" w:rsidP="007F2E46">
          <w:pPr>
            <w:pStyle w:val="ListParagraph"/>
            <w:numPr>
              <w:ilvl w:val="0"/>
              <w:numId w:val="30"/>
            </w:numPr>
            <w:rPr>
              <w:noProof/>
            </w:rPr>
          </w:pPr>
          <w:r>
            <w:rPr>
              <w:noProof/>
            </w:rPr>
            <w:t>USART USING HAL_DRIVERS………………………………………………………………………………………………………..</w:t>
          </w:r>
        </w:p>
        <w:p w14:paraId="6B693F77" w14:textId="3A539B69" w:rsidR="00F55D6F" w:rsidRDefault="00F55D6F" w:rsidP="007F2E46">
          <w:pPr>
            <w:pStyle w:val="ListParagraph"/>
            <w:numPr>
              <w:ilvl w:val="0"/>
              <w:numId w:val="30"/>
            </w:numPr>
            <w:rPr>
              <w:noProof/>
            </w:rPr>
          </w:pPr>
          <w:r>
            <w:rPr>
              <w:noProof/>
            </w:rPr>
            <w:t>SPI INTERFACE USING STM32F407 BOARD……………………………………………………………………………………..</w:t>
          </w:r>
        </w:p>
        <w:p w14:paraId="495A15F0" w14:textId="55757708" w:rsidR="007F2E46" w:rsidRDefault="00E96998" w:rsidP="0057790D">
          <w:pPr>
            <w:pStyle w:val="ListParagraph"/>
            <w:ind w:firstLine="0"/>
            <w:rPr>
              <w:noProof/>
            </w:rPr>
          </w:pPr>
        </w:p>
      </w:sdtContent>
    </w:sdt>
    <w:p w14:paraId="4DCC0921" w14:textId="78062490" w:rsidR="0087688E" w:rsidRDefault="0087688E" w:rsidP="007F2E46">
      <w:pPr>
        <w:pStyle w:val="ListParagraph"/>
        <w:ind w:firstLine="0"/>
      </w:pPr>
    </w:p>
    <w:p w14:paraId="1EA64F5C" w14:textId="0DF66400" w:rsidR="00367F74" w:rsidRPr="007A764D" w:rsidRDefault="00367F74" w:rsidP="006F2AD5">
      <w:pPr>
        <w:spacing w:line="257" w:lineRule="auto"/>
        <w:ind w:firstLine="0"/>
        <w:rPr>
          <w:rFonts w:asciiTheme="minorHAnsi" w:hAnsiTheme="minorHAnsi" w:cstheme="minorHAnsi"/>
          <w:b/>
          <w:bCs/>
          <w:sz w:val="24"/>
          <w:szCs w:val="24"/>
        </w:rPr>
      </w:pPr>
    </w:p>
    <w:p w14:paraId="3001DCA6" w14:textId="71DA6FC6" w:rsidR="0087688E" w:rsidRDefault="0087688E" w:rsidP="7C493704">
      <w:pPr>
        <w:spacing w:line="257" w:lineRule="auto"/>
        <w:jc w:val="center"/>
        <w:rPr>
          <w:rFonts w:asciiTheme="minorHAnsi" w:hAnsiTheme="minorHAnsi" w:cstheme="minorHAnsi"/>
          <w:b/>
          <w:bCs/>
          <w:sz w:val="24"/>
          <w:szCs w:val="24"/>
        </w:rPr>
      </w:pPr>
    </w:p>
    <w:p w14:paraId="6E4A3420" w14:textId="0B538509" w:rsidR="0087688E" w:rsidRDefault="0087688E" w:rsidP="00AF5925">
      <w:pPr>
        <w:ind w:firstLine="0"/>
        <w:rPr>
          <w:rFonts w:asciiTheme="minorHAnsi" w:hAnsiTheme="minorHAnsi" w:cstheme="minorHAnsi"/>
          <w:b/>
          <w:bCs/>
          <w:sz w:val="24"/>
          <w:szCs w:val="24"/>
        </w:rPr>
      </w:pPr>
      <w:r>
        <w:rPr>
          <w:rFonts w:asciiTheme="minorHAnsi" w:hAnsiTheme="minorHAnsi" w:cstheme="minorHAnsi"/>
          <w:b/>
          <w:bCs/>
          <w:sz w:val="24"/>
          <w:szCs w:val="24"/>
        </w:rPr>
        <w:br w:type="page"/>
      </w:r>
    </w:p>
    <w:p w14:paraId="3DE4A7D3" w14:textId="1007B7CB" w:rsidR="00BA53FD" w:rsidRDefault="00BA53FD" w:rsidP="0076338A">
      <w:pPr>
        <w:ind w:firstLine="0"/>
        <w:rPr>
          <w:rFonts w:asciiTheme="minorHAnsi" w:hAnsiTheme="minorHAnsi" w:cstheme="minorHAnsi"/>
          <w:b/>
          <w:bCs/>
          <w:sz w:val="32"/>
          <w:szCs w:val="32"/>
          <w:u w:val="single"/>
        </w:rPr>
      </w:pPr>
      <w:r>
        <w:rPr>
          <w:rFonts w:asciiTheme="minorHAnsi" w:hAnsiTheme="minorHAnsi" w:cstheme="minorHAnsi"/>
          <w:b/>
          <w:bCs/>
          <w:sz w:val="32"/>
          <w:szCs w:val="32"/>
          <w:u w:val="single"/>
        </w:rPr>
        <w:lastRenderedPageBreak/>
        <w:t>//Make file</w:t>
      </w:r>
    </w:p>
    <w:p w14:paraId="602EC0EC" w14:textId="77777777" w:rsidR="00BA53FD" w:rsidRDefault="00BA53FD" w:rsidP="00BA53FD">
      <w:pPr>
        <w:autoSpaceDE w:val="0"/>
        <w:autoSpaceDN w:val="0"/>
        <w:adjustRightInd w:val="0"/>
        <w:ind w:firstLine="0"/>
        <w:rPr>
          <w:rFonts w:ascii="Consolas" w:hAnsi="Consolas" w:cs="Consolas"/>
          <w:sz w:val="19"/>
          <w:szCs w:val="19"/>
          <w:lang w:val="en-IN" w:bidi="ar-SA"/>
        </w:rPr>
      </w:pPr>
    </w:p>
    <w:p w14:paraId="1B64368D" w14:textId="4AD172D2"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CC=arm-none-eabi-gcc</w:t>
      </w:r>
    </w:p>
    <w:p w14:paraId="6E8D6D00"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MACH=cortex-m4</w:t>
      </w:r>
    </w:p>
    <w:p w14:paraId="429B9887"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CFLAGS= -c -mcpu=$(MACH) -mthumb -std=gnu11 -Wall -o0</w:t>
      </w:r>
    </w:p>
    <w:p w14:paraId="663752E0"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LDFLAGS= -nostdlib -T stm.ld -Wl,-Map=final.map</w:t>
      </w:r>
    </w:p>
    <w:p w14:paraId="7373416D"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p>
    <w:p w14:paraId="27A1DB93"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all:Application.o startup.o final.elf</w:t>
      </w:r>
    </w:p>
    <w:p w14:paraId="07715C50"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Application.o:Application.c</w:t>
      </w:r>
    </w:p>
    <w:p w14:paraId="22EF2E99"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ab/>
        <w:t>$(CC) $(CFLAGS) -o $@ $^</w:t>
      </w:r>
    </w:p>
    <w:p w14:paraId="4CDB6CA3"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startup.o:startup.c</w:t>
      </w:r>
    </w:p>
    <w:p w14:paraId="18E386E1"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ab/>
        <w:t>$(CC) $(CFLAGS) -o $@ $^</w:t>
      </w:r>
    </w:p>
    <w:p w14:paraId="6BBA1B29"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final.elf: Application.o startup.o</w:t>
      </w:r>
    </w:p>
    <w:p w14:paraId="5DB0E14A"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ab/>
        <w:t>$(CC) $(LDFLAGS) -o $@ $^</w:t>
      </w:r>
    </w:p>
    <w:p w14:paraId="65BFB536"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p>
    <w:p w14:paraId="0697D6F3" w14:textId="77777777" w:rsidR="00BA53FD" w:rsidRP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clean:</w:t>
      </w:r>
    </w:p>
    <w:p w14:paraId="0A1DE533" w14:textId="138EC385" w:rsidR="00BA53FD" w:rsidRDefault="00BA53FD" w:rsidP="00BA53FD">
      <w:pPr>
        <w:autoSpaceDE w:val="0"/>
        <w:autoSpaceDN w:val="0"/>
        <w:adjustRightInd w:val="0"/>
        <w:ind w:firstLine="0"/>
        <w:rPr>
          <w:rFonts w:ascii="Consolas" w:hAnsi="Consolas" w:cs="Consolas"/>
          <w:sz w:val="28"/>
          <w:szCs w:val="28"/>
          <w:lang w:val="en-IN" w:bidi="ar-SA"/>
        </w:rPr>
      </w:pPr>
      <w:r w:rsidRPr="00BA53FD">
        <w:rPr>
          <w:rFonts w:ascii="Consolas" w:hAnsi="Consolas" w:cs="Consolas"/>
          <w:sz w:val="28"/>
          <w:szCs w:val="28"/>
          <w:lang w:val="en-IN" w:bidi="ar-SA"/>
        </w:rPr>
        <w:tab/>
        <w:t>rm -rf *.o *.elf</w:t>
      </w:r>
    </w:p>
    <w:p w14:paraId="66EF7724" w14:textId="695AD774" w:rsidR="00BA53FD" w:rsidRDefault="00BA53FD" w:rsidP="00BA53FD">
      <w:pPr>
        <w:autoSpaceDE w:val="0"/>
        <w:autoSpaceDN w:val="0"/>
        <w:adjustRightInd w:val="0"/>
        <w:ind w:firstLine="0"/>
        <w:rPr>
          <w:rFonts w:ascii="Consolas" w:hAnsi="Consolas" w:cs="Consolas"/>
          <w:sz w:val="28"/>
          <w:szCs w:val="28"/>
          <w:lang w:val="en-IN" w:bidi="ar-SA"/>
        </w:rPr>
      </w:pPr>
    </w:p>
    <w:p w14:paraId="5D086CC8" w14:textId="3F037C00" w:rsidR="00BA53FD" w:rsidRDefault="00BA53FD" w:rsidP="00BA53FD">
      <w:pPr>
        <w:autoSpaceDE w:val="0"/>
        <w:autoSpaceDN w:val="0"/>
        <w:adjustRightInd w:val="0"/>
        <w:ind w:firstLine="0"/>
        <w:rPr>
          <w:rFonts w:ascii="Consolas" w:hAnsi="Consolas" w:cs="Consolas"/>
          <w:sz w:val="28"/>
          <w:szCs w:val="28"/>
          <w:lang w:val="en-IN" w:bidi="ar-SA"/>
        </w:rPr>
      </w:pPr>
    </w:p>
    <w:p w14:paraId="37EB811B" w14:textId="1C8C1C8C" w:rsidR="00BA53FD" w:rsidRDefault="00BA53FD" w:rsidP="00BA53FD">
      <w:pPr>
        <w:ind w:firstLine="0"/>
        <w:rPr>
          <w:rFonts w:asciiTheme="minorHAnsi" w:hAnsiTheme="minorHAnsi" w:cstheme="minorHAnsi"/>
          <w:b/>
          <w:bCs/>
          <w:sz w:val="32"/>
          <w:szCs w:val="32"/>
          <w:u w:val="single"/>
        </w:rPr>
      </w:pPr>
      <w:r>
        <w:rPr>
          <w:rFonts w:asciiTheme="minorHAnsi" w:hAnsiTheme="minorHAnsi" w:cstheme="minorHAnsi"/>
          <w:b/>
          <w:bCs/>
          <w:sz w:val="32"/>
          <w:szCs w:val="32"/>
          <w:u w:val="single"/>
        </w:rPr>
        <w:t>//startup file</w:t>
      </w:r>
    </w:p>
    <w:p w14:paraId="462FDD55" w14:textId="77777777" w:rsidR="00F55D6F" w:rsidRDefault="00F55D6F" w:rsidP="00BA53FD">
      <w:pPr>
        <w:ind w:firstLine="0"/>
        <w:rPr>
          <w:rFonts w:asciiTheme="minorHAnsi" w:hAnsiTheme="minorHAnsi" w:cstheme="minorHAnsi"/>
          <w:b/>
          <w:bCs/>
          <w:sz w:val="32"/>
          <w:szCs w:val="32"/>
          <w:u w:val="single"/>
        </w:rPr>
      </w:pPr>
    </w:p>
    <w:p w14:paraId="7140929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#include</w:t>
      </w:r>
      <w:r w:rsidRPr="00F55D6F">
        <w:rPr>
          <w:rFonts w:ascii="Consolas" w:hAnsi="Consolas" w:cs="Consolas"/>
          <w:color w:val="A31515"/>
          <w:sz w:val="24"/>
          <w:szCs w:val="24"/>
          <w:lang w:val="en-IN" w:bidi="ar-SA"/>
        </w:rPr>
        <w:t>&lt;stdint.h&gt;</w:t>
      </w:r>
    </w:p>
    <w:p w14:paraId="5545696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62E867B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#define</w:t>
      </w:r>
      <w:r w:rsidRPr="00F55D6F">
        <w:rPr>
          <w:rFonts w:ascii="Consolas" w:hAnsi="Consolas" w:cs="Consolas"/>
          <w:sz w:val="24"/>
          <w:szCs w:val="24"/>
          <w:lang w:val="en-IN" w:bidi="ar-SA"/>
        </w:rPr>
        <w:t xml:space="preserve"> SRAM_START  0x20000000U</w:t>
      </w:r>
    </w:p>
    <w:p w14:paraId="08DF70C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#define</w:t>
      </w:r>
      <w:r w:rsidRPr="00F55D6F">
        <w:rPr>
          <w:rFonts w:ascii="Consolas" w:hAnsi="Consolas" w:cs="Consolas"/>
          <w:sz w:val="24"/>
          <w:szCs w:val="24"/>
          <w:lang w:val="en-IN" w:bidi="ar-SA"/>
        </w:rPr>
        <w:t xml:space="preserve"> SRAM_SIZE   (128U * 1024U) </w:t>
      </w:r>
      <w:r w:rsidRPr="00F55D6F">
        <w:rPr>
          <w:rFonts w:ascii="Consolas" w:hAnsi="Consolas" w:cs="Consolas"/>
          <w:color w:val="008000"/>
          <w:sz w:val="24"/>
          <w:szCs w:val="24"/>
          <w:lang w:val="en-IN" w:bidi="ar-SA"/>
        </w:rPr>
        <w:t>//128KB</w:t>
      </w:r>
    </w:p>
    <w:p w14:paraId="7EF777C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#define</w:t>
      </w:r>
      <w:r w:rsidRPr="00F55D6F">
        <w:rPr>
          <w:rFonts w:ascii="Consolas" w:hAnsi="Consolas" w:cs="Consolas"/>
          <w:sz w:val="24"/>
          <w:szCs w:val="24"/>
          <w:lang w:val="en-IN" w:bidi="ar-SA"/>
        </w:rPr>
        <w:t xml:space="preserve"> SRAM_END    ((SRAM_START) + (SRAM_SIZE))</w:t>
      </w:r>
    </w:p>
    <w:p w14:paraId="76BC2C6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C00039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#define</w:t>
      </w:r>
      <w:r w:rsidRPr="00F55D6F">
        <w:rPr>
          <w:rFonts w:ascii="Consolas" w:hAnsi="Consolas" w:cs="Consolas"/>
          <w:sz w:val="24"/>
          <w:szCs w:val="24"/>
          <w:lang w:val="en-IN" w:bidi="ar-SA"/>
        </w:rPr>
        <w:t xml:space="preserve"> STACK_START   SRAM_END</w:t>
      </w:r>
    </w:p>
    <w:p w14:paraId="1797B80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327B2F5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extern</w:t>
      </w:r>
      <w:r w:rsidRPr="00F55D6F">
        <w:rPr>
          <w:rFonts w:ascii="Consolas" w:hAnsi="Consolas" w:cs="Consolas"/>
          <w:sz w:val="24"/>
          <w:szCs w:val="24"/>
          <w:lang w:val="en-IN" w:bidi="ar-SA"/>
        </w:rPr>
        <w:t xml:space="preserve"> uint32_t _etext;</w:t>
      </w:r>
    </w:p>
    <w:p w14:paraId="3AD41E2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extern</w:t>
      </w:r>
      <w:r w:rsidRPr="00F55D6F">
        <w:rPr>
          <w:rFonts w:ascii="Consolas" w:hAnsi="Consolas" w:cs="Consolas"/>
          <w:sz w:val="24"/>
          <w:szCs w:val="24"/>
          <w:lang w:val="en-IN" w:bidi="ar-SA"/>
        </w:rPr>
        <w:t xml:space="preserve"> uint32_t _sdata;</w:t>
      </w:r>
    </w:p>
    <w:p w14:paraId="7695C08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extern</w:t>
      </w:r>
      <w:r w:rsidRPr="00F55D6F">
        <w:rPr>
          <w:rFonts w:ascii="Consolas" w:hAnsi="Consolas" w:cs="Consolas"/>
          <w:sz w:val="24"/>
          <w:szCs w:val="24"/>
          <w:lang w:val="en-IN" w:bidi="ar-SA"/>
        </w:rPr>
        <w:t xml:space="preserve"> uint32_t _edata;</w:t>
      </w:r>
    </w:p>
    <w:p w14:paraId="6A08706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extern</w:t>
      </w:r>
      <w:r w:rsidRPr="00F55D6F">
        <w:rPr>
          <w:rFonts w:ascii="Consolas" w:hAnsi="Consolas" w:cs="Consolas"/>
          <w:sz w:val="24"/>
          <w:szCs w:val="24"/>
          <w:lang w:val="en-IN" w:bidi="ar-SA"/>
        </w:rPr>
        <w:t xml:space="preserve"> uint32_t _la_data;</w:t>
      </w:r>
    </w:p>
    <w:p w14:paraId="60CE275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FC9213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extern</w:t>
      </w:r>
      <w:r w:rsidRPr="00F55D6F">
        <w:rPr>
          <w:rFonts w:ascii="Consolas" w:hAnsi="Consolas" w:cs="Consolas"/>
          <w:sz w:val="24"/>
          <w:szCs w:val="24"/>
          <w:lang w:val="en-IN" w:bidi="ar-SA"/>
        </w:rPr>
        <w:t xml:space="preserve"> uint32_t _sbss;</w:t>
      </w:r>
    </w:p>
    <w:p w14:paraId="420BC2D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extern</w:t>
      </w:r>
      <w:r w:rsidRPr="00F55D6F">
        <w:rPr>
          <w:rFonts w:ascii="Consolas" w:hAnsi="Consolas" w:cs="Consolas"/>
          <w:sz w:val="24"/>
          <w:szCs w:val="24"/>
          <w:lang w:val="en-IN" w:bidi="ar-SA"/>
        </w:rPr>
        <w:t xml:space="preserve"> uint32_t _ebss;</w:t>
      </w:r>
    </w:p>
    <w:p w14:paraId="583EDB7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E756B5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8000"/>
          <w:sz w:val="24"/>
          <w:szCs w:val="24"/>
          <w:lang w:val="en-IN" w:bidi="ar-SA"/>
        </w:rPr>
        <w:t>//prototype of main</w:t>
      </w:r>
    </w:p>
    <w:p w14:paraId="79A4F5D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48796E9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main(</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w:t>
      </w:r>
    </w:p>
    <w:p w14:paraId="7595479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AE83B6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8000"/>
          <w:sz w:val="24"/>
          <w:szCs w:val="24"/>
          <w:lang w:val="en-IN" w:bidi="ar-SA"/>
        </w:rPr>
        <w:t>//void __libc_init_array(void);</w:t>
      </w:r>
    </w:p>
    <w:p w14:paraId="3A3CC13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47CCC46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15986FF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8000"/>
          <w:sz w:val="24"/>
          <w:szCs w:val="24"/>
          <w:lang w:val="en-IN" w:bidi="ar-SA"/>
        </w:rPr>
        <w:t>/* function prototypes of STM32F407x system exception and IRQ handlers */</w:t>
      </w:r>
    </w:p>
    <w:p w14:paraId="140B9BC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1C63638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Reset_Handler(</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w:t>
      </w:r>
    </w:p>
    <w:p w14:paraId="2BEEFEA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0AAC0BC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NMI_Handler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054BE91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HardFault_Handler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C3917F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MemManage_Handler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559B3C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BusFault_Handler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1D51B61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UsageFault_Handler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2C3C5C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SVC_Handler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0B8673C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DebugMon_Handler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0154E8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PendSV_Handler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0C72365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SysTick_Handler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149C2C6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WWDG_IRQHandler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6615CF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PVD_IRQHandler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203843E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TAMP_STAMP_IRQHandler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2990C18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RTC_WKUP_IRQHandler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315DAAD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RCC_IRQHandler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716EEC0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EXTI0_IRQHandler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47622CD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EXTI1_IRQHandler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1C5F6C5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EXTI2_IRQHandler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13CCABA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lastRenderedPageBreak/>
        <w:t>void</w:t>
      </w:r>
      <w:r w:rsidRPr="00F55D6F">
        <w:rPr>
          <w:rFonts w:ascii="Consolas" w:hAnsi="Consolas" w:cs="Consolas"/>
          <w:sz w:val="24"/>
          <w:szCs w:val="24"/>
          <w:lang w:val="en-IN" w:bidi="ar-SA"/>
        </w:rPr>
        <w:t xml:space="preserve"> EXTI3_IRQHandler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2DE1581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EXTI4_IRQHandler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38FE50D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DMA1_Stream0_IRQHandler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0F6F143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DMA1_Stream1_IRQHandler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3366E42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DMA1_Stream2_IRQHandler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0D4BC77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DMA1_Stream3_IRQHandler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2F311B5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DMA1_Stream4_IRQHandler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09F3C2E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DMA1_Stream5_IRQHandler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67883AD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DMA1_Stream6_IRQHandler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7046CCD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ADC_IRQHandler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672CE91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CAN1_TX_IRQHandler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40F6C57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CAN1_RX0_IRQHandler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5601285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CAN1_RX1_IRQHandler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057646F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CAN1_SCE_IRQHandler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258E0B2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EXTI9_5_IRQHandler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554F070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TIM1_BRK_TIM9_IRQHandler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53CD56E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TIM1_UP_TIM10_IRQHandler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078CDBE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TIM1_TRG_COM_TIM11_IRQHandler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1DDE96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TIM1_CC_IRQHandler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79506AE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TIM2_IRQHandler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1D23547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TIM3_IRQHandler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6F6BA2E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lastRenderedPageBreak/>
        <w:t>void</w:t>
      </w:r>
      <w:r w:rsidRPr="00F55D6F">
        <w:rPr>
          <w:rFonts w:ascii="Consolas" w:hAnsi="Consolas" w:cs="Consolas"/>
          <w:sz w:val="24"/>
          <w:szCs w:val="24"/>
          <w:lang w:val="en-IN" w:bidi="ar-SA"/>
        </w:rPr>
        <w:t xml:space="preserve"> TIM4_IRQHandler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0F55840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I2C1_EV_IRQHandler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5EB71A8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I2C1_ER_IRQHandler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3181449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I2C2_EV_IRQHandler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4730703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I2C2_ER_IRQHandler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284E3D1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SPI1_IRQHandler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5C8A2A9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SPI2_IRQHandler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3B8FD1A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USART1_IRQHandler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176A800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USART2_IRQHandler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6BBE8B9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USART3_IRQHandler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07FF2F0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EXTI15_10_IRQHandler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63BADD8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RTC_Alarm_IRQHandler    </w:t>
      </w:r>
      <w:r w:rsidRPr="00F55D6F">
        <w:rPr>
          <w:rFonts w:ascii="Consolas" w:hAnsi="Consolas" w:cs="Consolas"/>
          <w:sz w:val="24"/>
          <w:szCs w:val="24"/>
          <w:lang w:val="en-IN" w:bidi="ar-SA"/>
        </w:rPr>
        <w:tab/>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12D2602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OTG_FS_WKUP_IRQHandler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2BBFDAF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TIM8_BRK_TIM12_IRQHandler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7A40EA6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TIM8_UP_TIM13_IRQHandler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276E8BF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TIM8_TRG_COM_TIM14_IRQHandler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56FBCB3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TIM8_CC_IRQHandler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14AF999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DMA1_Stream7_IRQHandler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2FA4919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FSMC_IRQHandler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5773511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SDIO_IRQHandler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7DFA880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TIM5_IRQHandler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0F41D9A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lastRenderedPageBreak/>
        <w:t>void</w:t>
      </w:r>
      <w:r w:rsidRPr="00F55D6F">
        <w:rPr>
          <w:rFonts w:ascii="Consolas" w:hAnsi="Consolas" w:cs="Consolas"/>
          <w:sz w:val="24"/>
          <w:szCs w:val="24"/>
          <w:lang w:val="en-IN" w:bidi="ar-SA"/>
        </w:rPr>
        <w:t xml:space="preserve"> SPI3_IRQHandler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C48870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UART4_IRQHandler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3570244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UART5_IRQHandler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2A2D906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TIM6_DAC_IRQHandler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31090DD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TIM7_IRQHandler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363DB5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DMA2_Stream0_IRQHandler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8E1D52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DMA2_Stream1_IRQHandler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3ABBC08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DMA2_Stream2_IRQHandler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FD659E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DMA2_Stream3_IRQHandler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D42EE3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DMA2_Stream4_IRQHandler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3BB9C03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ETH_IRQHandler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0110BE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ETH_WKUP_IRQHandler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0903512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CAN2_TX_IRQHandler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5F4DE92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CAN2_RX0_IRQHandler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AF6C47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CAN2_RX1_IRQHandler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77DC5C7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CAN2_SCE_IRQHandler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5BD3A9B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OTG_FS_IRQHandler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222370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DMA2_Stream5_IRQHandler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55A6032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DMA2_Stream6_IRQHandler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5CD4A3F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DMA2_Stream7_IRQHandler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4A2698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USART6_IRQHandler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45B67DF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lastRenderedPageBreak/>
        <w:t>void</w:t>
      </w:r>
      <w:r w:rsidRPr="00F55D6F">
        <w:rPr>
          <w:rFonts w:ascii="Consolas" w:hAnsi="Consolas" w:cs="Consolas"/>
          <w:sz w:val="24"/>
          <w:szCs w:val="24"/>
          <w:lang w:val="en-IN" w:bidi="ar-SA"/>
        </w:rPr>
        <w:t xml:space="preserve"> I2C3_EV_IRQHandler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050B292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I2C3_ER_IRQHandler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1835738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OTG_HS_EP1_OUT_IRQHandler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559E307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OTG_HS_EP1_IN_IRQHandler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30B68CC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OTG_HS_WKUP_IRQHandler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64309E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OTG_HS_IRQHandler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34DECBF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DCMI_IRQHandler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2428FC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CRYP_IRQHandler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2E938E9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HASH_RNG_IRQHandler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w:t>
      </w:r>
    </w:p>
    <w:p w14:paraId="6DD28FB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FPU_IRQHandler              </w:t>
      </w:r>
      <w:r w:rsidRPr="00F55D6F">
        <w:rPr>
          <w:rFonts w:ascii="Consolas" w:hAnsi="Consolas" w:cs="Consolas"/>
          <w:sz w:val="24"/>
          <w:szCs w:val="24"/>
          <w:lang w:val="en-IN" w:bidi="ar-SA"/>
        </w:rPr>
        <w:tab/>
        <w:t>(</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__attribute__ ((weak, alias(</w:t>
      </w:r>
      <w:r w:rsidRPr="00F55D6F">
        <w:rPr>
          <w:rFonts w:ascii="Consolas" w:hAnsi="Consolas" w:cs="Consolas"/>
          <w:color w:val="A31515"/>
          <w:sz w:val="24"/>
          <w:szCs w:val="24"/>
          <w:lang w:val="en-IN" w:bidi="ar-SA"/>
        </w:rPr>
        <w:t>"Default_Handler"</w:t>
      </w:r>
      <w:r w:rsidRPr="00F55D6F">
        <w:rPr>
          <w:rFonts w:ascii="Consolas" w:hAnsi="Consolas" w:cs="Consolas"/>
          <w:sz w:val="24"/>
          <w:szCs w:val="24"/>
          <w:lang w:val="en-IN" w:bidi="ar-SA"/>
        </w:rPr>
        <w:t xml:space="preserve">)));                          </w:t>
      </w:r>
    </w:p>
    <w:p w14:paraId="41DF932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391C2F6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095286A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uint32_t vectors[] __attribute__((section(</w:t>
      </w:r>
      <w:r w:rsidRPr="00F55D6F">
        <w:rPr>
          <w:rFonts w:ascii="Consolas" w:hAnsi="Consolas" w:cs="Consolas"/>
          <w:color w:val="A31515"/>
          <w:sz w:val="24"/>
          <w:szCs w:val="24"/>
          <w:lang w:val="en-IN" w:bidi="ar-SA"/>
        </w:rPr>
        <w:t>".isr_vector"</w:t>
      </w:r>
      <w:r w:rsidRPr="00F55D6F">
        <w:rPr>
          <w:rFonts w:ascii="Consolas" w:hAnsi="Consolas" w:cs="Consolas"/>
          <w:sz w:val="24"/>
          <w:szCs w:val="24"/>
          <w:lang w:val="en-IN" w:bidi="ar-SA"/>
        </w:rPr>
        <w:t>)))   = {</w:t>
      </w:r>
    </w:p>
    <w:p w14:paraId="3E03F25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STACK_START,</w:t>
      </w:r>
    </w:p>
    <w:p w14:paraId="3875706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(uint32_t)Reset_Handler,</w:t>
      </w:r>
    </w:p>
    <w:p w14:paraId="0C6666C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(uint32_t)NMI_Handler,</w:t>
      </w:r>
    </w:p>
    <w:p w14:paraId="4F82AD9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(uint32_t)HardFault_Handler,</w:t>
      </w:r>
    </w:p>
    <w:p w14:paraId="6349B7D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(uint32_t)MemManage_Handler,</w:t>
      </w:r>
    </w:p>
    <w:p w14:paraId="1E1EB25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(uint32_t)BusFault_Handler,</w:t>
      </w:r>
    </w:p>
    <w:p w14:paraId="1AAC510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(uint32_t)UsageFault_Handler,</w:t>
      </w:r>
    </w:p>
    <w:p w14:paraId="5FAE485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0,</w:t>
      </w:r>
    </w:p>
    <w:p w14:paraId="3C19618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0,</w:t>
      </w:r>
    </w:p>
    <w:p w14:paraId="34BE8B6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0,</w:t>
      </w:r>
    </w:p>
    <w:p w14:paraId="0CF6935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0,</w:t>
      </w:r>
    </w:p>
    <w:p w14:paraId="6A7FF8F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(uint32_t)SVC_Handler,</w:t>
      </w:r>
    </w:p>
    <w:p w14:paraId="4A7E7BE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(uint32_t)DebugMon_Handler,</w:t>
      </w:r>
    </w:p>
    <w:p w14:paraId="716385B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0,</w:t>
      </w:r>
    </w:p>
    <w:p w14:paraId="120E681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(uint32_t)PendSV_Handler,</w:t>
      </w:r>
    </w:p>
    <w:p w14:paraId="4DBB4E3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(uint32_t)SysTick_Handler,</w:t>
      </w:r>
    </w:p>
    <w:p w14:paraId="25B5298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(uint32_t)WWDG_IRQHandler,</w:t>
      </w:r>
    </w:p>
    <w:p w14:paraId="32067F0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(uint32_t)PVD_IRQHandler,         </w:t>
      </w:r>
    </w:p>
    <w:p w14:paraId="3E42F8D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(uint32_t)TAMP_STAMP_IRQHandler,  </w:t>
      </w:r>
    </w:p>
    <w:p w14:paraId="2A523CA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(uint32_t)RTC_WKUP_IRQHandler,    </w:t>
      </w:r>
    </w:p>
    <w:p w14:paraId="2FECE07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lastRenderedPageBreak/>
        <w:tab/>
        <w:t xml:space="preserve">0,                      </w:t>
      </w:r>
    </w:p>
    <w:p w14:paraId="2D6C890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(uint32_t)RCC_IRQHandler,         </w:t>
      </w:r>
    </w:p>
    <w:p w14:paraId="37D2A4A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(uint32_t)EXTI0_IRQHandler,       </w:t>
      </w:r>
    </w:p>
    <w:p w14:paraId="2704120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(uint32_t)EXTI1_IRQHandler,       </w:t>
      </w:r>
    </w:p>
    <w:p w14:paraId="6233A10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(uint32_t)EXTI2_IRQHandler,       </w:t>
      </w:r>
    </w:p>
    <w:p w14:paraId="71B6771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(uint32_t)EXTI3_IRQHandler,       </w:t>
      </w:r>
    </w:p>
    <w:p w14:paraId="00049C5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(uint32_t)EXTI4_IRQHandler,       </w:t>
      </w:r>
    </w:p>
    <w:p w14:paraId="4BEF1C9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(uint32_t)DMA1_Stream0_IRQHandler,</w:t>
      </w:r>
    </w:p>
    <w:p w14:paraId="2F29667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(uint32_t)DMA1_Stream1_IRQHandler,</w:t>
      </w:r>
    </w:p>
    <w:p w14:paraId="624BAF4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(uint32_t)DMA1_Stream2_IRQHandler,</w:t>
      </w:r>
    </w:p>
    <w:p w14:paraId="0C8F1EE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(uint32_t)DMA1_Stream3_IRQHandler,</w:t>
      </w:r>
    </w:p>
    <w:p w14:paraId="69A1C9B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(uint32_t)DMA1_Stream4_IRQHandler,</w:t>
      </w:r>
    </w:p>
    <w:p w14:paraId="7EC4D2C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(uint32_t)DMA1_Stream5_IRQHandler,</w:t>
      </w:r>
    </w:p>
    <w:p w14:paraId="5FD770A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(uint32_t)DMA1_Stream6_IRQHandler,</w:t>
      </w:r>
    </w:p>
    <w:p w14:paraId="670914B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(uint32_t)ADC_IRQHandler,         </w:t>
      </w:r>
    </w:p>
    <w:p w14:paraId="626CF28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(uint32_t)CAN1_TX_IRQHandler,     </w:t>
      </w:r>
    </w:p>
    <w:p w14:paraId="08A1A99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(uint32_t)CAN1_RX0_IRQHandler,    </w:t>
      </w:r>
    </w:p>
    <w:p w14:paraId="3CF30F2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(uint32_t)CAN1_RX1_IRQHandler,    </w:t>
      </w:r>
    </w:p>
    <w:p w14:paraId="5399C94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(uint32_t)CAN1_SCE_IRQHandler,    </w:t>
      </w:r>
    </w:p>
    <w:p w14:paraId="4DCA73E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(uint32_t)EXTI9_5_IRQHandler,     </w:t>
      </w:r>
    </w:p>
    <w:p w14:paraId="6ACDC5C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(uint32_t)TIM1_BRK_TIM9_IRQHandler,</w:t>
      </w:r>
    </w:p>
    <w:p w14:paraId="7329411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(uint32_t)TIM1_UP_TIM10_IRQHandler,</w:t>
      </w:r>
    </w:p>
    <w:p w14:paraId="10B36C2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(uint32_t)TIM1_TRG_COM_TIM11_IRQHandler,</w:t>
      </w:r>
    </w:p>
    <w:p w14:paraId="4E4992D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(uint32_t)TIM1_CC_IRQHandler,     </w:t>
      </w:r>
    </w:p>
    <w:p w14:paraId="779377E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(uint32_t)TIM2_IRQHandler,        </w:t>
      </w:r>
    </w:p>
    <w:p w14:paraId="6F6AE5E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(uint32_t)TIM3_IRQHandler,        </w:t>
      </w:r>
    </w:p>
    <w:p w14:paraId="7302AFC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(uint32_t)TIM4_IRQHandler,        </w:t>
      </w:r>
    </w:p>
    <w:p w14:paraId="491F201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(uint32_t)I2C1_EV_IRQHandler,     </w:t>
      </w:r>
    </w:p>
    <w:p w14:paraId="4A1E08D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(uint32_t)I2C1_ER_IRQHandler,     </w:t>
      </w:r>
    </w:p>
    <w:p w14:paraId="7D46D43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(uint32_t)I2C2_EV_IRQHandler,     </w:t>
      </w:r>
    </w:p>
    <w:p w14:paraId="2147F1D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(uint32_t)I2C2_ER_IRQHandler,     </w:t>
      </w:r>
    </w:p>
    <w:p w14:paraId="6016617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(uint32_t)SPI1_IRQHandler,        </w:t>
      </w:r>
    </w:p>
    <w:p w14:paraId="55A5ABD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(uint32_t)SPI2_IRQHandler,        </w:t>
      </w:r>
    </w:p>
    <w:p w14:paraId="4FBECF0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(uint32_t)USART1_IRQHandler,      </w:t>
      </w:r>
    </w:p>
    <w:p w14:paraId="6619B4B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(uint32_t)USART2_IRQHandler,      </w:t>
      </w:r>
    </w:p>
    <w:p w14:paraId="03366A2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(uint32_t)USART3_IRQHandler,      </w:t>
      </w:r>
    </w:p>
    <w:p w14:paraId="59944C2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(uint32_t)EXTI15_10_IRQHandler,   </w:t>
      </w:r>
    </w:p>
    <w:p w14:paraId="293ABED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(uint32_t)RTC_Alarm_IRQHandler,   </w:t>
      </w:r>
    </w:p>
    <w:p w14:paraId="4DB888A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(uint32_t)OTG_FS_WKUP_IRQHandler, </w:t>
      </w:r>
    </w:p>
    <w:p w14:paraId="3B5EAE1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(uint32_t)TIM8_BRK_TIM12_IRQHandler,</w:t>
      </w:r>
    </w:p>
    <w:p w14:paraId="3A491F7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(uint32_t)TIM8_UP_TIM13_IRQHandler,</w:t>
      </w:r>
    </w:p>
    <w:p w14:paraId="2247F44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(uint32_t)TIM8_TRG_COM_TIM14_IRQHandler,</w:t>
      </w:r>
    </w:p>
    <w:p w14:paraId="3D73843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(uint32_t)TIM8_CC_IRQHandler,     </w:t>
      </w:r>
    </w:p>
    <w:p w14:paraId="13A4EB5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lastRenderedPageBreak/>
        <w:tab/>
        <w:t>(uint32_t)DMA1_Stream7_IRQHandler,</w:t>
      </w:r>
    </w:p>
    <w:p w14:paraId="38E4E72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(uint32_t)FSMC_IRQHandler,        </w:t>
      </w:r>
    </w:p>
    <w:p w14:paraId="4085BE9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(uint32_t)SDIO_IRQHandler,        </w:t>
      </w:r>
    </w:p>
    <w:p w14:paraId="65EE138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(uint32_t)TIM5_IRQHandler,        </w:t>
      </w:r>
    </w:p>
    <w:p w14:paraId="797100D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(uint32_t)SPI3_IRQHandler,        </w:t>
      </w:r>
    </w:p>
    <w:p w14:paraId="7F3ABC5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(uint32_t)UART4_IRQHandler,       </w:t>
      </w:r>
    </w:p>
    <w:p w14:paraId="0B57DC9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(uint32_t)UART5_IRQHandler,       </w:t>
      </w:r>
    </w:p>
    <w:p w14:paraId="44B5C93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(uint32_t)TIM6_DAC_IRQHandler,    </w:t>
      </w:r>
    </w:p>
    <w:p w14:paraId="0CF45C2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(uint32_t)TIM7_IRQHandler,        </w:t>
      </w:r>
    </w:p>
    <w:p w14:paraId="1581227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(uint32_t)DMA2_Stream0_IRQHandler,</w:t>
      </w:r>
    </w:p>
    <w:p w14:paraId="1613C2D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(uint32_t)DMA2_Stream1_IRQHandler,</w:t>
      </w:r>
    </w:p>
    <w:p w14:paraId="0F27626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(uint32_t)DMA2_Stream2_IRQHandler,</w:t>
      </w:r>
    </w:p>
    <w:p w14:paraId="74F6627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(uint32_t)DMA2_Stream3_IRQHandler,</w:t>
      </w:r>
    </w:p>
    <w:p w14:paraId="2B2BEAF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(uint32_t)DMA2_Stream4_IRQHandler,</w:t>
      </w:r>
    </w:p>
    <w:p w14:paraId="4EE1ABB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(uint32_t)ETH_IRQHandler,         </w:t>
      </w:r>
    </w:p>
    <w:p w14:paraId="42858F3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(uint32_t)ETH_WKUP_IRQHandler,    </w:t>
      </w:r>
    </w:p>
    <w:p w14:paraId="18D3A42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(uint32_t)CAN2_TX_IRQHandler,     </w:t>
      </w:r>
    </w:p>
    <w:p w14:paraId="0A4DDD2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(uint32_t)CAN2_RX0_IRQHandler,    </w:t>
      </w:r>
    </w:p>
    <w:p w14:paraId="6829678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(uint32_t)CAN2_RX1_IRQHandler,    </w:t>
      </w:r>
    </w:p>
    <w:p w14:paraId="17764BE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(uint32_t)CAN2_SCE_IRQHandler,    </w:t>
      </w:r>
    </w:p>
    <w:p w14:paraId="304B129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(uint32_t)OTG_FS_IRQHandler,      </w:t>
      </w:r>
    </w:p>
    <w:p w14:paraId="4B16239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(uint32_t)DMA2_Stream5_IRQHandler,</w:t>
      </w:r>
    </w:p>
    <w:p w14:paraId="2B60632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(uint32_t)DMA2_Stream6_IRQHandler,</w:t>
      </w:r>
    </w:p>
    <w:p w14:paraId="2BC875F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(uint32_t)DMA2_Stream7_IRQHandler,</w:t>
      </w:r>
    </w:p>
    <w:p w14:paraId="4462FB7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(uint32_t)USART6_IRQHandler,      </w:t>
      </w:r>
    </w:p>
    <w:p w14:paraId="245609E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(uint32_t)I2C3_EV_IRQHandler,     </w:t>
      </w:r>
    </w:p>
    <w:p w14:paraId="13C6BE8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(uint32_t)I2C3_ER_IRQHandler,     </w:t>
      </w:r>
    </w:p>
    <w:p w14:paraId="4A892D0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(uint32_t)OTG_HS_EP1_OUT_IRQHandler,</w:t>
      </w:r>
    </w:p>
    <w:p w14:paraId="0B91E89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(uint32_t)OTG_HS_EP1_IN_IRQHandler,</w:t>
      </w:r>
    </w:p>
    <w:p w14:paraId="7794004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(uint32_t)OTG_HS_WKUP_IRQHandler, </w:t>
      </w:r>
    </w:p>
    <w:p w14:paraId="03DAA7F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(uint32_t)OTG_HS_IRQHandler,      </w:t>
      </w:r>
    </w:p>
    <w:p w14:paraId="7669726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(uint32_t)DCMI_IRQHandler,        </w:t>
      </w:r>
    </w:p>
    <w:p w14:paraId="4657FAC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(uint32_t)CRYP_IRQHandler,        </w:t>
      </w:r>
    </w:p>
    <w:p w14:paraId="383C278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(uint32_t)HASH_RNG_IRQHandler,    </w:t>
      </w:r>
    </w:p>
    <w:p w14:paraId="76C4C58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(uint32_t)FPU_IRQHandler,         </w:t>
      </w:r>
    </w:p>
    <w:p w14:paraId="75DA85F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5B5217F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76D4FD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379CDC6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Default_Handler(</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w:t>
      </w:r>
    </w:p>
    <w:p w14:paraId="17C0011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3BF750A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color w:val="0000FF"/>
          <w:sz w:val="24"/>
          <w:szCs w:val="24"/>
          <w:lang w:val="en-IN" w:bidi="ar-SA"/>
        </w:rPr>
        <w:t>while</w:t>
      </w:r>
      <w:r w:rsidRPr="00F55D6F">
        <w:rPr>
          <w:rFonts w:ascii="Consolas" w:hAnsi="Consolas" w:cs="Consolas"/>
          <w:sz w:val="24"/>
          <w:szCs w:val="24"/>
          <w:lang w:val="en-IN" w:bidi="ar-SA"/>
        </w:rPr>
        <w:t>(1);</w:t>
      </w:r>
    </w:p>
    <w:p w14:paraId="19DE33C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7C75C8C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4DA3CEC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lastRenderedPageBreak/>
        <w:t>void</w:t>
      </w:r>
      <w:r w:rsidRPr="00F55D6F">
        <w:rPr>
          <w:rFonts w:ascii="Consolas" w:hAnsi="Consolas" w:cs="Consolas"/>
          <w:sz w:val="24"/>
          <w:szCs w:val="24"/>
          <w:lang w:val="en-IN" w:bidi="ar-SA"/>
        </w:rPr>
        <w:t xml:space="preserve"> Reset_Handler(</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w:t>
      </w:r>
    </w:p>
    <w:p w14:paraId="203FD44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4BC0500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color w:val="008000"/>
          <w:sz w:val="24"/>
          <w:szCs w:val="24"/>
          <w:lang w:val="en-IN" w:bidi="ar-SA"/>
        </w:rPr>
        <w:t>//copy .data section to SRAM</w:t>
      </w:r>
    </w:p>
    <w:p w14:paraId="2BCC313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uint32_t size = (uint32_t)&amp;_edata - (uint32_t)&amp;_sdata;</w:t>
      </w:r>
    </w:p>
    <w:p w14:paraId="53897FD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p>
    <w:p w14:paraId="5CFA726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uint8_t *pDst = (uint8_t*)&amp;_sdata; </w:t>
      </w:r>
      <w:r w:rsidRPr="00F55D6F">
        <w:rPr>
          <w:rFonts w:ascii="Consolas" w:hAnsi="Consolas" w:cs="Consolas"/>
          <w:color w:val="008000"/>
          <w:sz w:val="24"/>
          <w:szCs w:val="24"/>
          <w:lang w:val="en-IN" w:bidi="ar-SA"/>
        </w:rPr>
        <w:t>//sram</w:t>
      </w:r>
    </w:p>
    <w:p w14:paraId="0F030F8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 xml:space="preserve">uint8_t *pSrc = (uint8_t*)&amp;_la_data; </w:t>
      </w:r>
      <w:r w:rsidRPr="00F55D6F">
        <w:rPr>
          <w:rFonts w:ascii="Consolas" w:hAnsi="Consolas" w:cs="Consolas"/>
          <w:color w:val="008000"/>
          <w:sz w:val="24"/>
          <w:szCs w:val="24"/>
          <w:lang w:val="en-IN" w:bidi="ar-SA"/>
        </w:rPr>
        <w:t>//flash</w:t>
      </w:r>
    </w:p>
    <w:p w14:paraId="0377F73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p>
    <w:p w14:paraId="2C543A9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color w:val="0000FF"/>
          <w:sz w:val="24"/>
          <w:szCs w:val="24"/>
          <w:lang w:val="en-IN" w:bidi="ar-SA"/>
        </w:rPr>
        <w:t>for</w:t>
      </w:r>
      <w:r w:rsidRPr="00F55D6F">
        <w:rPr>
          <w:rFonts w:ascii="Consolas" w:hAnsi="Consolas" w:cs="Consolas"/>
          <w:sz w:val="24"/>
          <w:szCs w:val="24"/>
          <w:lang w:val="en-IN" w:bidi="ar-SA"/>
        </w:rPr>
        <w:t>(uint32_t i =0 ; i &lt; size ; i++)</w:t>
      </w:r>
    </w:p>
    <w:p w14:paraId="3658C0D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w:t>
      </w:r>
    </w:p>
    <w:p w14:paraId="05EB005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sz w:val="24"/>
          <w:szCs w:val="24"/>
          <w:lang w:val="en-IN" w:bidi="ar-SA"/>
        </w:rPr>
        <w:tab/>
        <w:t>*pDst++ = *pSrc++;</w:t>
      </w:r>
    </w:p>
    <w:p w14:paraId="2378528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w:t>
      </w:r>
    </w:p>
    <w:p w14:paraId="5A03183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p>
    <w:p w14:paraId="43C452D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color w:val="008000"/>
          <w:sz w:val="24"/>
          <w:szCs w:val="24"/>
          <w:lang w:val="en-IN" w:bidi="ar-SA"/>
        </w:rPr>
        <w:t>//Init. the .bss section to zero in SRAM</w:t>
      </w:r>
    </w:p>
    <w:p w14:paraId="5DAAD4A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size = (uint32_t)&amp;_ebss - (uint32_t)&amp;_sbss;</w:t>
      </w:r>
    </w:p>
    <w:p w14:paraId="7DADD12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pDst = (uint8_t*)&amp;_sbss;</w:t>
      </w:r>
    </w:p>
    <w:p w14:paraId="103CC87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color w:val="0000FF"/>
          <w:sz w:val="24"/>
          <w:szCs w:val="24"/>
          <w:lang w:val="en-IN" w:bidi="ar-SA"/>
        </w:rPr>
        <w:t>for</w:t>
      </w:r>
      <w:r w:rsidRPr="00F55D6F">
        <w:rPr>
          <w:rFonts w:ascii="Consolas" w:hAnsi="Consolas" w:cs="Consolas"/>
          <w:sz w:val="24"/>
          <w:szCs w:val="24"/>
          <w:lang w:val="en-IN" w:bidi="ar-SA"/>
        </w:rPr>
        <w:t>(uint32_t i =0 ; i &lt; size ; i++)</w:t>
      </w:r>
    </w:p>
    <w:p w14:paraId="06E433A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w:t>
      </w:r>
    </w:p>
    <w:p w14:paraId="7B9EA27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sz w:val="24"/>
          <w:szCs w:val="24"/>
          <w:lang w:val="en-IN" w:bidi="ar-SA"/>
        </w:rPr>
        <w:tab/>
        <w:t>*pDst++ = 0;</w:t>
      </w:r>
    </w:p>
    <w:p w14:paraId="0FCBF21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w:t>
      </w:r>
    </w:p>
    <w:p w14:paraId="1E1453F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0CE6409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r w:rsidRPr="00F55D6F">
        <w:rPr>
          <w:rFonts w:ascii="Consolas" w:hAnsi="Consolas" w:cs="Consolas"/>
          <w:color w:val="008000"/>
          <w:sz w:val="24"/>
          <w:szCs w:val="24"/>
          <w:lang w:val="en-IN" w:bidi="ar-SA"/>
        </w:rPr>
        <w:t>//__libc_init_array ();</w:t>
      </w:r>
    </w:p>
    <w:p w14:paraId="78489F1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p>
    <w:p w14:paraId="150D3FE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t>main();</w:t>
      </w:r>
    </w:p>
    <w:p w14:paraId="385A550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ab/>
      </w:r>
    </w:p>
    <w:p w14:paraId="7C7C6632" w14:textId="61F1C4D6"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13192474" w14:textId="03767CFF" w:rsidR="00BA53FD" w:rsidRDefault="00BA53FD" w:rsidP="00BA53FD">
      <w:pPr>
        <w:autoSpaceDE w:val="0"/>
        <w:autoSpaceDN w:val="0"/>
        <w:adjustRightInd w:val="0"/>
        <w:ind w:firstLine="0"/>
        <w:rPr>
          <w:rFonts w:ascii="Consolas" w:hAnsi="Consolas" w:cs="Consolas"/>
          <w:sz w:val="32"/>
          <w:szCs w:val="32"/>
          <w:lang w:val="en-IN" w:bidi="ar-SA"/>
        </w:rPr>
      </w:pPr>
    </w:p>
    <w:p w14:paraId="433507AD" w14:textId="1D22614A" w:rsidR="00BA53FD" w:rsidRDefault="00BA53FD" w:rsidP="00BA53FD">
      <w:pPr>
        <w:ind w:firstLine="0"/>
        <w:rPr>
          <w:rFonts w:asciiTheme="minorHAnsi" w:hAnsiTheme="minorHAnsi" w:cstheme="minorHAnsi"/>
          <w:b/>
          <w:bCs/>
          <w:sz w:val="32"/>
          <w:szCs w:val="32"/>
          <w:u w:val="single"/>
        </w:rPr>
      </w:pPr>
      <w:r>
        <w:rPr>
          <w:rFonts w:asciiTheme="minorHAnsi" w:hAnsiTheme="minorHAnsi" w:cstheme="minorHAnsi"/>
          <w:b/>
          <w:bCs/>
          <w:sz w:val="32"/>
          <w:szCs w:val="32"/>
          <w:u w:val="single"/>
        </w:rPr>
        <w:t>//link up file</w:t>
      </w:r>
    </w:p>
    <w:p w14:paraId="4AFB27E1" w14:textId="77777777" w:rsidR="00BA53FD" w:rsidRDefault="00BA53FD" w:rsidP="00BA53FD">
      <w:pPr>
        <w:ind w:firstLine="0"/>
        <w:rPr>
          <w:rFonts w:asciiTheme="minorHAnsi" w:hAnsiTheme="minorHAnsi" w:cstheme="minorHAnsi"/>
          <w:b/>
          <w:bCs/>
          <w:sz w:val="32"/>
          <w:szCs w:val="32"/>
          <w:u w:val="single"/>
        </w:rPr>
      </w:pPr>
    </w:p>
    <w:p w14:paraId="7F781333" w14:textId="77777777" w:rsidR="00BA53FD" w:rsidRDefault="00BA53FD" w:rsidP="00BA53FD">
      <w:pPr>
        <w:autoSpaceDE w:val="0"/>
        <w:autoSpaceDN w:val="0"/>
        <w:adjustRightInd w:val="0"/>
        <w:ind w:firstLine="0"/>
        <w:rPr>
          <w:rFonts w:ascii="Consolas" w:hAnsi="Consolas" w:cs="Consolas"/>
          <w:sz w:val="19"/>
          <w:szCs w:val="19"/>
          <w:lang w:val="en-IN" w:bidi="ar-SA"/>
        </w:rPr>
      </w:pPr>
    </w:p>
    <w:p w14:paraId="3C85909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#include</w:t>
      </w:r>
      <w:r w:rsidRPr="00F55D6F">
        <w:rPr>
          <w:rFonts w:ascii="Consolas" w:hAnsi="Consolas" w:cs="Consolas"/>
          <w:sz w:val="24"/>
          <w:szCs w:val="24"/>
          <w:lang w:val="en-IN" w:bidi="ar-SA"/>
        </w:rPr>
        <w:t xml:space="preserve"> </w:t>
      </w:r>
      <w:r w:rsidRPr="00F55D6F">
        <w:rPr>
          <w:rFonts w:ascii="Consolas" w:hAnsi="Consolas" w:cs="Consolas"/>
          <w:color w:val="A31515"/>
          <w:sz w:val="24"/>
          <w:szCs w:val="24"/>
          <w:lang w:val="en-IN" w:bidi="ar-SA"/>
        </w:rPr>
        <w:t>&lt;stdio.h&gt;</w:t>
      </w:r>
    </w:p>
    <w:p w14:paraId="6B092E3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#include</w:t>
      </w:r>
      <w:r w:rsidRPr="00F55D6F">
        <w:rPr>
          <w:rFonts w:ascii="Consolas" w:hAnsi="Consolas" w:cs="Consolas"/>
          <w:color w:val="A31515"/>
          <w:sz w:val="24"/>
          <w:szCs w:val="24"/>
          <w:lang w:val="en-IN" w:bidi="ar-SA"/>
        </w:rPr>
        <w:t>&lt;stdlib.h&gt;</w:t>
      </w:r>
    </w:p>
    <w:p w14:paraId="5A3E349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#include</w:t>
      </w:r>
      <w:r w:rsidRPr="00F55D6F">
        <w:rPr>
          <w:rFonts w:ascii="Consolas" w:hAnsi="Consolas" w:cs="Consolas"/>
          <w:color w:val="A31515"/>
          <w:sz w:val="24"/>
          <w:szCs w:val="24"/>
          <w:lang w:val="en-IN" w:bidi="ar-SA"/>
        </w:rPr>
        <w:t>&lt;string.h&gt;</w:t>
      </w:r>
    </w:p>
    <w:p w14:paraId="1F746B9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0500E1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numbers[] = { 456,345,678,567,890,456,3456,123,765,456,896,456,678,987,000,145,90};</w:t>
      </w:r>
    </w:p>
    <w:p w14:paraId="2A3975D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96A07F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someData = 90;</w:t>
      </w:r>
    </w:p>
    <w:p w14:paraId="73BFEF7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5534BC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array_fill_numbers(</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pNumbers[], </w:t>
      </w:r>
      <w:r w:rsidRPr="00F55D6F">
        <w:rPr>
          <w:rFonts w:ascii="Consolas" w:hAnsi="Consolas" w:cs="Consolas"/>
          <w:color w:val="0000FF"/>
          <w:sz w:val="24"/>
          <w:szCs w:val="24"/>
          <w:lang w:val="en-IN" w:bidi="ar-SA"/>
        </w:rPr>
        <w:t>unsigned</w:t>
      </w: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len)</w:t>
      </w:r>
    </w:p>
    <w:p w14:paraId="078EE22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0F86588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FFFA1B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lastRenderedPageBreak/>
        <w:t xml:space="preserve">    </w:t>
      </w:r>
      <w:r w:rsidRPr="00F55D6F">
        <w:rPr>
          <w:rFonts w:ascii="Consolas" w:hAnsi="Consolas" w:cs="Consolas"/>
          <w:color w:val="0000FF"/>
          <w:sz w:val="24"/>
          <w:szCs w:val="24"/>
          <w:lang w:val="en-IN" w:bidi="ar-SA"/>
        </w:rPr>
        <w:t>for</w:t>
      </w:r>
      <w:r w:rsidRPr="00F55D6F">
        <w:rPr>
          <w:rFonts w:ascii="Consolas" w:hAnsi="Consolas" w:cs="Consolas"/>
          <w:sz w:val="24"/>
          <w:szCs w:val="24"/>
          <w:lang w:val="en-IN" w:bidi="ar-SA"/>
        </w:rPr>
        <w:t xml:space="preserve"> ( </w:t>
      </w:r>
      <w:r w:rsidRPr="00F55D6F">
        <w:rPr>
          <w:rFonts w:ascii="Consolas" w:hAnsi="Consolas" w:cs="Consolas"/>
          <w:color w:val="0000FF"/>
          <w:sz w:val="24"/>
          <w:szCs w:val="24"/>
          <w:lang w:val="en-IN" w:bidi="ar-SA"/>
        </w:rPr>
        <w:t>unsigned</w:t>
      </w: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i = 0 ; i &lt; len ; i++)</w:t>
      </w:r>
    </w:p>
    <w:p w14:paraId="7CEACAE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5677FF2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pNumbers[i] = numbers[i];</w:t>
      </w:r>
      <w:r w:rsidRPr="00F55D6F">
        <w:rPr>
          <w:rFonts w:ascii="Consolas" w:hAnsi="Consolas" w:cs="Consolas"/>
          <w:color w:val="008000"/>
          <w:sz w:val="24"/>
          <w:szCs w:val="24"/>
          <w:lang w:val="en-IN" w:bidi="ar-SA"/>
        </w:rPr>
        <w:t>//rand() % 1000;</w:t>
      </w:r>
    </w:p>
    <w:p w14:paraId="54853EC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16C66BE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526505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39E3ED4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812529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1F78BF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display_numbers(</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*pNumbers, </w:t>
      </w:r>
      <w:r w:rsidRPr="00F55D6F">
        <w:rPr>
          <w:rFonts w:ascii="Consolas" w:hAnsi="Consolas" w:cs="Consolas"/>
          <w:color w:val="0000FF"/>
          <w:sz w:val="24"/>
          <w:szCs w:val="24"/>
          <w:lang w:val="en-IN" w:bidi="ar-SA"/>
        </w:rPr>
        <w:t>unsigned</w:t>
      </w: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len, </w:t>
      </w:r>
      <w:r w:rsidRPr="00F55D6F">
        <w:rPr>
          <w:rFonts w:ascii="Consolas" w:hAnsi="Consolas" w:cs="Consolas"/>
          <w:color w:val="0000FF"/>
          <w:sz w:val="24"/>
          <w:szCs w:val="24"/>
          <w:lang w:val="en-IN" w:bidi="ar-SA"/>
        </w:rPr>
        <w:t>char</w:t>
      </w:r>
      <w:r w:rsidRPr="00F55D6F">
        <w:rPr>
          <w:rFonts w:ascii="Consolas" w:hAnsi="Consolas" w:cs="Consolas"/>
          <w:sz w:val="24"/>
          <w:szCs w:val="24"/>
          <w:lang w:val="en-IN" w:bidi="ar-SA"/>
        </w:rPr>
        <w:t xml:space="preserve"> *pMessage)</w:t>
      </w:r>
    </w:p>
    <w:p w14:paraId="40C0D77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4118047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8000"/>
          <w:sz w:val="24"/>
          <w:szCs w:val="24"/>
          <w:lang w:val="en-IN" w:bidi="ar-SA"/>
        </w:rPr>
        <w:t>//printf("%s",pMessage);</w:t>
      </w:r>
    </w:p>
    <w:p w14:paraId="5170478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B761C3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for</w:t>
      </w: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unsigned</w:t>
      </w:r>
      <w:r w:rsidRPr="00F55D6F">
        <w:rPr>
          <w:rFonts w:ascii="Consolas" w:hAnsi="Consolas" w:cs="Consolas"/>
          <w:sz w:val="24"/>
          <w:szCs w:val="24"/>
          <w:lang w:val="en-IN" w:bidi="ar-SA"/>
        </w:rPr>
        <w:t xml:space="preserve"> i = 0 ; i &lt; len ; i++)</w:t>
      </w:r>
    </w:p>
    <w:p w14:paraId="5D25D0C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0EC68DB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8000"/>
          <w:sz w:val="24"/>
          <w:szCs w:val="24"/>
          <w:lang w:val="en-IN" w:bidi="ar-SA"/>
        </w:rPr>
        <w:t>// printf("%5d  ",pNumbers[i]);</w:t>
      </w:r>
    </w:p>
    <w:p w14:paraId="7236E31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3EB2EC1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118A04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8000"/>
          <w:sz w:val="24"/>
          <w:szCs w:val="24"/>
          <w:lang w:val="en-IN" w:bidi="ar-SA"/>
        </w:rPr>
        <w:t>// printf("\n");</w:t>
      </w:r>
    </w:p>
    <w:p w14:paraId="58CA714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6969942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1266703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EEAEC9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swap_numbers(</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*x,</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*y)</w:t>
      </w:r>
    </w:p>
    <w:p w14:paraId="1582CF5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565A2EA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temp=*x;</w:t>
      </w:r>
    </w:p>
    <w:p w14:paraId="5CBD816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*x=*y;</w:t>
      </w:r>
    </w:p>
    <w:p w14:paraId="6D1A557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*y=temp;</w:t>
      </w:r>
    </w:p>
    <w:p w14:paraId="264D722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0421E7D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#if</w:t>
      </w:r>
      <w:r w:rsidRPr="00F55D6F">
        <w:rPr>
          <w:rFonts w:ascii="Consolas" w:hAnsi="Consolas" w:cs="Consolas"/>
          <w:sz w:val="24"/>
          <w:szCs w:val="24"/>
          <w:lang w:val="en-IN" w:bidi="ar-SA"/>
        </w:rPr>
        <w:t xml:space="preserve"> 0</w:t>
      </w:r>
    </w:p>
    <w:p w14:paraId="23C6EAA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(*jump_addr) (</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w:t>
      </w:r>
    </w:p>
    <w:p w14:paraId="21241B0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jump_addr = (</w:t>
      </w: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*)0x20000009;</w:t>
      </w:r>
    </w:p>
    <w:p w14:paraId="012E7F2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jump_addr();</w:t>
      </w:r>
    </w:p>
    <w:p w14:paraId="6FD145F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#endif</w:t>
      </w:r>
    </w:p>
    <w:p w14:paraId="4A773C6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B54141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someData = 10;</w:t>
      </w:r>
    </w:p>
    <w:p w14:paraId="4394127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22965EF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DC4FDF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0950ED3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bubble_sort(</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*pNumbers , </w:t>
      </w:r>
      <w:r w:rsidRPr="00F55D6F">
        <w:rPr>
          <w:rFonts w:ascii="Consolas" w:hAnsi="Consolas" w:cs="Consolas"/>
          <w:color w:val="0000FF"/>
          <w:sz w:val="24"/>
          <w:szCs w:val="24"/>
          <w:lang w:val="en-IN" w:bidi="ar-SA"/>
        </w:rPr>
        <w:t>unsigned</w:t>
      </w: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len)</w:t>
      </w:r>
    </w:p>
    <w:p w14:paraId="00A8244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4D84897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09A739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i,j,flag=0;</w:t>
      </w:r>
    </w:p>
    <w:p w14:paraId="7052747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64A49F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for</w:t>
      </w:r>
      <w:r w:rsidRPr="00F55D6F">
        <w:rPr>
          <w:rFonts w:ascii="Consolas" w:hAnsi="Consolas" w:cs="Consolas"/>
          <w:sz w:val="24"/>
          <w:szCs w:val="24"/>
          <w:lang w:val="en-IN" w:bidi="ar-SA"/>
        </w:rPr>
        <w:t>(i=0;i&lt;len-1;i++)</w:t>
      </w:r>
    </w:p>
    <w:p w14:paraId="0B03D7F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lastRenderedPageBreak/>
        <w:t xml:space="preserve">    {</w:t>
      </w:r>
    </w:p>
    <w:p w14:paraId="2D807BF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flag=0;</w:t>
      </w:r>
    </w:p>
    <w:p w14:paraId="352081C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3B1FA15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for</w:t>
      </w:r>
      <w:r w:rsidRPr="00F55D6F">
        <w:rPr>
          <w:rFonts w:ascii="Consolas" w:hAnsi="Consolas" w:cs="Consolas"/>
          <w:sz w:val="24"/>
          <w:szCs w:val="24"/>
          <w:lang w:val="en-IN" w:bidi="ar-SA"/>
        </w:rPr>
        <w:t>(j=0;j&lt;len-1-i;j++)</w:t>
      </w:r>
    </w:p>
    <w:p w14:paraId="477D254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270AED4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if</w:t>
      </w:r>
      <w:r w:rsidRPr="00F55D6F">
        <w:rPr>
          <w:rFonts w:ascii="Consolas" w:hAnsi="Consolas" w:cs="Consolas"/>
          <w:sz w:val="24"/>
          <w:szCs w:val="24"/>
          <w:lang w:val="en-IN" w:bidi="ar-SA"/>
        </w:rPr>
        <w:t>(pNumbers[j] &gt; pNumbers[j+1])</w:t>
      </w:r>
    </w:p>
    <w:p w14:paraId="693CAAC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576FADA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swap_numbers(&amp;pNumbers[j],&amp;pNumbers[j+1]);</w:t>
      </w:r>
    </w:p>
    <w:p w14:paraId="72654C4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flag=1;</w:t>
      </w:r>
    </w:p>
    <w:p w14:paraId="332B7E7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269F195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409CA38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43977D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if</w:t>
      </w:r>
      <w:r w:rsidRPr="00F55D6F">
        <w:rPr>
          <w:rFonts w:ascii="Consolas" w:hAnsi="Consolas" w:cs="Consolas"/>
          <w:sz w:val="24"/>
          <w:szCs w:val="24"/>
          <w:lang w:val="en-IN" w:bidi="ar-SA"/>
        </w:rPr>
        <w:t>(flag==0)</w:t>
      </w:r>
    </w:p>
    <w:p w14:paraId="3BB71CC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break</w:t>
      </w:r>
      <w:r w:rsidRPr="00F55D6F">
        <w:rPr>
          <w:rFonts w:ascii="Consolas" w:hAnsi="Consolas" w:cs="Consolas"/>
          <w:sz w:val="24"/>
          <w:szCs w:val="24"/>
          <w:lang w:val="en-IN" w:bidi="ar-SA"/>
        </w:rPr>
        <w:t>;</w:t>
      </w:r>
    </w:p>
    <w:p w14:paraId="7AD764B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3440A93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2FA75A1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42384BB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void</w:t>
      </w:r>
      <w:r w:rsidRPr="00F55D6F">
        <w:rPr>
          <w:rFonts w:ascii="Consolas" w:hAnsi="Consolas" w:cs="Consolas"/>
          <w:sz w:val="24"/>
          <w:szCs w:val="24"/>
          <w:lang w:val="en-IN" w:bidi="ar-SA"/>
        </w:rPr>
        <w:t xml:space="preserve"> insertion_sort(</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*pNumbers , </w:t>
      </w:r>
      <w:r w:rsidRPr="00F55D6F">
        <w:rPr>
          <w:rFonts w:ascii="Consolas" w:hAnsi="Consolas" w:cs="Consolas"/>
          <w:color w:val="0000FF"/>
          <w:sz w:val="24"/>
          <w:szCs w:val="24"/>
          <w:lang w:val="en-IN" w:bidi="ar-SA"/>
        </w:rPr>
        <w:t>unsigned</w:t>
      </w: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len)</w:t>
      </w:r>
    </w:p>
    <w:p w14:paraId="04BEAFF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227228F8"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109A847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i,j,num;</w:t>
      </w:r>
    </w:p>
    <w:p w14:paraId="12D7AE6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74B817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for</w:t>
      </w:r>
      <w:r w:rsidRPr="00F55D6F">
        <w:rPr>
          <w:rFonts w:ascii="Consolas" w:hAnsi="Consolas" w:cs="Consolas"/>
          <w:sz w:val="24"/>
          <w:szCs w:val="24"/>
          <w:lang w:val="en-IN" w:bidi="ar-SA"/>
        </w:rPr>
        <w:t>(i=1 ; i&lt;len ; i++)</w:t>
      </w:r>
    </w:p>
    <w:p w14:paraId="26B25AF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235994EC"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j=i-1;</w:t>
      </w:r>
    </w:p>
    <w:p w14:paraId="3EB2E29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6FACD32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num = pNumbers[i];</w:t>
      </w:r>
    </w:p>
    <w:p w14:paraId="542CDCB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81BA9F3"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while</w:t>
      </w:r>
      <w:r w:rsidRPr="00F55D6F">
        <w:rPr>
          <w:rFonts w:ascii="Consolas" w:hAnsi="Consolas" w:cs="Consolas"/>
          <w:sz w:val="24"/>
          <w:szCs w:val="24"/>
          <w:lang w:val="en-IN" w:bidi="ar-SA"/>
        </w:rPr>
        <w:t>( (j&gt;-1) &amp;&amp; (pNumbers[j] &gt; num) )</w:t>
      </w:r>
    </w:p>
    <w:p w14:paraId="3853B0D6"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7DB3C83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pNumbers[j+1] = pNumbers[j];</w:t>
      </w:r>
    </w:p>
    <w:p w14:paraId="7516162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j--;</w:t>
      </w:r>
    </w:p>
    <w:p w14:paraId="6B5D3E12"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7323194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48D591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pNumbers[j+1]=num;</w:t>
      </w:r>
    </w:p>
    <w:p w14:paraId="5D9F85E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p>
    <w:p w14:paraId="4BE17BE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45B76E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63EE67C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4C0FCC3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1519C65A"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18DB2DE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B7CF480"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main()</w:t>
      </w:r>
    </w:p>
    <w:p w14:paraId="73BC967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lastRenderedPageBreak/>
        <w:t>{</w:t>
      </w:r>
    </w:p>
    <w:p w14:paraId="24E4FD0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FCC504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unsigned</w:t>
      </w: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 xml:space="preserve"> len = </w:t>
      </w:r>
      <w:r w:rsidRPr="00F55D6F">
        <w:rPr>
          <w:rFonts w:ascii="Consolas" w:hAnsi="Consolas" w:cs="Consolas"/>
          <w:color w:val="0000FF"/>
          <w:sz w:val="24"/>
          <w:szCs w:val="24"/>
          <w:lang w:val="en-IN" w:bidi="ar-SA"/>
        </w:rPr>
        <w:t>sizeof</w:t>
      </w:r>
      <w:r w:rsidRPr="00F55D6F">
        <w:rPr>
          <w:rFonts w:ascii="Consolas" w:hAnsi="Consolas" w:cs="Consolas"/>
          <w:sz w:val="24"/>
          <w:szCs w:val="24"/>
          <w:lang w:val="en-IN" w:bidi="ar-SA"/>
        </w:rPr>
        <w:t>(numbers)/</w:t>
      </w:r>
      <w:r w:rsidRPr="00F55D6F">
        <w:rPr>
          <w:rFonts w:ascii="Consolas" w:hAnsi="Consolas" w:cs="Consolas"/>
          <w:color w:val="0000FF"/>
          <w:sz w:val="24"/>
          <w:szCs w:val="24"/>
          <w:lang w:val="en-IN" w:bidi="ar-SA"/>
        </w:rPr>
        <w:t>sizeof</w:t>
      </w:r>
      <w:r w:rsidRPr="00F55D6F">
        <w:rPr>
          <w:rFonts w:ascii="Consolas" w:hAnsi="Consolas" w:cs="Consolas"/>
          <w:sz w:val="24"/>
          <w:szCs w:val="24"/>
          <w:lang w:val="en-IN" w:bidi="ar-SA"/>
        </w:rPr>
        <w:t>(</w:t>
      </w:r>
      <w:r w:rsidRPr="00F55D6F">
        <w:rPr>
          <w:rFonts w:ascii="Consolas" w:hAnsi="Consolas" w:cs="Consolas"/>
          <w:color w:val="0000FF"/>
          <w:sz w:val="24"/>
          <w:szCs w:val="24"/>
          <w:lang w:val="en-IN" w:bidi="ar-SA"/>
        </w:rPr>
        <w:t>int</w:t>
      </w:r>
      <w:r w:rsidRPr="00F55D6F">
        <w:rPr>
          <w:rFonts w:ascii="Consolas" w:hAnsi="Consolas" w:cs="Consolas"/>
          <w:sz w:val="24"/>
          <w:szCs w:val="24"/>
          <w:lang w:val="en-IN" w:bidi="ar-SA"/>
        </w:rPr>
        <w:t>);</w:t>
      </w:r>
    </w:p>
    <w:p w14:paraId="5C2FD5D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322B2EE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array_fill_numbers(numbers,len);</w:t>
      </w:r>
    </w:p>
    <w:p w14:paraId="3DB37504"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89CE22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display_numbers(numbers,len,</w:t>
      </w:r>
      <w:r w:rsidRPr="00F55D6F">
        <w:rPr>
          <w:rFonts w:ascii="Consolas" w:hAnsi="Consolas" w:cs="Consolas"/>
          <w:color w:val="A31515"/>
          <w:sz w:val="24"/>
          <w:szCs w:val="24"/>
          <w:lang w:val="en-IN" w:bidi="ar-SA"/>
        </w:rPr>
        <w:t>"B-unsorted array :"</w:t>
      </w:r>
      <w:r w:rsidRPr="00F55D6F">
        <w:rPr>
          <w:rFonts w:ascii="Consolas" w:hAnsi="Consolas" w:cs="Consolas"/>
          <w:sz w:val="24"/>
          <w:szCs w:val="24"/>
          <w:lang w:val="en-IN" w:bidi="ar-SA"/>
        </w:rPr>
        <w:t>);</w:t>
      </w:r>
    </w:p>
    <w:p w14:paraId="259D123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15D0A13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bubble_sort(numbers,len);</w:t>
      </w:r>
    </w:p>
    <w:p w14:paraId="7FC5C7F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619655A1"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display_numbers(numbers,len,</w:t>
      </w:r>
      <w:r w:rsidRPr="00F55D6F">
        <w:rPr>
          <w:rFonts w:ascii="Consolas" w:hAnsi="Consolas" w:cs="Consolas"/>
          <w:color w:val="A31515"/>
          <w:sz w:val="24"/>
          <w:szCs w:val="24"/>
          <w:lang w:val="en-IN" w:bidi="ar-SA"/>
        </w:rPr>
        <w:t>"B-sorted array   :"</w:t>
      </w:r>
      <w:r w:rsidRPr="00F55D6F">
        <w:rPr>
          <w:rFonts w:ascii="Consolas" w:hAnsi="Consolas" w:cs="Consolas"/>
          <w:sz w:val="24"/>
          <w:szCs w:val="24"/>
          <w:lang w:val="en-IN" w:bidi="ar-SA"/>
        </w:rPr>
        <w:t>);</w:t>
      </w:r>
    </w:p>
    <w:p w14:paraId="5F5FF32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7F000E0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array_fill_numbers(numbers,len);</w:t>
      </w:r>
    </w:p>
    <w:p w14:paraId="40284F0F"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656DC4C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display_numbers(numbers,len,</w:t>
      </w:r>
      <w:r w:rsidRPr="00F55D6F">
        <w:rPr>
          <w:rFonts w:ascii="Consolas" w:hAnsi="Consolas" w:cs="Consolas"/>
          <w:color w:val="A31515"/>
          <w:sz w:val="24"/>
          <w:szCs w:val="24"/>
          <w:lang w:val="en-IN" w:bidi="ar-SA"/>
        </w:rPr>
        <w:t>"I-unsorted array :"</w:t>
      </w:r>
      <w:r w:rsidRPr="00F55D6F">
        <w:rPr>
          <w:rFonts w:ascii="Consolas" w:hAnsi="Consolas" w:cs="Consolas"/>
          <w:sz w:val="24"/>
          <w:szCs w:val="24"/>
          <w:lang w:val="en-IN" w:bidi="ar-SA"/>
        </w:rPr>
        <w:t>);</w:t>
      </w:r>
    </w:p>
    <w:p w14:paraId="3F23917D"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29137E9"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insertion_sort(numbers,len);</w:t>
      </w:r>
    </w:p>
    <w:p w14:paraId="281AB4C5"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2395BC3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display_numbers(numbers,len,</w:t>
      </w:r>
      <w:r w:rsidRPr="00F55D6F">
        <w:rPr>
          <w:rFonts w:ascii="Consolas" w:hAnsi="Consolas" w:cs="Consolas"/>
          <w:color w:val="A31515"/>
          <w:sz w:val="24"/>
          <w:szCs w:val="24"/>
          <w:lang w:val="en-IN" w:bidi="ar-SA"/>
        </w:rPr>
        <w:t>"I-sorted array   :"</w:t>
      </w:r>
      <w:r w:rsidRPr="00F55D6F">
        <w:rPr>
          <w:rFonts w:ascii="Consolas" w:hAnsi="Consolas" w:cs="Consolas"/>
          <w:sz w:val="24"/>
          <w:szCs w:val="24"/>
          <w:lang w:val="en-IN" w:bidi="ar-SA"/>
        </w:rPr>
        <w:t>);</w:t>
      </w:r>
    </w:p>
    <w:p w14:paraId="42624AD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4FDF0C07"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3ADD392B"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p>
    <w:p w14:paraId="53E6EB2E" w14:textId="77777777"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 xml:space="preserve">    </w:t>
      </w:r>
      <w:r w:rsidRPr="00F55D6F">
        <w:rPr>
          <w:rFonts w:ascii="Consolas" w:hAnsi="Consolas" w:cs="Consolas"/>
          <w:color w:val="0000FF"/>
          <w:sz w:val="24"/>
          <w:szCs w:val="24"/>
          <w:lang w:val="en-IN" w:bidi="ar-SA"/>
        </w:rPr>
        <w:t>return</w:t>
      </w:r>
      <w:r w:rsidRPr="00F55D6F">
        <w:rPr>
          <w:rFonts w:ascii="Consolas" w:hAnsi="Consolas" w:cs="Consolas"/>
          <w:sz w:val="24"/>
          <w:szCs w:val="24"/>
          <w:lang w:val="en-IN" w:bidi="ar-SA"/>
        </w:rPr>
        <w:t xml:space="preserve"> 0;</w:t>
      </w:r>
    </w:p>
    <w:p w14:paraId="5CD92544" w14:textId="14CF3D19" w:rsidR="00BA53FD" w:rsidRPr="00F55D6F" w:rsidRDefault="00BA53FD" w:rsidP="00BA53FD">
      <w:pPr>
        <w:autoSpaceDE w:val="0"/>
        <w:autoSpaceDN w:val="0"/>
        <w:adjustRightInd w:val="0"/>
        <w:ind w:firstLine="0"/>
        <w:rPr>
          <w:rFonts w:ascii="Consolas" w:hAnsi="Consolas" w:cs="Consolas"/>
          <w:sz w:val="24"/>
          <w:szCs w:val="24"/>
          <w:lang w:val="en-IN" w:bidi="ar-SA"/>
        </w:rPr>
      </w:pPr>
      <w:r w:rsidRPr="00F55D6F">
        <w:rPr>
          <w:rFonts w:ascii="Consolas" w:hAnsi="Consolas" w:cs="Consolas"/>
          <w:sz w:val="24"/>
          <w:szCs w:val="24"/>
          <w:lang w:val="en-IN" w:bidi="ar-SA"/>
        </w:rPr>
        <w:t>}</w:t>
      </w:r>
    </w:p>
    <w:p w14:paraId="6D67B2C8" w14:textId="7447B8F6" w:rsidR="00E76B06" w:rsidRDefault="00E76B06" w:rsidP="00BA53FD">
      <w:pPr>
        <w:autoSpaceDE w:val="0"/>
        <w:autoSpaceDN w:val="0"/>
        <w:adjustRightInd w:val="0"/>
        <w:ind w:firstLine="0"/>
        <w:rPr>
          <w:rFonts w:ascii="Consolas" w:hAnsi="Consolas" w:cs="Consolas"/>
          <w:sz w:val="32"/>
          <w:szCs w:val="32"/>
          <w:lang w:val="en-IN" w:bidi="ar-SA"/>
        </w:rPr>
      </w:pPr>
    </w:p>
    <w:p w14:paraId="338BAF14"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56ECAECF"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3D81176F"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3421BFBB"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47B598F6"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25934A24"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19F8E5F3"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133501F9"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721FDF12"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62099C7E"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154EFF37"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3DD3AC5D"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5FF98DB8"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7056C6EB" w14:textId="77777777" w:rsidR="00F55D6F" w:rsidRDefault="00F55D6F" w:rsidP="00BA53FD">
      <w:pPr>
        <w:autoSpaceDE w:val="0"/>
        <w:autoSpaceDN w:val="0"/>
        <w:adjustRightInd w:val="0"/>
        <w:ind w:firstLine="0"/>
        <w:rPr>
          <w:rFonts w:ascii="Consolas" w:hAnsi="Consolas" w:cs="Consolas"/>
          <w:sz w:val="32"/>
          <w:szCs w:val="32"/>
          <w:lang w:val="en-IN" w:bidi="ar-SA"/>
        </w:rPr>
      </w:pPr>
    </w:p>
    <w:p w14:paraId="7E8FB57E" w14:textId="40A8E052" w:rsidR="00E76B06" w:rsidRDefault="00AE579A" w:rsidP="00BA53FD">
      <w:pPr>
        <w:autoSpaceDE w:val="0"/>
        <w:autoSpaceDN w:val="0"/>
        <w:adjustRightInd w:val="0"/>
        <w:ind w:firstLine="0"/>
        <w:rPr>
          <w:rFonts w:ascii="Consolas" w:hAnsi="Consolas" w:cs="Consolas"/>
          <w:sz w:val="32"/>
          <w:szCs w:val="32"/>
          <w:lang w:val="en-IN" w:bidi="ar-SA"/>
        </w:rPr>
      </w:pPr>
      <w:r>
        <w:rPr>
          <w:rFonts w:ascii="Consolas" w:hAnsi="Consolas" w:cs="Consolas"/>
          <w:sz w:val="32"/>
          <w:szCs w:val="32"/>
          <w:lang w:val="en-IN" w:bidi="ar-SA"/>
        </w:rPr>
        <w:t xml:space="preserve"> </w:t>
      </w:r>
      <w:r w:rsidR="00270B7C">
        <w:rPr>
          <w:rFonts w:ascii="Consolas" w:hAnsi="Consolas" w:cs="Consolas"/>
          <w:sz w:val="32"/>
          <w:szCs w:val="32"/>
          <w:lang w:val="en-IN" w:bidi="ar-SA"/>
        </w:rPr>
        <w:t>//All created make file output:</w:t>
      </w:r>
    </w:p>
    <w:p w14:paraId="11BA6398" w14:textId="77777777" w:rsidR="00E76B06" w:rsidRDefault="00E76B06" w:rsidP="00BA53FD">
      <w:pPr>
        <w:autoSpaceDE w:val="0"/>
        <w:autoSpaceDN w:val="0"/>
        <w:adjustRightInd w:val="0"/>
        <w:ind w:firstLine="0"/>
        <w:rPr>
          <w:rFonts w:ascii="Consolas" w:hAnsi="Consolas" w:cs="Consolas"/>
          <w:sz w:val="32"/>
          <w:szCs w:val="32"/>
          <w:lang w:val="en-IN" w:bidi="ar-SA"/>
        </w:rPr>
      </w:pPr>
    </w:p>
    <w:p w14:paraId="474CF8B9" w14:textId="619DE1C5" w:rsidR="00E76B06" w:rsidRPr="00BA53FD" w:rsidRDefault="00E76B06" w:rsidP="00BA53FD">
      <w:pPr>
        <w:autoSpaceDE w:val="0"/>
        <w:autoSpaceDN w:val="0"/>
        <w:adjustRightInd w:val="0"/>
        <w:ind w:firstLine="0"/>
        <w:rPr>
          <w:rFonts w:ascii="Consolas" w:hAnsi="Consolas" w:cs="Consolas"/>
          <w:sz w:val="32"/>
          <w:szCs w:val="32"/>
          <w:lang w:val="en-IN" w:bidi="ar-SA"/>
        </w:rPr>
      </w:pPr>
      <w:r>
        <w:rPr>
          <w:rFonts w:asciiTheme="minorHAnsi" w:hAnsiTheme="minorHAnsi" w:cstheme="minorHAnsi"/>
          <w:b/>
          <w:bCs/>
          <w:noProof/>
          <w:sz w:val="32"/>
          <w:szCs w:val="32"/>
          <w:u w:val="single"/>
        </w:rPr>
        <w:drawing>
          <wp:inline distT="0" distB="0" distL="0" distR="0" wp14:anchorId="00EB3A62" wp14:editId="56BCA76A">
            <wp:extent cx="6457950" cy="4314825"/>
            <wp:effectExtent l="0" t="0" r="0" b="9525"/>
            <wp:docPr id="4" name="Picture 4" descr="C:\Users\Training\AppData\Local\Microsoft\Windows\INetCache\Content.Word\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ining\AppData\Local\Microsoft\Windows\INetCache\Content.Word\Screenshot (1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57950" cy="4314825"/>
                    </a:xfrm>
                    <a:prstGeom prst="rect">
                      <a:avLst/>
                    </a:prstGeom>
                    <a:noFill/>
                    <a:ln>
                      <a:noFill/>
                    </a:ln>
                  </pic:spPr>
                </pic:pic>
              </a:graphicData>
            </a:graphic>
          </wp:inline>
        </w:drawing>
      </w:r>
    </w:p>
    <w:p w14:paraId="7E33149E"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3AFA96EB"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464D4E93"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5292693E"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5231CF13"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198F4495"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4FAEC72B"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0FA3B433"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55D9E070"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05C49D0F"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65906670" w14:textId="77777777" w:rsidR="00F55D6F" w:rsidRDefault="00F55D6F" w:rsidP="00270B7C">
      <w:pPr>
        <w:autoSpaceDE w:val="0"/>
        <w:autoSpaceDN w:val="0"/>
        <w:adjustRightInd w:val="0"/>
        <w:ind w:firstLine="0"/>
        <w:rPr>
          <w:rFonts w:asciiTheme="minorHAnsi" w:hAnsiTheme="minorHAnsi" w:cstheme="minorHAnsi"/>
          <w:b/>
          <w:bCs/>
          <w:sz w:val="32"/>
          <w:szCs w:val="32"/>
          <w:u w:val="single"/>
        </w:rPr>
      </w:pPr>
    </w:p>
    <w:p w14:paraId="01EDE6CC" w14:textId="26C819BE" w:rsidR="0076338A" w:rsidRPr="00270B7C" w:rsidRDefault="0076338A" w:rsidP="00270B7C">
      <w:pPr>
        <w:autoSpaceDE w:val="0"/>
        <w:autoSpaceDN w:val="0"/>
        <w:adjustRightInd w:val="0"/>
        <w:ind w:firstLine="0"/>
        <w:rPr>
          <w:rFonts w:ascii="Consolas" w:hAnsi="Consolas" w:cs="Consolas"/>
          <w:sz w:val="28"/>
          <w:szCs w:val="28"/>
          <w:lang w:val="en-IN" w:bidi="ar-SA"/>
        </w:rPr>
      </w:pPr>
      <w:r w:rsidRPr="007C2511">
        <w:rPr>
          <w:rFonts w:asciiTheme="minorHAnsi" w:hAnsiTheme="minorHAnsi" w:cstheme="minorHAnsi"/>
          <w:b/>
          <w:bCs/>
          <w:sz w:val="32"/>
          <w:szCs w:val="32"/>
          <w:u w:val="single"/>
        </w:rPr>
        <w:t>//MCU specific Header file</w:t>
      </w:r>
    </w:p>
    <w:p w14:paraId="1EBBDC21" w14:textId="77777777" w:rsidR="0076338A" w:rsidRPr="0076338A" w:rsidRDefault="0076338A" w:rsidP="0076338A">
      <w:pPr>
        <w:ind w:firstLine="0"/>
        <w:rPr>
          <w:rFonts w:asciiTheme="minorHAnsi" w:hAnsiTheme="minorHAnsi" w:cstheme="minorHAnsi"/>
          <w:b/>
          <w:bCs/>
          <w:sz w:val="24"/>
          <w:szCs w:val="24"/>
        </w:rPr>
      </w:pPr>
    </w:p>
    <w:p w14:paraId="27F8A46D" w14:textId="72FDBAC6"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#ifndef _STM32F4XX_H</w:t>
      </w:r>
    </w:p>
    <w:p w14:paraId="08C8AA31" w14:textId="3EF247D1"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_STM32F4XX_H</w:t>
      </w:r>
    </w:p>
    <w:p w14:paraId="1535BCF2" w14:textId="77777777" w:rsidR="0076338A" w:rsidRPr="00F55D6F" w:rsidRDefault="0076338A" w:rsidP="0076338A">
      <w:pPr>
        <w:ind w:firstLine="0"/>
        <w:rPr>
          <w:rFonts w:ascii="Times New Roman" w:hAnsi="Times New Roman"/>
          <w:sz w:val="24"/>
          <w:szCs w:val="24"/>
        </w:rPr>
      </w:pPr>
    </w:p>
    <w:p w14:paraId="499E4AA8" w14:textId="77777777" w:rsidR="0076338A" w:rsidRPr="00F55D6F" w:rsidRDefault="0076338A" w:rsidP="0076338A">
      <w:pPr>
        <w:ind w:firstLine="0"/>
        <w:rPr>
          <w:rFonts w:ascii="Times New Roman" w:hAnsi="Times New Roman"/>
          <w:b/>
          <w:bCs/>
          <w:color w:val="0F243E" w:themeColor="text2" w:themeShade="80"/>
          <w:sz w:val="24"/>
          <w:szCs w:val="24"/>
        </w:rPr>
      </w:pPr>
      <w:r w:rsidRPr="00F55D6F">
        <w:rPr>
          <w:rFonts w:ascii="Times New Roman" w:hAnsi="Times New Roman"/>
          <w:b/>
          <w:bCs/>
          <w:color w:val="0F243E" w:themeColor="text2" w:themeShade="80"/>
          <w:sz w:val="24"/>
          <w:szCs w:val="24"/>
        </w:rPr>
        <w:t>#include&lt;stdint.h&gt;</w:t>
      </w:r>
    </w:p>
    <w:p w14:paraId="58A2F87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_vo volatile</w:t>
      </w:r>
    </w:p>
    <w:p w14:paraId="7F2269C8" w14:textId="77777777" w:rsidR="0076338A" w:rsidRPr="00F55D6F" w:rsidRDefault="0076338A" w:rsidP="0076338A">
      <w:pPr>
        <w:ind w:firstLine="0"/>
        <w:rPr>
          <w:rFonts w:ascii="Times New Roman" w:hAnsi="Times New Roman"/>
          <w:sz w:val="24"/>
          <w:szCs w:val="24"/>
        </w:rPr>
      </w:pPr>
    </w:p>
    <w:p w14:paraId="66411038"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DEFINING MEMORY BASE ADDRESSES</w:t>
      </w:r>
    </w:p>
    <w:p w14:paraId="69182A34" w14:textId="77777777" w:rsidR="0076338A" w:rsidRPr="00F55D6F" w:rsidRDefault="0076338A" w:rsidP="0076338A">
      <w:pPr>
        <w:ind w:firstLine="0"/>
        <w:rPr>
          <w:rFonts w:ascii="Times New Roman" w:hAnsi="Times New Roman"/>
          <w:color w:val="4F81BD" w:themeColor="accent1"/>
          <w:sz w:val="24"/>
          <w:szCs w:val="24"/>
        </w:rPr>
      </w:pPr>
    </w:p>
    <w:p w14:paraId="5F180260" w14:textId="77777777" w:rsidR="0076338A" w:rsidRPr="00F55D6F" w:rsidRDefault="0076338A" w:rsidP="0076338A">
      <w:pPr>
        <w:ind w:firstLine="0"/>
        <w:rPr>
          <w:rFonts w:ascii="Times New Roman" w:hAnsi="Times New Roman"/>
          <w:sz w:val="24"/>
          <w:szCs w:val="24"/>
        </w:rPr>
      </w:pPr>
    </w:p>
    <w:p w14:paraId="372015E3"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SRAM1_BASEADDR 0x20000000U</w:t>
      </w:r>
    </w:p>
    <w:p w14:paraId="64F4665A" w14:textId="77777777" w:rsidR="0076338A" w:rsidRPr="00F55D6F" w:rsidRDefault="0076338A" w:rsidP="0076338A">
      <w:pPr>
        <w:ind w:firstLine="0"/>
        <w:rPr>
          <w:rFonts w:ascii="Times New Roman" w:hAnsi="Times New Roman"/>
          <w:sz w:val="24"/>
          <w:szCs w:val="24"/>
        </w:rPr>
      </w:pPr>
    </w:p>
    <w:p w14:paraId="0F07701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SRAM2_BASEADDR 0x2001C000U</w:t>
      </w:r>
    </w:p>
    <w:p w14:paraId="2B635987" w14:textId="77777777" w:rsidR="0076338A" w:rsidRPr="00F55D6F" w:rsidRDefault="0076338A" w:rsidP="0076338A">
      <w:pPr>
        <w:ind w:firstLine="0"/>
        <w:rPr>
          <w:rFonts w:ascii="Times New Roman" w:hAnsi="Times New Roman"/>
          <w:sz w:val="24"/>
          <w:szCs w:val="24"/>
        </w:rPr>
      </w:pPr>
    </w:p>
    <w:p w14:paraId="1D6E549B"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FLASH_BASEADDR 0x08000000U</w:t>
      </w:r>
    </w:p>
    <w:p w14:paraId="2CB07981" w14:textId="77777777" w:rsidR="0076338A" w:rsidRPr="00F55D6F" w:rsidRDefault="0076338A" w:rsidP="0076338A">
      <w:pPr>
        <w:ind w:firstLine="0"/>
        <w:rPr>
          <w:rFonts w:ascii="Times New Roman" w:hAnsi="Times New Roman"/>
          <w:sz w:val="24"/>
          <w:szCs w:val="24"/>
        </w:rPr>
      </w:pPr>
    </w:p>
    <w:p w14:paraId="09321060"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ROM_BASEADDR 0x1FFF0000U</w:t>
      </w:r>
    </w:p>
    <w:p w14:paraId="60AAE36D" w14:textId="77777777" w:rsidR="0076338A" w:rsidRPr="00F55D6F" w:rsidRDefault="0076338A" w:rsidP="0076338A">
      <w:pPr>
        <w:ind w:firstLine="0"/>
        <w:rPr>
          <w:rFonts w:ascii="Times New Roman" w:hAnsi="Times New Roman"/>
          <w:sz w:val="24"/>
          <w:szCs w:val="24"/>
        </w:rPr>
      </w:pPr>
    </w:p>
    <w:p w14:paraId="16E3C16A" w14:textId="77777777" w:rsidR="0076338A" w:rsidRPr="00F55D6F" w:rsidRDefault="0076338A" w:rsidP="0076338A">
      <w:pPr>
        <w:ind w:firstLine="0"/>
        <w:rPr>
          <w:rFonts w:ascii="Times New Roman" w:hAnsi="Times New Roman"/>
          <w:sz w:val="24"/>
          <w:szCs w:val="24"/>
        </w:rPr>
      </w:pPr>
    </w:p>
    <w:p w14:paraId="3A7FB9CD"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//DEFINING PHERIPHERAL BASE ADDRESSES(BUSES)</w:t>
      </w:r>
    </w:p>
    <w:p w14:paraId="5107D373" w14:textId="77777777" w:rsidR="0076338A" w:rsidRPr="00F55D6F" w:rsidRDefault="0076338A" w:rsidP="0076338A">
      <w:pPr>
        <w:ind w:firstLine="0"/>
        <w:rPr>
          <w:rFonts w:ascii="Times New Roman" w:hAnsi="Times New Roman"/>
          <w:color w:val="4F81BD" w:themeColor="accent1"/>
          <w:sz w:val="24"/>
          <w:szCs w:val="24"/>
        </w:rPr>
      </w:pPr>
    </w:p>
    <w:p w14:paraId="3447C4C9" w14:textId="77777777" w:rsidR="0076338A" w:rsidRPr="00F55D6F" w:rsidRDefault="0076338A" w:rsidP="0076338A">
      <w:pPr>
        <w:ind w:firstLine="0"/>
        <w:rPr>
          <w:rFonts w:ascii="Times New Roman" w:hAnsi="Times New Roman"/>
          <w:sz w:val="24"/>
          <w:szCs w:val="24"/>
        </w:rPr>
      </w:pPr>
    </w:p>
    <w:p w14:paraId="40551CF9" w14:textId="77777777" w:rsidR="0076338A" w:rsidRPr="00F55D6F" w:rsidRDefault="0076338A" w:rsidP="0076338A">
      <w:pPr>
        <w:ind w:firstLine="0"/>
        <w:rPr>
          <w:rFonts w:ascii="Times New Roman" w:hAnsi="Times New Roman"/>
          <w:sz w:val="24"/>
          <w:szCs w:val="24"/>
        </w:rPr>
      </w:pPr>
    </w:p>
    <w:p w14:paraId="1C456103"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AHB1_BASEADDR 0x40020000U</w:t>
      </w:r>
    </w:p>
    <w:p w14:paraId="2CA780CA" w14:textId="77777777" w:rsidR="0076338A" w:rsidRPr="00F55D6F" w:rsidRDefault="0076338A" w:rsidP="0076338A">
      <w:pPr>
        <w:ind w:firstLine="0"/>
        <w:rPr>
          <w:rFonts w:ascii="Times New Roman" w:hAnsi="Times New Roman"/>
          <w:sz w:val="24"/>
          <w:szCs w:val="24"/>
        </w:rPr>
      </w:pPr>
    </w:p>
    <w:p w14:paraId="310490E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AHB2_BASEADDR 0x50000000U</w:t>
      </w:r>
    </w:p>
    <w:p w14:paraId="17381815" w14:textId="77777777" w:rsidR="0076338A" w:rsidRPr="00F55D6F" w:rsidRDefault="0076338A" w:rsidP="0076338A">
      <w:pPr>
        <w:ind w:firstLine="0"/>
        <w:rPr>
          <w:rFonts w:ascii="Times New Roman" w:hAnsi="Times New Roman"/>
          <w:sz w:val="24"/>
          <w:szCs w:val="24"/>
        </w:rPr>
      </w:pPr>
    </w:p>
    <w:p w14:paraId="5E00A48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APB1_BASEADDR 0x40000000U</w:t>
      </w:r>
    </w:p>
    <w:p w14:paraId="59B408FC" w14:textId="77777777" w:rsidR="0076338A" w:rsidRPr="00F55D6F" w:rsidRDefault="0076338A" w:rsidP="0076338A">
      <w:pPr>
        <w:ind w:firstLine="0"/>
        <w:rPr>
          <w:rFonts w:ascii="Times New Roman" w:hAnsi="Times New Roman"/>
          <w:sz w:val="24"/>
          <w:szCs w:val="24"/>
        </w:rPr>
      </w:pPr>
    </w:p>
    <w:p w14:paraId="6AC98BC1"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APB2_BASEADDR 0x40010000U</w:t>
      </w:r>
    </w:p>
    <w:p w14:paraId="51034DA5" w14:textId="77777777" w:rsidR="0076338A" w:rsidRPr="00F55D6F" w:rsidRDefault="0076338A" w:rsidP="0076338A">
      <w:pPr>
        <w:ind w:firstLine="0"/>
        <w:rPr>
          <w:rFonts w:ascii="Times New Roman" w:hAnsi="Times New Roman"/>
          <w:sz w:val="24"/>
          <w:szCs w:val="24"/>
        </w:rPr>
      </w:pPr>
    </w:p>
    <w:p w14:paraId="094A028C" w14:textId="77777777" w:rsidR="0076338A" w:rsidRPr="00F55D6F" w:rsidRDefault="0076338A" w:rsidP="0076338A">
      <w:pPr>
        <w:ind w:firstLine="0"/>
        <w:rPr>
          <w:rFonts w:ascii="Times New Roman" w:hAnsi="Times New Roman"/>
          <w:sz w:val="24"/>
          <w:szCs w:val="24"/>
        </w:rPr>
      </w:pPr>
    </w:p>
    <w:p w14:paraId="62831FA1" w14:textId="77777777" w:rsidR="0076338A" w:rsidRPr="00F55D6F" w:rsidRDefault="0076338A" w:rsidP="0076338A">
      <w:pPr>
        <w:ind w:firstLine="0"/>
        <w:rPr>
          <w:rFonts w:ascii="Times New Roman" w:hAnsi="Times New Roman"/>
          <w:sz w:val="24"/>
          <w:szCs w:val="24"/>
        </w:rPr>
      </w:pPr>
    </w:p>
    <w:p w14:paraId="3DE4C0E5" w14:textId="77777777" w:rsidR="0076338A" w:rsidRPr="00F55D6F" w:rsidRDefault="0076338A" w:rsidP="0076338A">
      <w:pPr>
        <w:ind w:firstLine="0"/>
        <w:rPr>
          <w:rFonts w:ascii="Times New Roman" w:hAnsi="Times New Roman"/>
          <w:sz w:val="24"/>
          <w:szCs w:val="24"/>
        </w:rPr>
      </w:pPr>
    </w:p>
    <w:p w14:paraId="32C887CA" w14:textId="77777777" w:rsidR="0076338A" w:rsidRPr="00F55D6F" w:rsidRDefault="0076338A" w:rsidP="0076338A">
      <w:pPr>
        <w:ind w:firstLine="0"/>
        <w:rPr>
          <w:rFonts w:ascii="Times New Roman" w:hAnsi="Times New Roman"/>
          <w:sz w:val="24"/>
          <w:szCs w:val="24"/>
        </w:rPr>
      </w:pPr>
    </w:p>
    <w:p w14:paraId="04D859FC" w14:textId="77777777" w:rsidR="0076338A" w:rsidRPr="00F55D6F" w:rsidRDefault="0076338A" w:rsidP="0076338A">
      <w:pPr>
        <w:ind w:firstLine="0"/>
        <w:rPr>
          <w:rFonts w:ascii="Times New Roman" w:hAnsi="Times New Roman"/>
          <w:sz w:val="24"/>
          <w:szCs w:val="24"/>
        </w:rPr>
      </w:pPr>
    </w:p>
    <w:p w14:paraId="6A8E3D9B" w14:textId="77777777" w:rsidR="0076338A" w:rsidRPr="00F55D6F" w:rsidRDefault="0076338A" w:rsidP="0076338A">
      <w:pPr>
        <w:ind w:firstLine="0"/>
        <w:rPr>
          <w:rFonts w:ascii="Times New Roman" w:hAnsi="Times New Roman"/>
          <w:sz w:val="24"/>
          <w:szCs w:val="24"/>
        </w:rPr>
      </w:pPr>
    </w:p>
    <w:p w14:paraId="2B12F5C7" w14:textId="7B00D8E8"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//DEFINING PERIPHERALS BASE ADRESSES WHICH IS HANGING ON TO AHB1 BUS //</w:t>
      </w:r>
    </w:p>
    <w:p w14:paraId="116BACE9" w14:textId="77777777" w:rsidR="0076338A" w:rsidRPr="00F55D6F" w:rsidRDefault="0076338A" w:rsidP="0076338A">
      <w:pPr>
        <w:ind w:firstLine="0"/>
        <w:rPr>
          <w:rFonts w:ascii="Times New Roman" w:hAnsi="Times New Roman"/>
          <w:sz w:val="24"/>
          <w:szCs w:val="24"/>
        </w:rPr>
      </w:pPr>
    </w:p>
    <w:p w14:paraId="6AD5236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GPIOA_BASEADDR (AHB1_BASEADDR + 0x0U) //0x40020000U</w:t>
      </w:r>
    </w:p>
    <w:p w14:paraId="0DBC58E7" w14:textId="77777777" w:rsidR="0076338A" w:rsidRPr="00F55D6F" w:rsidRDefault="0076338A" w:rsidP="0076338A">
      <w:pPr>
        <w:ind w:firstLine="0"/>
        <w:rPr>
          <w:rFonts w:ascii="Times New Roman" w:hAnsi="Times New Roman"/>
          <w:sz w:val="24"/>
          <w:szCs w:val="24"/>
        </w:rPr>
      </w:pPr>
    </w:p>
    <w:p w14:paraId="0DAB3CC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lastRenderedPageBreak/>
        <w:t>#define GPIOB_BASEADDR (AHB1_BASEADDR + 0x0400U) //0x40020400U</w:t>
      </w:r>
    </w:p>
    <w:p w14:paraId="7D488F16" w14:textId="77777777" w:rsidR="0076338A" w:rsidRPr="00F55D6F" w:rsidRDefault="0076338A" w:rsidP="0076338A">
      <w:pPr>
        <w:ind w:firstLine="0"/>
        <w:rPr>
          <w:rFonts w:ascii="Times New Roman" w:hAnsi="Times New Roman"/>
          <w:sz w:val="24"/>
          <w:szCs w:val="24"/>
        </w:rPr>
      </w:pPr>
    </w:p>
    <w:p w14:paraId="63A6408B"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GPIOC_BASEADDR (AHB1_BASEADDR + 0x0800U)</w:t>
      </w:r>
    </w:p>
    <w:p w14:paraId="7C06F094" w14:textId="77777777" w:rsidR="0076338A" w:rsidRPr="00F55D6F" w:rsidRDefault="0076338A" w:rsidP="0076338A">
      <w:pPr>
        <w:ind w:firstLine="0"/>
        <w:rPr>
          <w:rFonts w:ascii="Times New Roman" w:hAnsi="Times New Roman"/>
          <w:sz w:val="24"/>
          <w:szCs w:val="24"/>
        </w:rPr>
      </w:pPr>
    </w:p>
    <w:p w14:paraId="3148670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GPIOD_BASEADDR (AHB1_BASEADDR + 0x0C00U)</w:t>
      </w:r>
    </w:p>
    <w:p w14:paraId="41A5951E" w14:textId="77777777" w:rsidR="0076338A" w:rsidRPr="00F55D6F" w:rsidRDefault="0076338A" w:rsidP="0076338A">
      <w:pPr>
        <w:ind w:firstLine="0"/>
        <w:rPr>
          <w:rFonts w:ascii="Times New Roman" w:hAnsi="Times New Roman"/>
          <w:sz w:val="24"/>
          <w:szCs w:val="24"/>
        </w:rPr>
      </w:pPr>
    </w:p>
    <w:p w14:paraId="0856795E"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GPIOE_BASEADDR (AHB1_BASEADDR + 0x1000U)</w:t>
      </w:r>
    </w:p>
    <w:p w14:paraId="173D99D1" w14:textId="04D38A57" w:rsidR="0076338A" w:rsidRPr="00F55D6F" w:rsidRDefault="0076338A" w:rsidP="0076338A">
      <w:pPr>
        <w:ind w:firstLine="0"/>
        <w:rPr>
          <w:rFonts w:ascii="Times New Roman" w:hAnsi="Times New Roman"/>
          <w:sz w:val="24"/>
          <w:szCs w:val="24"/>
        </w:rPr>
      </w:pPr>
    </w:p>
    <w:p w14:paraId="3142B34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GPIOF_BASEADDR (AHB1_BASEADDR + 0x1400U)</w:t>
      </w:r>
    </w:p>
    <w:p w14:paraId="66E48827" w14:textId="77777777" w:rsidR="0076338A" w:rsidRPr="00F55D6F" w:rsidRDefault="0076338A" w:rsidP="0076338A">
      <w:pPr>
        <w:ind w:firstLine="0"/>
        <w:rPr>
          <w:rFonts w:ascii="Times New Roman" w:hAnsi="Times New Roman"/>
          <w:sz w:val="24"/>
          <w:szCs w:val="24"/>
        </w:rPr>
      </w:pPr>
    </w:p>
    <w:p w14:paraId="68482671"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GPIOG_BASEADDR (AHB1_BASEADDR + 0x1800U)</w:t>
      </w:r>
    </w:p>
    <w:p w14:paraId="32F7BAEE" w14:textId="77777777" w:rsidR="0076338A" w:rsidRPr="00F55D6F" w:rsidRDefault="0076338A" w:rsidP="0076338A">
      <w:pPr>
        <w:ind w:firstLine="0"/>
        <w:rPr>
          <w:rFonts w:ascii="Times New Roman" w:hAnsi="Times New Roman"/>
          <w:sz w:val="24"/>
          <w:szCs w:val="24"/>
        </w:rPr>
      </w:pPr>
    </w:p>
    <w:p w14:paraId="64CB1C4B"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GPIOH_BASEADDR (AHB1_BASEADDR + 0x1C00U)</w:t>
      </w:r>
    </w:p>
    <w:p w14:paraId="5F094F4C" w14:textId="77777777" w:rsidR="0076338A" w:rsidRPr="00F55D6F" w:rsidRDefault="0076338A" w:rsidP="0076338A">
      <w:pPr>
        <w:ind w:firstLine="0"/>
        <w:rPr>
          <w:rFonts w:ascii="Times New Roman" w:hAnsi="Times New Roman"/>
          <w:sz w:val="24"/>
          <w:szCs w:val="24"/>
        </w:rPr>
      </w:pPr>
    </w:p>
    <w:p w14:paraId="0333FF9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GPIOI_BASEADDR (AHB1_BASEADDR + 0x2000U)</w:t>
      </w:r>
    </w:p>
    <w:p w14:paraId="7CE0E352" w14:textId="77777777" w:rsidR="0076338A" w:rsidRPr="00F55D6F" w:rsidRDefault="0076338A" w:rsidP="0076338A">
      <w:pPr>
        <w:ind w:firstLine="0"/>
        <w:rPr>
          <w:rFonts w:ascii="Times New Roman" w:hAnsi="Times New Roman"/>
          <w:sz w:val="24"/>
          <w:szCs w:val="24"/>
        </w:rPr>
      </w:pPr>
    </w:p>
    <w:p w14:paraId="5A7DCC1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GPIOJ_BASEADDR (AHB1_BASEADDR + 0x2400U)</w:t>
      </w:r>
    </w:p>
    <w:p w14:paraId="270B25CF" w14:textId="77777777" w:rsidR="0076338A" w:rsidRPr="00F55D6F" w:rsidRDefault="0076338A" w:rsidP="0076338A">
      <w:pPr>
        <w:ind w:firstLine="0"/>
        <w:rPr>
          <w:rFonts w:ascii="Times New Roman" w:hAnsi="Times New Roman"/>
          <w:sz w:val="24"/>
          <w:szCs w:val="24"/>
        </w:rPr>
      </w:pPr>
    </w:p>
    <w:p w14:paraId="71B64A6A"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GPIOK_BASEADDR (AHB1_BASEADDR + 0x2800U)</w:t>
      </w:r>
    </w:p>
    <w:p w14:paraId="7951CB00" w14:textId="3054929E" w:rsidR="0076338A" w:rsidRPr="00F55D6F" w:rsidRDefault="0076338A" w:rsidP="0076338A">
      <w:pPr>
        <w:ind w:firstLine="0"/>
        <w:rPr>
          <w:rFonts w:ascii="Times New Roman" w:hAnsi="Times New Roman"/>
          <w:sz w:val="24"/>
          <w:szCs w:val="24"/>
        </w:rPr>
      </w:pPr>
    </w:p>
    <w:p w14:paraId="51E5C100" w14:textId="77777777" w:rsidR="0076338A" w:rsidRPr="00F55D6F" w:rsidRDefault="0076338A" w:rsidP="0076338A">
      <w:pPr>
        <w:ind w:firstLine="0"/>
        <w:rPr>
          <w:rFonts w:ascii="Times New Roman" w:hAnsi="Times New Roman"/>
          <w:sz w:val="24"/>
          <w:szCs w:val="24"/>
        </w:rPr>
      </w:pPr>
    </w:p>
    <w:p w14:paraId="7629FC88"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//AHB2</w:t>
      </w:r>
    </w:p>
    <w:p w14:paraId="43C9DDF3" w14:textId="77777777" w:rsidR="0076338A" w:rsidRPr="00F55D6F" w:rsidRDefault="0076338A" w:rsidP="0076338A">
      <w:pPr>
        <w:ind w:firstLine="0"/>
        <w:rPr>
          <w:rFonts w:ascii="Times New Roman" w:hAnsi="Times New Roman"/>
          <w:sz w:val="24"/>
          <w:szCs w:val="24"/>
        </w:rPr>
      </w:pPr>
    </w:p>
    <w:p w14:paraId="32548686"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USB_BASEADDR (AHB2_BASEADDR + 0x03FF)</w:t>
      </w:r>
    </w:p>
    <w:p w14:paraId="6FB994F3" w14:textId="77777777" w:rsidR="0076338A" w:rsidRPr="00F55D6F" w:rsidRDefault="0076338A" w:rsidP="0076338A">
      <w:pPr>
        <w:ind w:firstLine="0"/>
        <w:rPr>
          <w:rFonts w:ascii="Times New Roman" w:hAnsi="Times New Roman"/>
          <w:sz w:val="24"/>
          <w:szCs w:val="24"/>
        </w:rPr>
      </w:pPr>
    </w:p>
    <w:p w14:paraId="3D94190D"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//APB1</w:t>
      </w:r>
    </w:p>
    <w:p w14:paraId="7591DB6A" w14:textId="77777777" w:rsidR="0076338A" w:rsidRPr="00F55D6F" w:rsidRDefault="0076338A" w:rsidP="0076338A">
      <w:pPr>
        <w:ind w:firstLine="0"/>
        <w:rPr>
          <w:rFonts w:ascii="Times New Roman" w:hAnsi="Times New Roman"/>
          <w:sz w:val="24"/>
          <w:szCs w:val="24"/>
        </w:rPr>
      </w:pPr>
    </w:p>
    <w:p w14:paraId="779B6D96"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TIM2_BASEADDR (APB1_BASEADDR + 0x03FF)</w:t>
      </w:r>
    </w:p>
    <w:p w14:paraId="20C80BE7" w14:textId="77777777" w:rsidR="0076338A" w:rsidRPr="00F55D6F" w:rsidRDefault="0076338A" w:rsidP="0076338A">
      <w:pPr>
        <w:ind w:firstLine="0"/>
        <w:rPr>
          <w:rFonts w:ascii="Times New Roman" w:hAnsi="Times New Roman"/>
          <w:sz w:val="24"/>
          <w:szCs w:val="24"/>
        </w:rPr>
      </w:pPr>
    </w:p>
    <w:p w14:paraId="2EE418E4" w14:textId="77777777" w:rsidR="0076338A" w:rsidRPr="00F55D6F" w:rsidRDefault="0076338A" w:rsidP="0076338A">
      <w:pPr>
        <w:ind w:firstLine="0"/>
        <w:rPr>
          <w:rFonts w:ascii="Times New Roman" w:hAnsi="Times New Roman"/>
          <w:sz w:val="24"/>
          <w:szCs w:val="24"/>
        </w:rPr>
      </w:pPr>
    </w:p>
    <w:p w14:paraId="1400C50A" w14:textId="77777777" w:rsidR="0076338A" w:rsidRPr="00F55D6F" w:rsidRDefault="0076338A" w:rsidP="0076338A">
      <w:pPr>
        <w:ind w:firstLine="0"/>
        <w:rPr>
          <w:rFonts w:ascii="Times New Roman" w:hAnsi="Times New Roman"/>
          <w:sz w:val="24"/>
          <w:szCs w:val="24"/>
        </w:rPr>
      </w:pPr>
    </w:p>
    <w:p w14:paraId="4BE2B753" w14:textId="77777777" w:rsidR="0076338A" w:rsidRPr="00F55D6F" w:rsidRDefault="0076338A" w:rsidP="0076338A">
      <w:pPr>
        <w:ind w:firstLine="0"/>
        <w:rPr>
          <w:rFonts w:ascii="Times New Roman" w:hAnsi="Times New Roman"/>
          <w:sz w:val="24"/>
          <w:szCs w:val="24"/>
        </w:rPr>
      </w:pPr>
    </w:p>
    <w:p w14:paraId="3690F0B3" w14:textId="77777777" w:rsidR="0076338A" w:rsidRPr="00F55D6F" w:rsidRDefault="0076338A" w:rsidP="0076338A">
      <w:pPr>
        <w:ind w:firstLine="0"/>
        <w:rPr>
          <w:rFonts w:ascii="Times New Roman" w:hAnsi="Times New Roman"/>
          <w:sz w:val="24"/>
          <w:szCs w:val="24"/>
        </w:rPr>
      </w:pPr>
    </w:p>
    <w:p w14:paraId="4566BEF5" w14:textId="77777777" w:rsidR="0076338A" w:rsidRPr="00F55D6F" w:rsidRDefault="0076338A" w:rsidP="0076338A">
      <w:pPr>
        <w:ind w:firstLine="0"/>
        <w:rPr>
          <w:rFonts w:ascii="Times New Roman" w:hAnsi="Times New Roman"/>
          <w:sz w:val="24"/>
          <w:szCs w:val="24"/>
        </w:rPr>
      </w:pPr>
    </w:p>
    <w:p w14:paraId="357D72DD" w14:textId="716EDED0"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//I2S</w:t>
      </w:r>
    </w:p>
    <w:p w14:paraId="28AC48E0"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I2S2ext_BASEADDR (APB1_BASEADDR + 0x37FF)</w:t>
      </w:r>
    </w:p>
    <w:p w14:paraId="747482E0"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I2S3ext_BASEADDR (APB1_BASEADDR + 0x43FF)</w:t>
      </w:r>
    </w:p>
    <w:p w14:paraId="34CDD2D9" w14:textId="77777777" w:rsidR="0076338A" w:rsidRPr="00F55D6F" w:rsidRDefault="0076338A" w:rsidP="0076338A">
      <w:pPr>
        <w:ind w:firstLine="0"/>
        <w:rPr>
          <w:rFonts w:ascii="Times New Roman" w:hAnsi="Times New Roman"/>
          <w:sz w:val="24"/>
          <w:szCs w:val="24"/>
        </w:rPr>
      </w:pPr>
    </w:p>
    <w:p w14:paraId="571E91E4"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//SPI</w:t>
      </w:r>
    </w:p>
    <w:p w14:paraId="4ACFC77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SPI2_I2S2_BASEADDR (APB1_BASEADDR + 0x3BFF)</w:t>
      </w:r>
    </w:p>
    <w:p w14:paraId="2024392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SPI3_I2S3_BASEADDR (APB1_BASEADDR + 0x3FFF)</w:t>
      </w:r>
    </w:p>
    <w:p w14:paraId="28B1A95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SPI3_I2S3_BASEADDR (APB1_BASEADDR + 0x3FFF)</w:t>
      </w:r>
    </w:p>
    <w:p w14:paraId="42B976F2" w14:textId="77777777" w:rsidR="0076338A" w:rsidRPr="00F55D6F" w:rsidRDefault="0076338A" w:rsidP="0076338A">
      <w:pPr>
        <w:ind w:firstLine="0"/>
        <w:rPr>
          <w:rFonts w:ascii="Times New Roman" w:hAnsi="Times New Roman"/>
          <w:sz w:val="24"/>
          <w:szCs w:val="24"/>
        </w:rPr>
      </w:pPr>
    </w:p>
    <w:p w14:paraId="6014F8AE"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//USART</w:t>
      </w:r>
    </w:p>
    <w:p w14:paraId="1F95121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lastRenderedPageBreak/>
        <w:t>#define USART2_BASEADDR (APB1_BASEADDR + 0x47FF)</w:t>
      </w:r>
    </w:p>
    <w:p w14:paraId="34E3BEE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USART3_BASEADDR (APB1_BASEADDR + 0x4BFF)</w:t>
      </w:r>
    </w:p>
    <w:p w14:paraId="201F160F" w14:textId="77777777" w:rsidR="0076338A" w:rsidRPr="00F55D6F" w:rsidRDefault="0076338A" w:rsidP="0076338A">
      <w:pPr>
        <w:ind w:firstLine="0"/>
        <w:rPr>
          <w:rFonts w:ascii="Times New Roman" w:hAnsi="Times New Roman"/>
          <w:sz w:val="24"/>
          <w:szCs w:val="24"/>
        </w:rPr>
      </w:pPr>
    </w:p>
    <w:p w14:paraId="639E0022"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//UART</w:t>
      </w:r>
    </w:p>
    <w:p w14:paraId="3F780B8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UART3_BASEADDR (APB1_BASEADDR + 0x4BFF)</w:t>
      </w:r>
    </w:p>
    <w:p w14:paraId="7B5EA7C2" w14:textId="77777777" w:rsidR="0076338A" w:rsidRPr="00F55D6F" w:rsidRDefault="0076338A" w:rsidP="0076338A">
      <w:pPr>
        <w:ind w:firstLine="0"/>
        <w:rPr>
          <w:rFonts w:ascii="Times New Roman" w:hAnsi="Times New Roman"/>
          <w:sz w:val="24"/>
          <w:szCs w:val="24"/>
        </w:rPr>
      </w:pPr>
    </w:p>
    <w:p w14:paraId="7956B163" w14:textId="77777777" w:rsidR="0076338A" w:rsidRPr="00F55D6F" w:rsidRDefault="0076338A" w:rsidP="0076338A">
      <w:pPr>
        <w:ind w:firstLine="0"/>
        <w:rPr>
          <w:rFonts w:ascii="Times New Roman" w:hAnsi="Times New Roman"/>
          <w:sz w:val="24"/>
          <w:szCs w:val="24"/>
        </w:rPr>
      </w:pPr>
    </w:p>
    <w:p w14:paraId="0DE0232C" w14:textId="77777777" w:rsidR="0076338A" w:rsidRPr="00F55D6F" w:rsidRDefault="0076338A" w:rsidP="0076338A">
      <w:pPr>
        <w:ind w:firstLine="0"/>
        <w:rPr>
          <w:rFonts w:ascii="Times New Roman" w:hAnsi="Times New Roman"/>
          <w:sz w:val="24"/>
          <w:szCs w:val="24"/>
        </w:rPr>
      </w:pPr>
    </w:p>
    <w:p w14:paraId="6AB1FA5E"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//APB2</w:t>
      </w:r>
    </w:p>
    <w:p w14:paraId="48DEC882" w14:textId="77777777" w:rsidR="0076338A" w:rsidRPr="00F55D6F" w:rsidRDefault="0076338A" w:rsidP="0076338A">
      <w:pPr>
        <w:ind w:firstLine="0"/>
        <w:rPr>
          <w:rFonts w:ascii="Times New Roman" w:hAnsi="Times New Roman"/>
          <w:sz w:val="24"/>
          <w:szCs w:val="24"/>
        </w:rPr>
      </w:pPr>
    </w:p>
    <w:p w14:paraId="25BEED55" w14:textId="77777777" w:rsidR="0076338A" w:rsidRPr="00F55D6F" w:rsidRDefault="0076338A" w:rsidP="0076338A">
      <w:pPr>
        <w:ind w:firstLine="0"/>
        <w:rPr>
          <w:rFonts w:ascii="Times New Roman" w:hAnsi="Times New Roman"/>
          <w:sz w:val="24"/>
          <w:szCs w:val="24"/>
        </w:rPr>
      </w:pPr>
    </w:p>
    <w:p w14:paraId="28A3A20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TIM1_BASEADDR (APB2_BASEADDR + 0x03FF)</w:t>
      </w:r>
    </w:p>
    <w:p w14:paraId="288AEF2F" w14:textId="77777777" w:rsidR="0076338A" w:rsidRPr="00F55D6F" w:rsidRDefault="0076338A" w:rsidP="0076338A">
      <w:pPr>
        <w:ind w:firstLine="0"/>
        <w:rPr>
          <w:rFonts w:ascii="Times New Roman" w:hAnsi="Times New Roman"/>
          <w:sz w:val="24"/>
          <w:szCs w:val="24"/>
        </w:rPr>
      </w:pPr>
    </w:p>
    <w:p w14:paraId="7FAFD776"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structures</w:t>
      </w:r>
    </w:p>
    <w:p w14:paraId="17E9CE58"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typedef struct</w:t>
      </w:r>
    </w:p>
    <w:p w14:paraId="7F9DBED6"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w:t>
      </w:r>
    </w:p>
    <w:p w14:paraId="61AF12C6"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MODER;</w:t>
      </w:r>
    </w:p>
    <w:p w14:paraId="147019AA"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OTYPER;</w:t>
      </w:r>
    </w:p>
    <w:p w14:paraId="2B95392B"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OSPEEDR;</w:t>
      </w:r>
    </w:p>
    <w:p w14:paraId="16BEF91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PUPDR;</w:t>
      </w:r>
    </w:p>
    <w:p w14:paraId="3767CD3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IDR;</w:t>
      </w:r>
    </w:p>
    <w:p w14:paraId="24387E3D"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ODR;</w:t>
      </w:r>
    </w:p>
    <w:p w14:paraId="264FBA0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BSRR;</w:t>
      </w:r>
    </w:p>
    <w:p w14:paraId="5BA0B6D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LCKR;</w:t>
      </w:r>
    </w:p>
    <w:p w14:paraId="3F946D6A"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_vo uint32_t AFR[2];</w:t>
      </w:r>
    </w:p>
    <w:p w14:paraId="3C3664A2" w14:textId="1A6D166E" w:rsidR="0076338A" w:rsidRPr="00F55D6F" w:rsidRDefault="0076338A" w:rsidP="0076338A">
      <w:pPr>
        <w:ind w:firstLine="0"/>
        <w:rPr>
          <w:rFonts w:ascii="Times New Roman" w:hAnsi="Times New Roman"/>
          <w:b/>
          <w:bCs/>
          <w:color w:val="00B050"/>
          <w:sz w:val="24"/>
          <w:szCs w:val="24"/>
        </w:rPr>
      </w:pPr>
      <w:r w:rsidRPr="00F55D6F">
        <w:rPr>
          <w:rFonts w:ascii="Times New Roman" w:hAnsi="Times New Roman"/>
          <w:sz w:val="24"/>
          <w:szCs w:val="24"/>
        </w:rPr>
        <w:t>} Gpio_RegDef_t</w:t>
      </w:r>
      <w:r w:rsidR="0057790D" w:rsidRPr="00F55D6F">
        <w:rPr>
          <w:rFonts w:ascii="Times New Roman" w:hAnsi="Times New Roman"/>
          <w:sz w:val="24"/>
          <w:szCs w:val="24"/>
        </w:rPr>
        <w:t>;</w:t>
      </w:r>
      <w:r w:rsidR="0057790D" w:rsidRPr="00F55D6F">
        <w:rPr>
          <w:rFonts w:ascii="Times New Roman" w:hAnsi="Times New Roman"/>
          <w:b/>
          <w:bCs/>
          <w:color w:val="00B050"/>
          <w:sz w:val="24"/>
          <w:szCs w:val="24"/>
        </w:rPr>
        <w:t xml:space="preserve">  </w:t>
      </w:r>
      <w:r w:rsidRPr="00F55D6F">
        <w:rPr>
          <w:rFonts w:ascii="Times New Roman" w:hAnsi="Times New Roman"/>
          <w:b/>
          <w:bCs/>
          <w:color w:val="00B050"/>
          <w:sz w:val="24"/>
          <w:szCs w:val="24"/>
        </w:rPr>
        <w:t xml:space="preserve"> </w:t>
      </w:r>
      <w:r w:rsidRPr="00F55D6F">
        <w:rPr>
          <w:rFonts w:ascii="Times New Roman" w:hAnsi="Times New Roman"/>
          <w:b/>
          <w:bCs/>
          <w:color w:val="4F81BD" w:themeColor="accent1"/>
          <w:sz w:val="24"/>
          <w:szCs w:val="24"/>
        </w:rPr>
        <w:t>// GPIO registers type//</w:t>
      </w:r>
    </w:p>
    <w:p w14:paraId="0DBF6EA0" w14:textId="77777777" w:rsidR="0076338A" w:rsidRPr="00F55D6F" w:rsidRDefault="0076338A" w:rsidP="0076338A">
      <w:pPr>
        <w:ind w:firstLine="0"/>
        <w:rPr>
          <w:rFonts w:ascii="Times New Roman" w:hAnsi="Times New Roman"/>
          <w:sz w:val="24"/>
          <w:szCs w:val="24"/>
        </w:rPr>
      </w:pPr>
    </w:p>
    <w:p w14:paraId="0403A67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GPIOA ((Gpio_RegDef_t*)GPIOA_BASEADDR)</w:t>
      </w:r>
    </w:p>
    <w:p w14:paraId="1B1557B5" w14:textId="77777777" w:rsidR="0076338A" w:rsidRPr="00F55D6F" w:rsidRDefault="0076338A" w:rsidP="0076338A">
      <w:pPr>
        <w:ind w:firstLine="0"/>
        <w:rPr>
          <w:rFonts w:ascii="Times New Roman" w:hAnsi="Times New Roman"/>
          <w:sz w:val="24"/>
          <w:szCs w:val="24"/>
        </w:rPr>
      </w:pPr>
    </w:p>
    <w:p w14:paraId="1CD26AA3"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GPIOB ((Gpio_RegDef_t*)GPIOB_BASEADDR)</w:t>
      </w:r>
    </w:p>
    <w:p w14:paraId="4F51A550" w14:textId="77777777" w:rsidR="0076338A" w:rsidRPr="00F55D6F" w:rsidRDefault="0076338A" w:rsidP="0076338A">
      <w:pPr>
        <w:ind w:firstLine="0"/>
        <w:rPr>
          <w:rFonts w:ascii="Times New Roman" w:hAnsi="Times New Roman"/>
          <w:sz w:val="24"/>
          <w:szCs w:val="24"/>
        </w:rPr>
      </w:pPr>
    </w:p>
    <w:p w14:paraId="0A3FCD73"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GPIOC ((Gpio_RegDef_t*)GPIOC_BASEADDR)</w:t>
      </w:r>
    </w:p>
    <w:p w14:paraId="4CB97105" w14:textId="77777777" w:rsidR="0076338A" w:rsidRPr="00F55D6F" w:rsidRDefault="0076338A" w:rsidP="0076338A">
      <w:pPr>
        <w:ind w:firstLine="0"/>
        <w:rPr>
          <w:rFonts w:ascii="Times New Roman" w:hAnsi="Times New Roman"/>
          <w:sz w:val="24"/>
          <w:szCs w:val="24"/>
        </w:rPr>
      </w:pPr>
    </w:p>
    <w:p w14:paraId="0131A828"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GPIOD ((Gpio_RegDef_t*)GPIOD_BASEADDR)</w:t>
      </w:r>
    </w:p>
    <w:p w14:paraId="690CCA1D" w14:textId="77777777" w:rsidR="0076338A" w:rsidRPr="00F55D6F" w:rsidRDefault="0076338A" w:rsidP="0076338A">
      <w:pPr>
        <w:ind w:firstLine="0"/>
        <w:rPr>
          <w:rFonts w:ascii="Times New Roman" w:hAnsi="Times New Roman"/>
          <w:sz w:val="24"/>
          <w:szCs w:val="24"/>
        </w:rPr>
      </w:pPr>
    </w:p>
    <w:p w14:paraId="2AB2B49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GPIOE ((Gpio_RegDef_t*)GPIOE_BASEADDR)</w:t>
      </w:r>
    </w:p>
    <w:p w14:paraId="24C70C67" w14:textId="77777777" w:rsidR="0076338A" w:rsidRPr="00F55D6F" w:rsidRDefault="0076338A" w:rsidP="0076338A">
      <w:pPr>
        <w:ind w:firstLine="0"/>
        <w:rPr>
          <w:rFonts w:ascii="Times New Roman" w:hAnsi="Times New Roman"/>
          <w:sz w:val="24"/>
          <w:szCs w:val="24"/>
        </w:rPr>
      </w:pPr>
    </w:p>
    <w:p w14:paraId="03339573"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 Gpio_RegDef_t *GPIOP[]={((Gpio_RegDef_t*)GPIOA_BASEADDR), ((Gpio_RegDef_t*)GPIOB_BASEADDR) , ((Gpio_RegDef_t*)GPIOC_BASEADDR) , ((Gpio_RegDef_t*)GPIOD_BASEADDR), ((Gpio_RegDef_t*)GPIOE_BASEADDR)};</w:t>
      </w:r>
    </w:p>
    <w:p w14:paraId="79BF84F8" w14:textId="77777777" w:rsidR="00A345EB" w:rsidRPr="00F55D6F" w:rsidRDefault="00A345EB" w:rsidP="0076338A">
      <w:pPr>
        <w:ind w:firstLine="0"/>
        <w:rPr>
          <w:rFonts w:ascii="Times New Roman" w:hAnsi="Times New Roman"/>
          <w:sz w:val="24"/>
          <w:szCs w:val="24"/>
        </w:rPr>
      </w:pPr>
    </w:p>
    <w:p w14:paraId="6CF921EF" w14:textId="12664DB3"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//ENABLE CLOCK</w:t>
      </w:r>
    </w:p>
    <w:p w14:paraId="2C97C0C5" w14:textId="77777777" w:rsidR="0076338A" w:rsidRPr="00F55D6F" w:rsidRDefault="0076338A" w:rsidP="0076338A">
      <w:pPr>
        <w:ind w:firstLine="0"/>
        <w:rPr>
          <w:rFonts w:ascii="Times New Roman" w:hAnsi="Times New Roman"/>
          <w:sz w:val="24"/>
          <w:szCs w:val="24"/>
        </w:rPr>
      </w:pPr>
    </w:p>
    <w:p w14:paraId="54CB022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//rcc base address</w:t>
      </w:r>
    </w:p>
    <w:p w14:paraId="0B1F9CE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lastRenderedPageBreak/>
        <w:t>#define RCC_BASEADDR (AHB1_BASEADDR + 0x3800U)</w:t>
      </w:r>
    </w:p>
    <w:p w14:paraId="56D2AC2C" w14:textId="77777777" w:rsidR="0076338A" w:rsidRPr="00F55D6F" w:rsidRDefault="0076338A" w:rsidP="0076338A">
      <w:pPr>
        <w:ind w:firstLine="0"/>
        <w:rPr>
          <w:rFonts w:ascii="Times New Roman" w:hAnsi="Times New Roman"/>
          <w:sz w:val="24"/>
          <w:szCs w:val="24"/>
        </w:rPr>
      </w:pPr>
    </w:p>
    <w:p w14:paraId="6B23E98D"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typedef struct</w:t>
      </w:r>
    </w:p>
    <w:p w14:paraId="5BC3B0B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w:t>
      </w:r>
    </w:p>
    <w:p w14:paraId="7D5E7AD8"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RCC_CR;</w:t>
      </w:r>
    </w:p>
    <w:p w14:paraId="2C9BBD0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PLLCFGR;</w:t>
      </w:r>
    </w:p>
    <w:p w14:paraId="6DAFD2D1"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CFGR;</w:t>
      </w:r>
    </w:p>
    <w:p w14:paraId="0D377FE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CIR;</w:t>
      </w:r>
    </w:p>
    <w:p w14:paraId="2531C091"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AHB1RSTR;</w:t>
      </w:r>
    </w:p>
    <w:p w14:paraId="00B54EC0"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AHB2RSTR;</w:t>
      </w:r>
    </w:p>
    <w:p w14:paraId="469AC79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AHB3RSTR;</w:t>
      </w:r>
    </w:p>
    <w:p w14:paraId="3AE782E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Reserved0;</w:t>
      </w:r>
    </w:p>
    <w:p w14:paraId="5E96EE0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APB1RSTR;</w:t>
      </w:r>
    </w:p>
    <w:p w14:paraId="5F366F43"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APB2RSTR;</w:t>
      </w:r>
    </w:p>
    <w:p w14:paraId="46574CA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Reserved1;</w:t>
      </w:r>
    </w:p>
    <w:p w14:paraId="1E25AC4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Reserved2;</w:t>
      </w:r>
    </w:p>
    <w:p w14:paraId="264E8C9D"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AHB1ENR;</w:t>
      </w:r>
    </w:p>
    <w:p w14:paraId="2E7529B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AHB2ENR;</w:t>
      </w:r>
    </w:p>
    <w:p w14:paraId="5FCD502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AHB3ENR;</w:t>
      </w:r>
    </w:p>
    <w:p w14:paraId="6288D4BD"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Reserved3;</w:t>
      </w:r>
    </w:p>
    <w:p w14:paraId="36563811"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APB1ENR;</w:t>
      </w:r>
    </w:p>
    <w:p w14:paraId="24B1C31D"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APB2ENR;</w:t>
      </w:r>
    </w:p>
    <w:p w14:paraId="5296E85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Reserved4;</w:t>
      </w:r>
    </w:p>
    <w:p w14:paraId="025BD29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Reserved5;</w:t>
      </w:r>
    </w:p>
    <w:p w14:paraId="17AA5F78"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AHB1LPENR;</w:t>
      </w:r>
    </w:p>
    <w:p w14:paraId="7E1D410E"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AHB2LPENR;</w:t>
      </w:r>
    </w:p>
    <w:p w14:paraId="4355AB5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AHB3LPENR;</w:t>
      </w:r>
    </w:p>
    <w:p w14:paraId="489B5983"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Reserved6;</w:t>
      </w:r>
    </w:p>
    <w:p w14:paraId="0AC5CAD0"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APB1LPENR;</w:t>
      </w:r>
    </w:p>
    <w:p w14:paraId="6102475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APB2LPENR;</w:t>
      </w:r>
    </w:p>
    <w:p w14:paraId="2F776371"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Reserved7;</w:t>
      </w:r>
    </w:p>
    <w:p w14:paraId="122EBE8B"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Reserved8;</w:t>
      </w:r>
    </w:p>
    <w:p w14:paraId="2650A1D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BDCR;</w:t>
      </w:r>
    </w:p>
    <w:p w14:paraId="7E5D18DB"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CSR;</w:t>
      </w:r>
    </w:p>
    <w:p w14:paraId="548F776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Reserved9;</w:t>
      </w:r>
    </w:p>
    <w:p w14:paraId="1EE48F5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Reserved10;</w:t>
      </w:r>
    </w:p>
    <w:p w14:paraId="415C168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SSCGR;</w:t>
      </w:r>
    </w:p>
    <w:p w14:paraId="04D8568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ab/>
        <w:t>uint32_t PLLI2SCFGR;</w:t>
      </w:r>
    </w:p>
    <w:p w14:paraId="7A7BBEE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}RCC_RegDef_t;</w:t>
      </w:r>
    </w:p>
    <w:p w14:paraId="78575930" w14:textId="77777777" w:rsidR="0076338A" w:rsidRPr="00F55D6F" w:rsidRDefault="0076338A" w:rsidP="0076338A">
      <w:pPr>
        <w:ind w:firstLine="0"/>
        <w:rPr>
          <w:rFonts w:ascii="Times New Roman" w:hAnsi="Times New Roman"/>
          <w:sz w:val="24"/>
          <w:szCs w:val="24"/>
        </w:rPr>
      </w:pPr>
    </w:p>
    <w:p w14:paraId="4A058C56" w14:textId="77777777" w:rsidR="0076338A" w:rsidRPr="00F55D6F" w:rsidRDefault="0076338A" w:rsidP="0076338A">
      <w:pPr>
        <w:ind w:firstLine="0"/>
        <w:rPr>
          <w:rFonts w:ascii="Times New Roman" w:hAnsi="Times New Roman"/>
          <w:sz w:val="24"/>
          <w:szCs w:val="24"/>
        </w:rPr>
      </w:pPr>
    </w:p>
    <w:p w14:paraId="51E5897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RCC ((RCC_RegDef_t*)RCC_BASEADDR)</w:t>
      </w:r>
    </w:p>
    <w:p w14:paraId="6DD8A733" w14:textId="77777777" w:rsidR="0076338A" w:rsidRPr="00F55D6F" w:rsidRDefault="0076338A" w:rsidP="0076338A">
      <w:pPr>
        <w:ind w:firstLine="0"/>
        <w:rPr>
          <w:rFonts w:ascii="Times New Roman" w:hAnsi="Times New Roman"/>
          <w:sz w:val="24"/>
          <w:szCs w:val="24"/>
        </w:rPr>
      </w:pPr>
    </w:p>
    <w:p w14:paraId="2B93361B" w14:textId="435D2018"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//PHERIFERAL CLOCK ENABLE</w:t>
      </w:r>
    </w:p>
    <w:p w14:paraId="66A51840" w14:textId="77777777" w:rsidR="00A345EB" w:rsidRPr="00F55D6F" w:rsidRDefault="00A345EB" w:rsidP="0076338A">
      <w:pPr>
        <w:ind w:firstLine="0"/>
        <w:rPr>
          <w:rFonts w:ascii="Times New Roman" w:hAnsi="Times New Roman"/>
          <w:b/>
          <w:bCs/>
          <w:color w:val="00B050"/>
          <w:sz w:val="24"/>
          <w:szCs w:val="24"/>
        </w:rPr>
      </w:pPr>
    </w:p>
    <w:p w14:paraId="498F76E9"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GPIOA_PCLK_EN()       (RCC -&gt; AHB1ENR |= (1&lt;&lt;0))</w:t>
      </w:r>
    </w:p>
    <w:p w14:paraId="1FD19EF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GPIOB_PCLK_EN()       (RCC -&gt; AHB1ENR |= (1&lt;&lt;1))</w:t>
      </w:r>
    </w:p>
    <w:p w14:paraId="47CC26CC"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GPIOC_PCLK_EN()       (RCC -&gt; AHB1ENR |= (1&lt;&lt;2))</w:t>
      </w:r>
    </w:p>
    <w:p w14:paraId="7DF93B5E"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GPIOD_PCLK_EN()       (RCC -&gt; AHB1ENR |= (1&lt;&lt;3))</w:t>
      </w:r>
    </w:p>
    <w:p w14:paraId="5D678E7E"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GPIOE_PCLK_EN()       (RCC -&gt; AHB1ENR |= (1&lt;&lt;4))</w:t>
      </w:r>
    </w:p>
    <w:p w14:paraId="68D24FAA" w14:textId="77777777" w:rsidR="0076338A" w:rsidRPr="00F55D6F" w:rsidRDefault="0076338A" w:rsidP="0076338A">
      <w:pPr>
        <w:ind w:firstLine="0"/>
        <w:rPr>
          <w:rFonts w:ascii="Times New Roman" w:hAnsi="Times New Roman"/>
          <w:sz w:val="24"/>
          <w:szCs w:val="24"/>
        </w:rPr>
      </w:pPr>
    </w:p>
    <w:p w14:paraId="67470911"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//PHERIFERAL CLOCK DISABLE</w:t>
      </w:r>
    </w:p>
    <w:p w14:paraId="2B33C8FD" w14:textId="77777777" w:rsidR="0076338A" w:rsidRPr="00F55D6F" w:rsidRDefault="0076338A" w:rsidP="0076338A">
      <w:pPr>
        <w:ind w:firstLine="0"/>
        <w:rPr>
          <w:rFonts w:ascii="Times New Roman" w:hAnsi="Times New Roman"/>
          <w:color w:val="4F81BD" w:themeColor="accent1"/>
          <w:sz w:val="24"/>
          <w:szCs w:val="24"/>
        </w:rPr>
      </w:pPr>
      <w:r w:rsidRPr="00F55D6F">
        <w:rPr>
          <w:rFonts w:ascii="Times New Roman" w:hAnsi="Times New Roman"/>
          <w:b/>
          <w:bCs/>
          <w:color w:val="4F81BD" w:themeColor="accent1"/>
          <w:sz w:val="24"/>
          <w:szCs w:val="24"/>
        </w:rPr>
        <w:t>//TODO</w:t>
      </w:r>
    </w:p>
    <w:p w14:paraId="7CB25664"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GPIOA_PCLK_DS()       (RCC -&gt; AHB1RSTR &amp;= ~(1&lt;&lt;0)) //todo</w:t>
      </w:r>
    </w:p>
    <w:p w14:paraId="60A93B47"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GPIOB_PCLK_DS()       (RCC -&gt; AHB1RSTR &amp;= ~(1&lt;&lt;1))</w:t>
      </w:r>
    </w:p>
    <w:p w14:paraId="575403DC"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GPIOC_PCLK_DS()       (RCC -&gt; AHB1RSTR &amp;= ~(1&lt;&lt;2))</w:t>
      </w:r>
    </w:p>
    <w:p w14:paraId="4D24EC6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GPIOD_PCLK_DS()       (RCC -&gt; AHB1RSTR &amp;= ~(1&lt;&lt;3))</w:t>
      </w:r>
    </w:p>
    <w:p w14:paraId="1C8F2C2D"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GPIOE_PCLK_DS()       (RCC -&gt; AHB1RSTR &amp;= ~(1&lt;&lt;4))</w:t>
      </w:r>
    </w:p>
    <w:p w14:paraId="3B9E899F" w14:textId="77777777" w:rsidR="0076338A" w:rsidRPr="00F55D6F" w:rsidRDefault="0076338A" w:rsidP="0076338A">
      <w:pPr>
        <w:ind w:firstLine="0"/>
        <w:rPr>
          <w:rFonts w:ascii="Times New Roman" w:hAnsi="Times New Roman"/>
          <w:sz w:val="24"/>
          <w:szCs w:val="24"/>
        </w:rPr>
      </w:pPr>
    </w:p>
    <w:p w14:paraId="4C127958"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SOME GENERIC MACROS</w:t>
      </w:r>
    </w:p>
    <w:p w14:paraId="7BC603F9" w14:textId="77777777" w:rsidR="0076338A" w:rsidRPr="00F55D6F" w:rsidRDefault="0076338A" w:rsidP="0076338A">
      <w:pPr>
        <w:ind w:firstLine="0"/>
        <w:rPr>
          <w:rFonts w:ascii="Times New Roman" w:hAnsi="Times New Roman"/>
          <w:color w:val="4F81BD" w:themeColor="accent1"/>
          <w:sz w:val="24"/>
          <w:szCs w:val="24"/>
        </w:rPr>
      </w:pPr>
    </w:p>
    <w:p w14:paraId="769373F2"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ENABLE    1</w:t>
      </w:r>
    </w:p>
    <w:p w14:paraId="11D3FAEF"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DISABLE   0</w:t>
      </w:r>
    </w:p>
    <w:p w14:paraId="0C4E6B95"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SET       ENABLE</w:t>
      </w:r>
    </w:p>
    <w:p w14:paraId="3781F4EB"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RESET     DISABLE</w:t>
      </w:r>
    </w:p>
    <w:p w14:paraId="0F9DA148"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GPIO_PIN_SET ENABLE</w:t>
      </w:r>
    </w:p>
    <w:p w14:paraId="2D410CB1" w14:textId="77777777"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#define GPIO_PIN_RESET DISABLE</w:t>
      </w:r>
    </w:p>
    <w:p w14:paraId="3390AB5B" w14:textId="77777777" w:rsidR="0076338A" w:rsidRPr="00F55D6F" w:rsidRDefault="0076338A" w:rsidP="0076338A">
      <w:pPr>
        <w:ind w:firstLine="0"/>
        <w:rPr>
          <w:rFonts w:ascii="Times New Roman" w:hAnsi="Times New Roman"/>
          <w:sz w:val="24"/>
          <w:szCs w:val="24"/>
        </w:rPr>
      </w:pPr>
    </w:p>
    <w:p w14:paraId="500A9FB8" w14:textId="77777777" w:rsidR="0076338A" w:rsidRPr="00F55D6F" w:rsidRDefault="0076338A" w:rsidP="0076338A">
      <w:pPr>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//RCC RESET PHERIFERALS</w:t>
      </w:r>
    </w:p>
    <w:p w14:paraId="429E31A2" w14:textId="77777777" w:rsidR="0076338A" w:rsidRPr="00F55D6F" w:rsidRDefault="0076338A" w:rsidP="0076338A">
      <w:pPr>
        <w:ind w:firstLine="0"/>
        <w:rPr>
          <w:rFonts w:ascii="Times New Roman" w:hAnsi="Times New Roman"/>
          <w:sz w:val="24"/>
          <w:szCs w:val="24"/>
        </w:rPr>
      </w:pPr>
    </w:p>
    <w:p w14:paraId="2CBC21D8"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#define GPIOA_REG_RESET()           </w:t>
      </w:r>
    </w:p>
    <w:p w14:paraId="50AFEE7D" w14:textId="081C10F6"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 </w:t>
      </w:r>
      <w:r w:rsidR="00A345EB" w:rsidRPr="00F55D6F">
        <w:rPr>
          <w:rFonts w:ascii="Times New Roman" w:hAnsi="Times New Roman"/>
          <w:sz w:val="24"/>
          <w:szCs w:val="24"/>
        </w:rPr>
        <w:t>d</w:t>
      </w:r>
      <w:r w:rsidRPr="00F55D6F">
        <w:rPr>
          <w:rFonts w:ascii="Times New Roman" w:hAnsi="Times New Roman"/>
          <w:sz w:val="24"/>
          <w:szCs w:val="24"/>
        </w:rPr>
        <w:t>o</w:t>
      </w:r>
    </w:p>
    <w:p w14:paraId="43CF50FE"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 (RCC-&gt;AHB1RSTR |= (1&lt;&lt;0)); (RCC-&gt;AHB1RSTR &amp;= ~(1 &lt;&lt; 0)); </w:t>
      </w:r>
    </w:p>
    <w:p w14:paraId="49E2DAE2" w14:textId="2D5C2A4B"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 while(0)</w:t>
      </w:r>
    </w:p>
    <w:p w14:paraId="4CD35284"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#define GPIOB_REG_RESET()            </w:t>
      </w:r>
    </w:p>
    <w:p w14:paraId="52B2DD42"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do{ (RCC-&gt;AHB1RSTR |= (1&lt;&lt;1)); (RCC-&gt;AHB1RSTR &amp;= ~(1 &lt;&lt; 1));</w:t>
      </w:r>
    </w:p>
    <w:p w14:paraId="1EF3F170" w14:textId="62117498"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 } while(0)</w:t>
      </w:r>
    </w:p>
    <w:p w14:paraId="33B5F356"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#define GPIOC_REG_RESET()            </w:t>
      </w:r>
    </w:p>
    <w:p w14:paraId="7FDFF520"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do{ (RCC-&gt;AHB1RSTR |= (1&lt;&lt;2)); (RCC-&gt;AHB1RSTR &amp;= ~(1 &lt;&lt; 2));</w:t>
      </w:r>
    </w:p>
    <w:p w14:paraId="0F82074B" w14:textId="6644FE62"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 } while(0)</w:t>
      </w:r>
    </w:p>
    <w:p w14:paraId="1F5DE8AD"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#define GPIOD_REG_RESET()            </w:t>
      </w:r>
    </w:p>
    <w:p w14:paraId="4570B572"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do{ (RCC-&gt;AHB1RSTR |= (1&lt;&lt;3)); (RCC-&gt;AHB1RSTR &amp;= ~(1 &lt;&lt; 3)); </w:t>
      </w:r>
    </w:p>
    <w:p w14:paraId="0A5E852B" w14:textId="70B406AB"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 while(0)</w:t>
      </w:r>
    </w:p>
    <w:p w14:paraId="2F585F37"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#define GPIOE_REG_RESET()           </w:t>
      </w:r>
    </w:p>
    <w:p w14:paraId="5B052728" w14:textId="77777777" w:rsidR="00A345EB" w:rsidRPr="00F55D6F" w:rsidRDefault="0076338A" w:rsidP="0076338A">
      <w:pPr>
        <w:ind w:firstLine="0"/>
        <w:rPr>
          <w:rFonts w:ascii="Times New Roman" w:hAnsi="Times New Roman"/>
          <w:sz w:val="24"/>
          <w:szCs w:val="24"/>
        </w:rPr>
      </w:pPr>
      <w:r w:rsidRPr="00F55D6F">
        <w:rPr>
          <w:rFonts w:ascii="Times New Roman" w:hAnsi="Times New Roman"/>
          <w:sz w:val="24"/>
          <w:szCs w:val="24"/>
        </w:rPr>
        <w:t xml:space="preserve"> do{ (RCC-&gt;AHB1RSTR |= (1&lt;&lt;4)); (RCC-&gt;AHB1RSTR &amp;= ~(1 &lt;&lt; 4)); </w:t>
      </w:r>
    </w:p>
    <w:p w14:paraId="67276995" w14:textId="6C4981CB"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 while(0)</w:t>
      </w:r>
    </w:p>
    <w:p w14:paraId="6E0A6459" w14:textId="77777777" w:rsidR="0076338A" w:rsidRPr="00F55D6F" w:rsidRDefault="0076338A" w:rsidP="0076338A">
      <w:pPr>
        <w:ind w:firstLine="0"/>
        <w:rPr>
          <w:rFonts w:ascii="Times New Roman" w:hAnsi="Times New Roman"/>
          <w:sz w:val="24"/>
          <w:szCs w:val="24"/>
        </w:rPr>
      </w:pPr>
    </w:p>
    <w:p w14:paraId="0D38C432" w14:textId="1FB8A7C4" w:rsidR="0076338A" w:rsidRPr="00F55D6F" w:rsidRDefault="0076338A" w:rsidP="0076338A">
      <w:pPr>
        <w:ind w:firstLine="0"/>
        <w:rPr>
          <w:rFonts w:ascii="Times New Roman" w:hAnsi="Times New Roman"/>
          <w:sz w:val="24"/>
          <w:szCs w:val="24"/>
        </w:rPr>
      </w:pPr>
      <w:r w:rsidRPr="00F55D6F">
        <w:rPr>
          <w:rFonts w:ascii="Times New Roman" w:hAnsi="Times New Roman"/>
          <w:sz w:val="24"/>
          <w:szCs w:val="24"/>
        </w:rPr>
        <w:t>#endif</w:t>
      </w:r>
    </w:p>
    <w:p w14:paraId="3098452A" w14:textId="5C9C24D2" w:rsidR="00EB45C0" w:rsidRPr="00AE579A" w:rsidRDefault="00A345EB" w:rsidP="00485748">
      <w:pPr>
        <w:spacing w:line="257" w:lineRule="auto"/>
        <w:ind w:firstLine="0"/>
        <w:rPr>
          <w:rFonts w:ascii="Times New Roman" w:hAnsi="Times New Roman"/>
          <w:b/>
          <w:bCs/>
          <w:color w:val="0D0D0D" w:themeColor="text1" w:themeTint="F2"/>
          <w:sz w:val="32"/>
          <w:szCs w:val="32"/>
        </w:rPr>
      </w:pPr>
      <w:r w:rsidRPr="00AE579A">
        <w:rPr>
          <w:rFonts w:ascii="Times New Roman" w:hAnsi="Times New Roman"/>
          <w:b/>
          <w:bCs/>
          <w:color w:val="0D0D0D" w:themeColor="text1" w:themeTint="F2"/>
          <w:sz w:val="32"/>
          <w:szCs w:val="32"/>
        </w:rPr>
        <w:lastRenderedPageBreak/>
        <w:t>Drivers specific header file:</w:t>
      </w:r>
    </w:p>
    <w:p w14:paraId="5B1A0CCE" w14:textId="77777777" w:rsidR="00AE579A" w:rsidRDefault="00AE579A" w:rsidP="00A345EB">
      <w:pPr>
        <w:spacing w:line="257" w:lineRule="auto"/>
        <w:ind w:firstLine="0"/>
        <w:rPr>
          <w:rFonts w:ascii="Times New Roman" w:hAnsi="Times New Roman"/>
          <w:color w:val="0D0D0D" w:themeColor="text1" w:themeTint="F2"/>
          <w:sz w:val="24"/>
          <w:szCs w:val="24"/>
        </w:rPr>
      </w:pPr>
    </w:p>
    <w:p w14:paraId="52018987" w14:textId="77777777" w:rsidR="00AE579A" w:rsidRDefault="00AE579A" w:rsidP="00A345EB">
      <w:pPr>
        <w:spacing w:line="257" w:lineRule="auto"/>
        <w:ind w:firstLine="0"/>
        <w:rPr>
          <w:rFonts w:ascii="Times New Roman" w:hAnsi="Times New Roman"/>
          <w:color w:val="0D0D0D" w:themeColor="text1" w:themeTint="F2"/>
          <w:sz w:val="24"/>
          <w:szCs w:val="24"/>
        </w:rPr>
      </w:pPr>
    </w:p>
    <w:p w14:paraId="4B9C64E4" w14:textId="78EA5D13"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#ifndef _GPIO_DRIVER_H</w:t>
      </w:r>
    </w:p>
    <w:p w14:paraId="49D7555F"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_GPIO_DRIVER_H</w:t>
      </w:r>
    </w:p>
    <w:p w14:paraId="64F2EF7B"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56DA36F2"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#include "stm32f4xx.h"</w:t>
      </w:r>
    </w:p>
    <w:p w14:paraId="0C7AC606"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5D0B7B1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typedef struct</w:t>
      </w:r>
    </w:p>
    <w:p w14:paraId="1C7D1F6F"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w:t>
      </w:r>
    </w:p>
    <w:p w14:paraId="072B9A27"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uint8_t GPIO_PinNumber;</w:t>
      </w:r>
    </w:p>
    <w:p w14:paraId="2EC57FD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uint8_t GPIO_PinMode;</w:t>
      </w:r>
    </w:p>
    <w:p w14:paraId="69C550DC"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uint8_t GPIO_PinSpeed;</w:t>
      </w:r>
    </w:p>
    <w:p w14:paraId="51BC034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uint8_t GPIO_PinPuPdControl;</w:t>
      </w:r>
    </w:p>
    <w:p w14:paraId="34D5ADB4"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uint8_t GPIO_PinOPType;</w:t>
      </w:r>
    </w:p>
    <w:p w14:paraId="0475AB1C"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uint8_t GPIO_PinAltFuncMode;</w:t>
      </w:r>
    </w:p>
    <w:p w14:paraId="3132070C"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 GPIO_Pinconfig_t;</w:t>
      </w:r>
    </w:p>
    <w:p w14:paraId="674521D6"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622FFDB6"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7FB087B0"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typedef struct</w:t>
      </w:r>
    </w:p>
    <w:p w14:paraId="32526166"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w:t>
      </w:r>
    </w:p>
    <w:p w14:paraId="1D6F66A4"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Gpio_RegDef_t *pGPIOx;</w:t>
      </w:r>
    </w:p>
    <w:p w14:paraId="55C15A39"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ab/>
        <w:t>GPIO_Pinconfig_t GPIO_PinConfig;</w:t>
      </w:r>
    </w:p>
    <w:p w14:paraId="75AF22D5"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5AD83552"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}GPIO_Handle_t;</w:t>
      </w:r>
    </w:p>
    <w:p w14:paraId="33827304"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2E832D55"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PIN NUMBERS</w:t>
      </w:r>
    </w:p>
    <w:p w14:paraId="796ED74A"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GPIO_PIN_NO_O   0</w:t>
      </w:r>
    </w:p>
    <w:p w14:paraId="2C4621AD"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GPIO_PIN_NO_1   1</w:t>
      </w:r>
    </w:p>
    <w:p w14:paraId="1986C3FD"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GPIO_PIN_NO_2   2</w:t>
      </w:r>
    </w:p>
    <w:p w14:paraId="62198817"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GPIO_PIN_NO_3   3</w:t>
      </w:r>
    </w:p>
    <w:p w14:paraId="0886C9A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GPIO_PIN_NO_4   4</w:t>
      </w:r>
    </w:p>
    <w:p w14:paraId="35F1CEDA"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GPIO_PIN_NO_5   5</w:t>
      </w:r>
    </w:p>
    <w:p w14:paraId="18993EDD"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GPIO_PIN_NO_6   6</w:t>
      </w:r>
    </w:p>
    <w:p w14:paraId="4A0D6A9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GPIO_PIN_NO_7   7</w:t>
      </w:r>
    </w:p>
    <w:p w14:paraId="7FBE250C"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GPIO_PIN_NO_8   8</w:t>
      </w:r>
    </w:p>
    <w:p w14:paraId="3CA03E89"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GPIO_PIN_NO_9   9</w:t>
      </w:r>
    </w:p>
    <w:p w14:paraId="6A8BED4D"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GPIO_PIN_NO_10  10</w:t>
      </w:r>
    </w:p>
    <w:p w14:paraId="151B9385"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GPIO_PIN_NO_11  11</w:t>
      </w:r>
    </w:p>
    <w:p w14:paraId="5DF7020C"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GPIO_PIN_NO_12  12</w:t>
      </w:r>
    </w:p>
    <w:p w14:paraId="6816710E"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GPIO_PIN_NO_13  13</w:t>
      </w:r>
    </w:p>
    <w:p w14:paraId="3FFC191A"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lastRenderedPageBreak/>
        <w:t>#define GPIO_PIN_NO_14  14</w:t>
      </w:r>
    </w:p>
    <w:p w14:paraId="455BCD5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GPIO_PIN_NO_15  15</w:t>
      </w:r>
    </w:p>
    <w:p w14:paraId="6DE07237"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568AA75C"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2043462C"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//MODES OF GPIO'S</w:t>
      </w:r>
    </w:p>
    <w:p w14:paraId="4FE7BFFA"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08BCCA4B"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GPIO_MODE_IN         0</w:t>
      </w:r>
    </w:p>
    <w:p w14:paraId="4DA94502"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GPIO_MODE_OUT        1</w:t>
      </w:r>
    </w:p>
    <w:p w14:paraId="71C94C8B"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GPIO_MODE_ALT_FUNC   2</w:t>
      </w:r>
    </w:p>
    <w:p w14:paraId="528A6323"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GPIO_MODE_ANALOG     3</w:t>
      </w:r>
    </w:p>
    <w:p w14:paraId="220A0C42"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768511F2"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//OUTPUT TYPE</w:t>
      </w:r>
    </w:p>
    <w:p w14:paraId="6A0E662D"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GPIO_OP_TYPE_PP   0</w:t>
      </w:r>
    </w:p>
    <w:p w14:paraId="4572B087"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GPIO_OP_TYPE_OD   1</w:t>
      </w:r>
    </w:p>
    <w:p w14:paraId="5BEAFF43"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614F8D79"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43F33685"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//SPEED OG GPIO</w:t>
      </w:r>
    </w:p>
    <w:p w14:paraId="647F64CE"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064B2089"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GPIO_SPEED_LOW         0</w:t>
      </w:r>
    </w:p>
    <w:p w14:paraId="0B2BD840"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GPIO_SPEED_MEDIUM      1</w:t>
      </w:r>
    </w:p>
    <w:p w14:paraId="2C13D6BC"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GPIO_SPEED_HIGH        2</w:t>
      </w:r>
    </w:p>
    <w:p w14:paraId="1021A8B7"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GPIO_SPEED_VERY_HIGH   3</w:t>
      </w:r>
    </w:p>
    <w:p w14:paraId="765233B8"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4A96FF5F" w14:textId="09D4E34A"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//GPIO PIN FOR PULL UP AND PULL DOWN</w:t>
      </w:r>
    </w:p>
    <w:p w14:paraId="1DCFBE26" w14:textId="77777777" w:rsidR="00A345EB" w:rsidRPr="00F55D6F" w:rsidRDefault="00A345EB" w:rsidP="00A345EB">
      <w:pPr>
        <w:spacing w:line="257" w:lineRule="auto"/>
        <w:ind w:firstLine="0"/>
        <w:rPr>
          <w:rFonts w:ascii="Times New Roman" w:hAnsi="Times New Roman"/>
          <w:color w:val="4F81BD" w:themeColor="accent1"/>
          <w:sz w:val="24"/>
          <w:szCs w:val="24"/>
        </w:rPr>
      </w:pPr>
    </w:p>
    <w:p w14:paraId="45BE7B17" w14:textId="20B5CBE1"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w:t>
      </w:r>
      <w:r w:rsidR="00A036C7" w:rsidRPr="00F55D6F">
        <w:rPr>
          <w:rFonts w:ascii="Times New Roman" w:hAnsi="Times New Roman"/>
          <w:color w:val="0D0D0D" w:themeColor="text1" w:themeTint="F2"/>
          <w:sz w:val="24"/>
          <w:szCs w:val="24"/>
        </w:rPr>
        <w:t>N0_</w:t>
      </w:r>
      <w:r w:rsidRPr="00F55D6F">
        <w:rPr>
          <w:rFonts w:ascii="Times New Roman" w:hAnsi="Times New Roman"/>
          <w:color w:val="0D0D0D" w:themeColor="text1" w:themeTint="F2"/>
          <w:sz w:val="24"/>
          <w:szCs w:val="24"/>
        </w:rPr>
        <w:t>PUPD      0</w:t>
      </w:r>
    </w:p>
    <w:p w14:paraId="3784FF8B" w14:textId="6C08EB59"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GPIO_PU        1</w:t>
      </w:r>
    </w:p>
    <w:p w14:paraId="044C3757" w14:textId="4EE9FB68"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#define GPIO_PD        2</w:t>
      </w:r>
    </w:p>
    <w:p w14:paraId="7AF3AEC9"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71855F56"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24A74C12"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049AFE17"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w:t>
      </w:r>
    </w:p>
    <w:p w14:paraId="49125CD9"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 To control clock setting</w:t>
      </w:r>
    </w:p>
    <w:p w14:paraId="6080CCE8"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p>
    <w:p w14:paraId="4841DA44"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215F3174"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void GPIO_PeriClockControl(Gpio_RegDef_t *pGPIOx, uint8_t EnorDi);</w:t>
      </w:r>
    </w:p>
    <w:p w14:paraId="5BF9054F"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w:t>
      </w:r>
    </w:p>
    <w:p w14:paraId="7B4D7D30" w14:textId="30A73895"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  To do</w:t>
      </w:r>
      <w:r w:rsidR="00A036C7" w:rsidRPr="00F55D6F">
        <w:rPr>
          <w:rFonts w:ascii="Times New Roman" w:hAnsi="Times New Roman"/>
          <w:b/>
          <w:bCs/>
          <w:color w:val="4F81BD" w:themeColor="accent1"/>
          <w:sz w:val="24"/>
          <w:szCs w:val="24"/>
        </w:rPr>
        <w:t xml:space="preserve"> initialization</w:t>
      </w:r>
    </w:p>
    <w:p w14:paraId="66C8A44E"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p>
    <w:p w14:paraId="3A54269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void GPIO_Init(GPIO_Handle_t *pGPIOHandle);</w:t>
      </w:r>
    </w:p>
    <w:p w14:paraId="49586789"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void GPIO_DeInit(Gpio_RegDef_t *pGPIOx);</w:t>
      </w:r>
    </w:p>
    <w:p w14:paraId="5F88CAF5"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lastRenderedPageBreak/>
        <w:t>/*</w:t>
      </w:r>
    </w:p>
    <w:p w14:paraId="1DDF1131" w14:textId="0A2FFB48"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r w:rsidR="00A036C7" w:rsidRPr="00F55D6F">
        <w:rPr>
          <w:rFonts w:ascii="Times New Roman" w:hAnsi="Times New Roman"/>
          <w:b/>
          <w:bCs/>
          <w:color w:val="4F81BD" w:themeColor="accent1"/>
          <w:sz w:val="24"/>
          <w:szCs w:val="24"/>
        </w:rPr>
        <w:t xml:space="preserve"> read from input pin</w:t>
      </w:r>
    </w:p>
    <w:p w14:paraId="11A345C4"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p>
    <w:p w14:paraId="3FB83630" w14:textId="6DC7B2D9"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uint8_t GPIO_ReadFromInputPin(Gpio_RegDef_t *pGPIOx, uint8_t PinNumber);</w:t>
      </w:r>
    </w:p>
    <w:p w14:paraId="571E8820" w14:textId="77777777" w:rsidR="00A036C7" w:rsidRPr="00F55D6F" w:rsidRDefault="00A036C7" w:rsidP="00A036C7">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w:t>
      </w:r>
    </w:p>
    <w:p w14:paraId="4959121C" w14:textId="559BE2A5" w:rsidR="00A036C7" w:rsidRPr="00F55D6F" w:rsidRDefault="00A036C7" w:rsidP="00A036C7">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 read from input port</w:t>
      </w:r>
    </w:p>
    <w:p w14:paraId="791897E2" w14:textId="77777777" w:rsidR="00A036C7" w:rsidRPr="00F55D6F" w:rsidRDefault="00A036C7" w:rsidP="00A036C7">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p>
    <w:p w14:paraId="212529CB" w14:textId="77777777" w:rsidR="00A036C7" w:rsidRPr="00F55D6F" w:rsidRDefault="00A036C7" w:rsidP="00A345EB">
      <w:pPr>
        <w:spacing w:line="257" w:lineRule="auto"/>
        <w:ind w:firstLine="0"/>
        <w:rPr>
          <w:rFonts w:ascii="Times New Roman" w:hAnsi="Times New Roman"/>
          <w:color w:val="0D0D0D" w:themeColor="text1" w:themeTint="F2"/>
          <w:sz w:val="24"/>
          <w:szCs w:val="24"/>
        </w:rPr>
      </w:pPr>
    </w:p>
    <w:p w14:paraId="19039BF1"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uint16_t GPIO_ReadFromInputPort(Gpio_RegDef_t *pGPIOx);</w:t>
      </w:r>
    </w:p>
    <w:p w14:paraId="3A82317C"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w:t>
      </w:r>
    </w:p>
    <w:p w14:paraId="2FB14015" w14:textId="0C011763"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r w:rsidR="00A036C7" w:rsidRPr="00F55D6F">
        <w:rPr>
          <w:rFonts w:ascii="Times New Roman" w:hAnsi="Times New Roman"/>
          <w:b/>
          <w:bCs/>
          <w:color w:val="4F81BD" w:themeColor="accent1"/>
          <w:sz w:val="24"/>
          <w:szCs w:val="24"/>
        </w:rPr>
        <w:t xml:space="preserve"> write to output pin</w:t>
      </w:r>
    </w:p>
    <w:p w14:paraId="3DF43DE5"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p>
    <w:p w14:paraId="5DF752FB" w14:textId="20EAE09F"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void GPIO_WriteToOutputPin(Gpio_RegDef_t *pGPIOx,uint8_t PinNumber,uint8_t value);</w:t>
      </w:r>
    </w:p>
    <w:p w14:paraId="46313E2C" w14:textId="77777777" w:rsidR="00A036C7" w:rsidRPr="00F55D6F" w:rsidRDefault="00A036C7" w:rsidP="00A036C7">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w:t>
      </w:r>
    </w:p>
    <w:p w14:paraId="6A2AFF9D" w14:textId="5F43D1FE" w:rsidR="00A036C7" w:rsidRPr="00F55D6F" w:rsidRDefault="00A036C7" w:rsidP="00A036C7">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 read from output port</w:t>
      </w:r>
    </w:p>
    <w:p w14:paraId="0E9D1DE1" w14:textId="77777777" w:rsidR="00A036C7" w:rsidRPr="00F55D6F" w:rsidRDefault="00A036C7" w:rsidP="00A036C7">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p>
    <w:p w14:paraId="6DB7FB51" w14:textId="77777777" w:rsidR="00A036C7" w:rsidRPr="00F55D6F" w:rsidRDefault="00A036C7" w:rsidP="00A345EB">
      <w:pPr>
        <w:spacing w:line="257" w:lineRule="auto"/>
        <w:ind w:firstLine="0"/>
        <w:rPr>
          <w:rFonts w:ascii="Times New Roman" w:hAnsi="Times New Roman"/>
          <w:color w:val="0D0D0D" w:themeColor="text1" w:themeTint="F2"/>
          <w:sz w:val="24"/>
          <w:szCs w:val="24"/>
        </w:rPr>
      </w:pPr>
    </w:p>
    <w:p w14:paraId="74374A63"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void GPIO_WriteToOutputPort(Gpio_RegDef_t *pGPIOx,uint16_t value);</w:t>
      </w:r>
    </w:p>
    <w:p w14:paraId="082DA4B1"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w:t>
      </w:r>
    </w:p>
    <w:p w14:paraId="5A13BCFE" w14:textId="15A19AE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 </w:t>
      </w:r>
      <w:r w:rsidR="00A036C7" w:rsidRPr="00F55D6F">
        <w:rPr>
          <w:rFonts w:ascii="Times New Roman" w:hAnsi="Times New Roman"/>
          <w:b/>
          <w:bCs/>
          <w:color w:val="4F81BD" w:themeColor="accent1"/>
          <w:sz w:val="24"/>
          <w:szCs w:val="24"/>
        </w:rPr>
        <w:t>to do</w:t>
      </w:r>
    </w:p>
    <w:p w14:paraId="424639EF" w14:textId="77777777" w:rsidR="00A345EB" w:rsidRPr="00F55D6F" w:rsidRDefault="00A345EB" w:rsidP="00A345EB">
      <w:pPr>
        <w:spacing w:line="257" w:lineRule="auto"/>
        <w:ind w:firstLine="0"/>
        <w:rPr>
          <w:rFonts w:ascii="Times New Roman" w:hAnsi="Times New Roman"/>
          <w:b/>
          <w:bCs/>
          <w:color w:val="4F81BD" w:themeColor="accent1"/>
          <w:sz w:val="24"/>
          <w:szCs w:val="24"/>
        </w:rPr>
      </w:pPr>
      <w:r w:rsidRPr="00F55D6F">
        <w:rPr>
          <w:rFonts w:ascii="Times New Roman" w:hAnsi="Times New Roman"/>
          <w:b/>
          <w:bCs/>
          <w:color w:val="4F81BD" w:themeColor="accent1"/>
          <w:sz w:val="24"/>
          <w:szCs w:val="24"/>
        </w:rPr>
        <w:t xml:space="preserve"> */</w:t>
      </w:r>
    </w:p>
    <w:p w14:paraId="1B29619D"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void GPIO_ToggleOutputPin(Gpio_RegDef_t *pGPIOx,uint8_t PinNumber);</w:t>
      </w:r>
    </w:p>
    <w:p w14:paraId="1D928B12" w14:textId="77777777" w:rsidR="00A345EB" w:rsidRPr="00F55D6F" w:rsidRDefault="00A345EB" w:rsidP="00A345EB">
      <w:pPr>
        <w:spacing w:line="257" w:lineRule="auto"/>
        <w:ind w:firstLine="0"/>
        <w:rPr>
          <w:rFonts w:ascii="Times New Roman" w:hAnsi="Times New Roman"/>
          <w:color w:val="0D0D0D" w:themeColor="text1" w:themeTint="F2"/>
          <w:sz w:val="24"/>
          <w:szCs w:val="24"/>
        </w:rPr>
      </w:pPr>
    </w:p>
    <w:p w14:paraId="3F640B89" w14:textId="57970F31" w:rsidR="00A345EB" w:rsidRPr="00F55D6F" w:rsidRDefault="00A345EB" w:rsidP="00A345EB">
      <w:pPr>
        <w:spacing w:line="257" w:lineRule="auto"/>
        <w:ind w:firstLine="0"/>
        <w:rPr>
          <w:rFonts w:ascii="Times New Roman" w:hAnsi="Times New Roman"/>
          <w:color w:val="0D0D0D" w:themeColor="text1" w:themeTint="F2"/>
          <w:sz w:val="24"/>
          <w:szCs w:val="24"/>
        </w:rPr>
      </w:pPr>
      <w:r w:rsidRPr="00F55D6F">
        <w:rPr>
          <w:rFonts w:ascii="Times New Roman" w:hAnsi="Times New Roman"/>
          <w:color w:val="0D0D0D" w:themeColor="text1" w:themeTint="F2"/>
          <w:sz w:val="24"/>
          <w:szCs w:val="24"/>
        </w:rPr>
        <w:t>#endif</w:t>
      </w:r>
    </w:p>
    <w:p w14:paraId="2DB3C455" w14:textId="77777777" w:rsidR="00AE579A" w:rsidRDefault="00AE579A" w:rsidP="00485748">
      <w:pPr>
        <w:spacing w:line="257" w:lineRule="auto"/>
        <w:ind w:firstLine="0"/>
        <w:rPr>
          <w:rFonts w:ascii="Times New Roman" w:hAnsi="Times New Roman"/>
          <w:b/>
          <w:sz w:val="40"/>
          <w:szCs w:val="40"/>
          <w:u w:val="single"/>
        </w:rPr>
      </w:pPr>
    </w:p>
    <w:p w14:paraId="20391373" w14:textId="77777777" w:rsidR="00AE579A" w:rsidRDefault="00AE579A" w:rsidP="00485748">
      <w:pPr>
        <w:spacing w:line="257" w:lineRule="auto"/>
        <w:ind w:firstLine="0"/>
        <w:rPr>
          <w:rFonts w:ascii="Times New Roman" w:hAnsi="Times New Roman"/>
          <w:b/>
          <w:sz w:val="40"/>
          <w:szCs w:val="40"/>
          <w:u w:val="single"/>
        </w:rPr>
      </w:pPr>
    </w:p>
    <w:p w14:paraId="4D3F468C" w14:textId="77777777" w:rsidR="00AE579A" w:rsidRDefault="00AE579A" w:rsidP="00485748">
      <w:pPr>
        <w:spacing w:line="257" w:lineRule="auto"/>
        <w:ind w:firstLine="0"/>
        <w:rPr>
          <w:rFonts w:ascii="Times New Roman" w:hAnsi="Times New Roman"/>
          <w:b/>
          <w:sz w:val="40"/>
          <w:szCs w:val="40"/>
          <w:u w:val="single"/>
        </w:rPr>
      </w:pPr>
    </w:p>
    <w:p w14:paraId="64A6294C" w14:textId="77777777" w:rsidR="00AE579A" w:rsidRDefault="00AE579A" w:rsidP="00485748">
      <w:pPr>
        <w:spacing w:line="257" w:lineRule="auto"/>
        <w:ind w:firstLine="0"/>
        <w:rPr>
          <w:rFonts w:ascii="Times New Roman" w:hAnsi="Times New Roman"/>
          <w:b/>
          <w:sz w:val="40"/>
          <w:szCs w:val="40"/>
          <w:u w:val="single"/>
        </w:rPr>
      </w:pPr>
    </w:p>
    <w:p w14:paraId="4AE48EC0" w14:textId="77777777" w:rsidR="00AE579A" w:rsidRDefault="00AE579A" w:rsidP="00485748">
      <w:pPr>
        <w:spacing w:line="257" w:lineRule="auto"/>
        <w:ind w:firstLine="0"/>
        <w:rPr>
          <w:rFonts w:ascii="Times New Roman" w:hAnsi="Times New Roman"/>
          <w:b/>
          <w:sz w:val="40"/>
          <w:szCs w:val="40"/>
          <w:u w:val="single"/>
        </w:rPr>
      </w:pPr>
    </w:p>
    <w:p w14:paraId="7FA4B1E2" w14:textId="77777777" w:rsidR="00AE579A" w:rsidRDefault="00AE579A" w:rsidP="00485748">
      <w:pPr>
        <w:spacing w:line="257" w:lineRule="auto"/>
        <w:ind w:firstLine="0"/>
        <w:rPr>
          <w:rFonts w:ascii="Times New Roman" w:hAnsi="Times New Roman"/>
          <w:b/>
          <w:sz w:val="40"/>
          <w:szCs w:val="40"/>
          <w:u w:val="single"/>
        </w:rPr>
      </w:pPr>
    </w:p>
    <w:p w14:paraId="3087F9CD" w14:textId="77777777" w:rsidR="00AE579A" w:rsidRDefault="00AE579A" w:rsidP="00485748">
      <w:pPr>
        <w:spacing w:line="257" w:lineRule="auto"/>
        <w:ind w:firstLine="0"/>
        <w:rPr>
          <w:rFonts w:ascii="Times New Roman" w:hAnsi="Times New Roman"/>
          <w:b/>
          <w:sz w:val="40"/>
          <w:szCs w:val="40"/>
          <w:u w:val="single"/>
        </w:rPr>
      </w:pPr>
    </w:p>
    <w:p w14:paraId="2BF9DA9D" w14:textId="77777777" w:rsidR="00AE579A" w:rsidRDefault="00AE579A" w:rsidP="00485748">
      <w:pPr>
        <w:spacing w:line="257" w:lineRule="auto"/>
        <w:ind w:firstLine="0"/>
        <w:rPr>
          <w:rFonts w:ascii="Times New Roman" w:hAnsi="Times New Roman"/>
          <w:b/>
          <w:sz w:val="40"/>
          <w:szCs w:val="40"/>
          <w:u w:val="single"/>
        </w:rPr>
      </w:pPr>
    </w:p>
    <w:p w14:paraId="7E4166C1" w14:textId="77777777" w:rsidR="00AE579A" w:rsidRDefault="00AE579A" w:rsidP="00485748">
      <w:pPr>
        <w:spacing w:line="257" w:lineRule="auto"/>
        <w:ind w:firstLine="0"/>
        <w:rPr>
          <w:rFonts w:ascii="Times New Roman" w:hAnsi="Times New Roman"/>
          <w:b/>
          <w:sz w:val="40"/>
          <w:szCs w:val="40"/>
          <w:u w:val="single"/>
        </w:rPr>
      </w:pPr>
    </w:p>
    <w:p w14:paraId="1DF9DAD6" w14:textId="77777777" w:rsidR="00AE579A" w:rsidRDefault="00AE579A" w:rsidP="00485748">
      <w:pPr>
        <w:spacing w:line="257" w:lineRule="auto"/>
        <w:ind w:firstLine="0"/>
        <w:rPr>
          <w:rFonts w:ascii="Times New Roman" w:hAnsi="Times New Roman"/>
          <w:b/>
          <w:sz w:val="40"/>
          <w:szCs w:val="40"/>
          <w:u w:val="single"/>
        </w:rPr>
      </w:pPr>
    </w:p>
    <w:p w14:paraId="5CA53011" w14:textId="77777777" w:rsidR="00AE579A" w:rsidRDefault="00AE579A" w:rsidP="00485748">
      <w:pPr>
        <w:spacing w:line="257" w:lineRule="auto"/>
        <w:ind w:firstLine="0"/>
        <w:rPr>
          <w:rFonts w:ascii="Times New Roman" w:hAnsi="Times New Roman"/>
          <w:b/>
          <w:sz w:val="40"/>
          <w:szCs w:val="40"/>
          <w:u w:val="single"/>
        </w:rPr>
      </w:pPr>
    </w:p>
    <w:p w14:paraId="55F0EF87" w14:textId="70A748EA" w:rsidR="00EB45C0" w:rsidRPr="007C2511" w:rsidRDefault="00A036C7" w:rsidP="00485748">
      <w:pPr>
        <w:spacing w:line="257" w:lineRule="auto"/>
        <w:ind w:firstLine="0"/>
        <w:rPr>
          <w:rFonts w:ascii="Times New Roman" w:hAnsi="Times New Roman"/>
          <w:b/>
          <w:sz w:val="40"/>
          <w:szCs w:val="40"/>
          <w:u w:val="single"/>
        </w:rPr>
      </w:pPr>
      <w:r w:rsidRPr="007C2511">
        <w:rPr>
          <w:rFonts w:ascii="Times New Roman" w:hAnsi="Times New Roman"/>
          <w:b/>
          <w:sz w:val="40"/>
          <w:szCs w:val="40"/>
          <w:u w:val="single"/>
        </w:rPr>
        <w:t>Driver’s source file:</w:t>
      </w:r>
    </w:p>
    <w:p w14:paraId="5D1CC119" w14:textId="3328CDAD" w:rsidR="00A036C7" w:rsidRDefault="00A036C7" w:rsidP="00485748">
      <w:pPr>
        <w:spacing w:line="257" w:lineRule="auto"/>
        <w:ind w:firstLine="0"/>
        <w:rPr>
          <w:rFonts w:ascii="Times New Roman" w:hAnsi="Times New Roman"/>
          <w:sz w:val="28"/>
          <w:szCs w:val="28"/>
        </w:rPr>
      </w:pPr>
    </w:p>
    <w:p w14:paraId="196CED4E"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#include "stm32f4xx.h"</w:t>
      </w:r>
    </w:p>
    <w:p w14:paraId="02D886A2"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#include "gpio_driver.h"</w:t>
      </w:r>
    </w:p>
    <w:p w14:paraId="47B1984B" w14:textId="77777777" w:rsidR="00A036C7" w:rsidRPr="00AE579A" w:rsidRDefault="00A036C7" w:rsidP="00A036C7">
      <w:pPr>
        <w:spacing w:line="257" w:lineRule="auto"/>
        <w:ind w:firstLine="0"/>
        <w:rPr>
          <w:rFonts w:ascii="Times New Roman" w:hAnsi="Times New Roman"/>
          <w:sz w:val="24"/>
          <w:szCs w:val="24"/>
        </w:rPr>
      </w:pPr>
    </w:p>
    <w:p w14:paraId="032C4BDF" w14:textId="77777777" w:rsidR="00A036C7" w:rsidRPr="00AE579A" w:rsidRDefault="00A036C7" w:rsidP="00A036C7">
      <w:pPr>
        <w:spacing w:line="257" w:lineRule="auto"/>
        <w:ind w:firstLine="0"/>
        <w:rPr>
          <w:rFonts w:ascii="Times New Roman" w:hAnsi="Times New Roman"/>
          <w:sz w:val="24"/>
          <w:szCs w:val="24"/>
        </w:rPr>
      </w:pPr>
    </w:p>
    <w:p w14:paraId="55674D3A"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void GPIO_PeriClockControl(Gpio_RegDef_t *pGPIOx, uint8_t EnorDi)</w:t>
      </w:r>
    </w:p>
    <w:p w14:paraId="770A9225"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6B9591BF"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RCC_RegDef_t *rcc_ahd1en = &amp;(RCC-&gt;AHB1ENR);</w:t>
      </w:r>
    </w:p>
    <w:p w14:paraId="6405336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if(EnorDi== ENABLE)</w:t>
      </w:r>
    </w:p>
    <w:p w14:paraId="36923A0E"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2CA0F0B"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if(pGPIOx == GPIOA)</w:t>
      </w:r>
    </w:p>
    <w:p w14:paraId="3CAFD85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410A3B32"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GPIOA_PCLK_EN();</w:t>
      </w:r>
    </w:p>
    <w:p w14:paraId="408DC79A"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1A2F4201"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GPIOB)</w:t>
      </w:r>
    </w:p>
    <w:p w14:paraId="2203D8C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08A0683F"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GPIOB_PCLK_EN();</w:t>
      </w:r>
    </w:p>
    <w:p w14:paraId="0CCBE878"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05A2043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GPIOC)</w:t>
      </w:r>
    </w:p>
    <w:p w14:paraId="33874894"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67F836DF"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GPIOC_PCLK_EN();</w:t>
      </w:r>
    </w:p>
    <w:p w14:paraId="385DF27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072A7BF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GPIOD)</w:t>
      </w:r>
    </w:p>
    <w:p w14:paraId="03E2A54D"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28EC240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GPIOD_PCLK_EN();</w:t>
      </w:r>
    </w:p>
    <w:p w14:paraId="062F356E"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5C216D5D"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GPIOE)</w:t>
      </w:r>
    </w:p>
    <w:p w14:paraId="096D6FAA"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46618F4B"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GPIOE_PCLK_EN();</w:t>
      </w:r>
    </w:p>
    <w:p w14:paraId="27C3157A"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021BAC03"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AA29586"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else</w:t>
      </w:r>
    </w:p>
    <w:p w14:paraId="4A4F3CDA"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5CDE5BD3"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if(pGPIOx == GPIOA)</w:t>
      </w:r>
    </w:p>
    <w:p w14:paraId="59758551" w14:textId="7EF62996"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0C886233" w14:textId="00A08E72"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GPIOA_PCLK_DS();</w:t>
      </w:r>
    </w:p>
    <w:p w14:paraId="672BF5F9" w14:textId="58CCEB8E"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1C883B2F" w14:textId="7E238D28"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GPIOB)</w:t>
      </w:r>
    </w:p>
    <w:p w14:paraId="315338DE" w14:textId="3FD14CF1"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 xml:space="preserve">   {</w:t>
      </w:r>
    </w:p>
    <w:p w14:paraId="60B9585D" w14:textId="55B7B07F"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GPIOB_PCLK_DS();</w:t>
      </w:r>
    </w:p>
    <w:p w14:paraId="417FDF12" w14:textId="466FEBFC"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00E027EC" w:rsidRPr="00AE579A">
        <w:rPr>
          <w:rFonts w:ascii="Times New Roman" w:hAnsi="Times New Roman"/>
          <w:sz w:val="24"/>
          <w:szCs w:val="24"/>
        </w:rPr>
        <w:t xml:space="preserve">  </w:t>
      </w:r>
      <w:r w:rsidRPr="00AE579A">
        <w:rPr>
          <w:rFonts w:ascii="Times New Roman" w:hAnsi="Times New Roman"/>
          <w:sz w:val="24"/>
          <w:szCs w:val="24"/>
        </w:rPr>
        <w:t>}</w:t>
      </w:r>
    </w:p>
    <w:p w14:paraId="619D95F8" w14:textId="40DB0E4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GPIOC)</w:t>
      </w:r>
    </w:p>
    <w:p w14:paraId="758F4287" w14:textId="62147E18"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00E027EC" w:rsidRPr="00AE579A">
        <w:rPr>
          <w:rFonts w:ascii="Times New Roman" w:hAnsi="Times New Roman"/>
          <w:sz w:val="24"/>
          <w:szCs w:val="24"/>
        </w:rPr>
        <w:t xml:space="preserve"> </w:t>
      </w:r>
      <w:r w:rsidRPr="00AE579A">
        <w:rPr>
          <w:rFonts w:ascii="Times New Roman" w:hAnsi="Times New Roman"/>
          <w:sz w:val="24"/>
          <w:szCs w:val="24"/>
        </w:rPr>
        <w:t xml:space="preserve"> {</w:t>
      </w:r>
    </w:p>
    <w:p w14:paraId="13F8236A" w14:textId="22A32DEC"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GPIOC_PCLK_DS();</w:t>
      </w:r>
    </w:p>
    <w:p w14:paraId="3173626A" w14:textId="55F5B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00B977AB" w:rsidRPr="00AE579A">
        <w:rPr>
          <w:rFonts w:ascii="Times New Roman" w:hAnsi="Times New Roman"/>
          <w:sz w:val="24"/>
          <w:szCs w:val="24"/>
        </w:rPr>
        <w:t xml:space="preserve"> </w:t>
      </w:r>
      <w:r w:rsidRPr="00AE579A">
        <w:rPr>
          <w:rFonts w:ascii="Times New Roman" w:hAnsi="Times New Roman"/>
          <w:sz w:val="24"/>
          <w:szCs w:val="24"/>
        </w:rPr>
        <w:t xml:space="preserve"> }</w:t>
      </w:r>
    </w:p>
    <w:p w14:paraId="32934C3C" w14:textId="4E8C3A8E"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GPIOD)</w:t>
      </w:r>
    </w:p>
    <w:p w14:paraId="57E05776" w14:textId="3A330AA3"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54883683" w14:textId="2473A014"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GPIOD_PCLK_DS();</w:t>
      </w:r>
    </w:p>
    <w:p w14:paraId="08A027F8" w14:textId="4934FDF5"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00B977AB" w:rsidRPr="00AE579A">
        <w:rPr>
          <w:rFonts w:ascii="Times New Roman" w:hAnsi="Times New Roman"/>
          <w:sz w:val="24"/>
          <w:szCs w:val="24"/>
        </w:rPr>
        <w:t xml:space="preserve">  </w:t>
      </w:r>
      <w:r w:rsidRPr="00AE579A">
        <w:rPr>
          <w:rFonts w:ascii="Times New Roman" w:hAnsi="Times New Roman"/>
          <w:sz w:val="24"/>
          <w:szCs w:val="24"/>
        </w:rPr>
        <w:t>}</w:t>
      </w:r>
    </w:p>
    <w:p w14:paraId="032A098C" w14:textId="366D688F"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else if(pGPIOx == GPIOE)</w:t>
      </w:r>
    </w:p>
    <w:p w14:paraId="7EBCF907" w14:textId="15E7508D"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00B977AB" w:rsidRPr="00AE579A">
        <w:rPr>
          <w:rFonts w:ascii="Times New Roman" w:hAnsi="Times New Roman"/>
          <w:sz w:val="24"/>
          <w:szCs w:val="24"/>
        </w:rPr>
        <w:t xml:space="preserve"> </w:t>
      </w:r>
      <w:r w:rsidRPr="00AE579A">
        <w:rPr>
          <w:rFonts w:ascii="Times New Roman" w:hAnsi="Times New Roman"/>
          <w:sz w:val="24"/>
          <w:szCs w:val="24"/>
        </w:rPr>
        <w:t>{</w:t>
      </w:r>
    </w:p>
    <w:p w14:paraId="32AA7217" w14:textId="5988E869"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GPIOE_PCLK_DS();</w:t>
      </w:r>
    </w:p>
    <w:p w14:paraId="4FE7A02A" w14:textId="27D5FD81"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00B977AB" w:rsidRPr="00AE579A">
        <w:rPr>
          <w:rFonts w:ascii="Times New Roman" w:hAnsi="Times New Roman"/>
          <w:sz w:val="24"/>
          <w:szCs w:val="24"/>
        </w:rPr>
        <w:t xml:space="preserve"> </w:t>
      </w:r>
      <w:r w:rsidRPr="00AE579A">
        <w:rPr>
          <w:rFonts w:ascii="Times New Roman" w:hAnsi="Times New Roman"/>
          <w:sz w:val="24"/>
          <w:szCs w:val="24"/>
        </w:rPr>
        <w:t xml:space="preserve"> }</w:t>
      </w:r>
    </w:p>
    <w:p w14:paraId="03F853DD"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8B5E846"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259CBEF7" w14:textId="77777777" w:rsidR="00A036C7" w:rsidRPr="00AE579A" w:rsidRDefault="00A036C7" w:rsidP="00A036C7">
      <w:pPr>
        <w:spacing w:line="257" w:lineRule="auto"/>
        <w:ind w:firstLine="0"/>
        <w:rPr>
          <w:rFonts w:ascii="Times New Roman" w:hAnsi="Times New Roman"/>
          <w:b/>
          <w:bCs/>
          <w:color w:val="4F81BD" w:themeColor="accent1"/>
          <w:sz w:val="24"/>
          <w:szCs w:val="24"/>
        </w:rPr>
      </w:pPr>
      <w:r w:rsidRPr="00AE579A">
        <w:rPr>
          <w:rFonts w:ascii="Times New Roman" w:hAnsi="Times New Roman"/>
          <w:b/>
          <w:bCs/>
          <w:color w:val="4F81BD" w:themeColor="accent1"/>
          <w:sz w:val="24"/>
          <w:szCs w:val="24"/>
        </w:rPr>
        <w:t>/*</w:t>
      </w:r>
    </w:p>
    <w:p w14:paraId="0956D509" w14:textId="77777777" w:rsidR="00A036C7" w:rsidRPr="00AE579A" w:rsidRDefault="00A036C7" w:rsidP="00A036C7">
      <w:pPr>
        <w:spacing w:line="257" w:lineRule="auto"/>
        <w:ind w:firstLine="0"/>
        <w:rPr>
          <w:rFonts w:ascii="Times New Roman" w:hAnsi="Times New Roman"/>
          <w:b/>
          <w:bCs/>
          <w:color w:val="4F81BD" w:themeColor="accent1"/>
          <w:sz w:val="24"/>
          <w:szCs w:val="24"/>
        </w:rPr>
      </w:pPr>
      <w:r w:rsidRPr="00AE579A">
        <w:rPr>
          <w:rFonts w:ascii="Times New Roman" w:hAnsi="Times New Roman"/>
          <w:b/>
          <w:bCs/>
          <w:color w:val="4F81BD" w:themeColor="accent1"/>
          <w:sz w:val="24"/>
          <w:szCs w:val="24"/>
        </w:rPr>
        <w:t xml:space="preserve"> *  To do</w:t>
      </w:r>
    </w:p>
    <w:p w14:paraId="633782CC" w14:textId="77777777" w:rsidR="00A036C7" w:rsidRPr="00AE579A" w:rsidRDefault="00A036C7" w:rsidP="00A036C7">
      <w:pPr>
        <w:spacing w:line="257" w:lineRule="auto"/>
        <w:ind w:firstLine="0"/>
        <w:rPr>
          <w:rFonts w:ascii="Times New Roman" w:hAnsi="Times New Roman"/>
          <w:b/>
          <w:bCs/>
          <w:color w:val="4F81BD" w:themeColor="accent1"/>
          <w:sz w:val="24"/>
          <w:szCs w:val="24"/>
        </w:rPr>
      </w:pPr>
      <w:r w:rsidRPr="00AE579A">
        <w:rPr>
          <w:rFonts w:ascii="Times New Roman" w:hAnsi="Times New Roman"/>
          <w:b/>
          <w:bCs/>
          <w:color w:val="4F81BD" w:themeColor="accent1"/>
          <w:sz w:val="24"/>
          <w:szCs w:val="24"/>
        </w:rPr>
        <w:t xml:space="preserve"> */</w:t>
      </w:r>
    </w:p>
    <w:p w14:paraId="63A1C5B7"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void GPIO_Init(GPIO_Handle_t *pGPIOHandle)</w:t>
      </w:r>
    </w:p>
    <w:p w14:paraId="502AF61D"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1B30A14F" w14:textId="77777777" w:rsidR="00A036C7" w:rsidRPr="00AE579A" w:rsidRDefault="00A036C7" w:rsidP="00A036C7">
      <w:pPr>
        <w:spacing w:line="257" w:lineRule="auto"/>
        <w:ind w:firstLine="0"/>
        <w:rPr>
          <w:rFonts w:ascii="Times New Roman" w:hAnsi="Times New Roman"/>
          <w:b/>
          <w:bCs/>
          <w:sz w:val="24"/>
          <w:szCs w:val="24"/>
        </w:rPr>
      </w:pPr>
      <w:r w:rsidRPr="00AE579A">
        <w:rPr>
          <w:rFonts w:ascii="Times New Roman" w:hAnsi="Times New Roman"/>
          <w:sz w:val="24"/>
          <w:szCs w:val="24"/>
        </w:rPr>
        <w:tab/>
      </w:r>
      <w:r w:rsidRPr="00AE579A">
        <w:rPr>
          <w:rFonts w:ascii="Times New Roman" w:hAnsi="Times New Roman"/>
          <w:b/>
          <w:bCs/>
          <w:color w:val="4F81BD" w:themeColor="accent1"/>
          <w:sz w:val="24"/>
          <w:szCs w:val="24"/>
        </w:rPr>
        <w:t>//1. CONFIGURATION OF THE MODE OF GPIOX</w:t>
      </w:r>
    </w:p>
    <w:p w14:paraId="33A92752"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uint32_t temp=0;</w:t>
      </w:r>
    </w:p>
    <w:p w14:paraId="7B564389" w14:textId="77777777" w:rsidR="00A036C7" w:rsidRPr="00AE579A" w:rsidRDefault="00A036C7" w:rsidP="00A036C7">
      <w:pPr>
        <w:spacing w:line="257" w:lineRule="auto"/>
        <w:ind w:firstLine="0"/>
        <w:rPr>
          <w:rFonts w:ascii="Times New Roman" w:hAnsi="Times New Roman"/>
          <w:sz w:val="24"/>
          <w:szCs w:val="24"/>
        </w:rPr>
      </w:pPr>
    </w:p>
    <w:p w14:paraId="3769DB4D" w14:textId="5531BA79" w:rsidR="00A036C7" w:rsidRPr="00AE579A" w:rsidRDefault="00A036C7" w:rsidP="00B977AB">
      <w:pPr>
        <w:spacing w:line="257" w:lineRule="auto"/>
        <w:ind w:left="720" w:firstLine="405"/>
        <w:jc w:val="both"/>
        <w:rPr>
          <w:rFonts w:ascii="Times New Roman" w:hAnsi="Times New Roman"/>
          <w:sz w:val="24"/>
          <w:szCs w:val="24"/>
        </w:rPr>
      </w:pPr>
      <w:r w:rsidRPr="00AE579A">
        <w:rPr>
          <w:rFonts w:ascii="Times New Roman" w:hAnsi="Times New Roman"/>
          <w:sz w:val="24"/>
          <w:szCs w:val="24"/>
        </w:rPr>
        <w:t xml:space="preserve">temp=(pGPIOHandle-&gt;GPIO_PinConfig.GPIO_PinMode&lt;&lt; </w:t>
      </w:r>
      <w:r w:rsidR="00B977AB" w:rsidRPr="00AE579A">
        <w:rPr>
          <w:rFonts w:ascii="Times New Roman" w:hAnsi="Times New Roman"/>
          <w:sz w:val="24"/>
          <w:szCs w:val="24"/>
        </w:rPr>
        <w:t xml:space="preserve">          </w:t>
      </w:r>
      <w:r w:rsidRPr="00AE579A">
        <w:rPr>
          <w:rFonts w:ascii="Times New Roman" w:hAnsi="Times New Roman"/>
          <w:sz w:val="24"/>
          <w:szCs w:val="24"/>
        </w:rPr>
        <w:t>(2*pGPIOHandle&gt;GPIO_PinConfig.GPIO_PinNumber));</w:t>
      </w:r>
    </w:p>
    <w:p w14:paraId="20A564FB" w14:textId="77777777" w:rsidR="00B977AB" w:rsidRPr="00AE579A" w:rsidRDefault="00B977AB" w:rsidP="00B977AB">
      <w:pPr>
        <w:spacing w:line="257" w:lineRule="auto"/>
        <w:ind w:right="-178" w:firstLine="0"/>
        <w:jc w:val="both"/>
        <w:rPr>
          <w:rFonts w:ascii="Times New Roman" w:hAnsi="Times New Roman"/>
          <w:sz w:val="24"/>
          <w:szCs w:val="24"/>
        </w:rPr>
      </w:pPr>
    </w:p>
    <w:p w14:paraId="730EEE9D" w14:textId="57883D52" w:rsidR="00A036C7" w:rsidRPr="00AE579A" w:rsidRDefault="00A036C7" w:rsidP="00B977AB">
      <w:pPr>
        <w:spacing w:line="257" w:lineRule="auto"/>
        <w:ind w:left="1125" w:right="-178" w:firstLine="0"/>
        <w:jc w:val="both"/>
        <w:rPr>
          <w:rFonts w:ascii="Times New Roman" w:hAnsi="Times New Roman"/>
          <w:sz w:val="24"/>
          <w:szCs w:val="24"/>
        </w:rPr>
      </w:pPr>
      <w:r w:rsidRPr="00AE579A">
        <w:rPr>
          <w:rFonts w:ascii="Times New Roman" w:hAnsi="Times New Roman"/>
          <w:sz w:val="24"/>
          <w:szCs w:val="24"/>
        </w:rPr>
        <w:t>pGPIOHandle-&gt;pGPIOx-&gt;MODER&amp;=~(0x3&lt;&lt;(2*pGPIOHandle-&gt;GPIO_PinConfig.GPIO_PinNumber));</w:t>
      </w:r>
    </w:p>
    <w:p w14:paraId="1EE4EE7B" w14:textId="38D4BB93" w:rsidR="00A036C7" w:rsidRPr="00AE579A" w:rsidRDefault="00A036C7" w:rsidP="00B977AB">
      <w:pPr>
        <w:spacing w:line="257" w:lineRule="auto"/>
        <w:ind w:left="405" w:firstLine="720"/>
        <w:jc w:val="both"/>
        <w:rPr>
          <w:rFonts w:ascii="Times New Roman" w:hAnsi="Times New Roman"/>
          <w:sz w:val="24"/>
          <w:szCs w:val="24"/>
        </w:rPr>
      </w:pPr>
      <w:r w:rsidRPr="00AE579A">
        <w:rPr>
          <w:rFonts w:ascii="Times New Roman" w:hAnsi="Times New Roman"/>
          <w:sz w:val="24"/>
          <w:szCs w:val="24"/>
        </w:rPr>
        <w:t>pGPIOHandle-&gt;pGPIOx-&gt;MODER |=temp; //set the value</w:t>
      </w:r>
    </w:p>
    <w:p w14:paraId="4F9D9875" w14:textId="77777777" w:rsidR="00A036C7" w:rsidRPr="00AE579A" w:rsidRDefault="00A036C7" w:rsidP="00A036C7">
      <w:pPr>
        <w:spacing w:line="257" w:lineRule="auto"/>
        <w:ind w:firstLine="0"/>
        <w:rPr>
          <w:rFonts w:ascii="Times New Roman" w:hAnsi="Times New Roman"/>
          <w:sz w:val="24"/>
          <w:szCs w:val="24"/>
        </w:rPr>
      </w:pPr>
    </w:p>
    <w:p w14:paraId="6BEEAE0C" w14:textId="77777777" w:rsidR="00A036C7" w:rsidRPr="00AE579A" w:rsidRDefault="00A036C7" w:rsidP="00A036C7">
      <w:pPr>
        <w:spacing w:line="257" w:lineRule="auto"/>
        <w:ind w:firstLine="0"/>
        <w:rPr>
          <w:rFonts w:ascii="Times New Roman" w:hAnsi="Times New Roman"/>
          <w:b/>
          <w:bCs/>
          <w:color w:val="00B050"/>
          <w:sz w:val="24"/>
          <w:szCs w:val="24"/>
        </w:rPr>
      </w:pPr>
      <w:r w:rsidRPr="00AE579A">
        <w:rPr>
          <w:rFonts w:ascii="Times New Roman" w:hAnsi="Times New Roman"/>
          <w:sz w:val="24"/>
          <w:szCs w:val="24"/>
        </w:rPr>
        <w:tab/>
      </w:r>
      <w:r w:rsidRPr="00AE579A">
        <w:rPr>
          <w:rFonts w:ascii="Times New Roman" w:hAnsi="Times New Roman"/>
          <w:b/>
          <w:bCs/>
          <w:color w:val="4F81BD" w:themeColor="accent1"/>
          <w:sz w:val="24"/>
          <w:szCs w:val="24"/>
        </w:rPr>
        <w:t>//2. CONIGURE THE SPEED</w:t>
      </w:r>
    </w:p>
    <w:p w14:paraId="3E97F1A1" w14:textId="77777777" w:rsidR="00A036C7" w:rsidRPr="00AE579A" w:rsidRDefault="00A036C7" w:rsidP="00A036C7">
      <w:pPr>
        <w:spacing w:line="257" w:lineRule="auto"/>
        <w:ind w:firstLine="0"/>
        <w:rPr>
          <w:rFonts w:ascii="Times New Roman" w:hAnsi="Times New Roman"/>
          <w:sz w:val="24"/>
          <w:szCs w:val="24"/>
        </w:rPr>
      </w:pPr>
    </w:p>
    <w:p w14:paraId="661D7D49" w14:textId="17E9D45C" w:rsidR="00A036C7" w:rsidRPr="00AE579A" w:rsidRDefault="00A036C7" w:rsidP="00B977AB">
      <w:pPr>
        <w:spacing w:line="257" w:lineRule="auto"/>
        <w:ind w:left="720" w:firstLine="0"/>
        <w:rPr>
          <w:rFonts w:ascii="Times New Roman" w:hAnsi="Times New Roman"/>
          <w:sz w:val="24"/>
          <w:szCs w:val="24"/>
        </w:rPr>
      </w:pPr>
      <w:r w:rsidRPr="00AE579A">
        <w:rPr>
          <w:rFonts w:ascii="Times New Roman" w:hAnsi="Times New Roman"/>
          <w:sz w:val="24"/>
          <w:szCs w:val="24"/>
        </w:rPr>
        <w:t>temp=( pGPIOHandle-&gt;GPIO_PinConfig.GPIO_PinSpeed&lt;&lt; (2*pGPIOHandle-&gt;GPIO_PinConfig.GPIO_PinNumber));</w:t>
      </w:r>
    </w:p>
    <w:p w14:paraId="145C4485" w14:textId="00847F07" w:rsidR="00A036C7" w:rsidRPr="00AE579A" w:rsidRDefault="00A036C7" w:rsidP="00B977AB">
      <w:pPr>
        <w:spacing w:line="257" w:lineRule="auto"/>
        <w:ind w:left="720" w:firstLine="0"/>
        <w:rPr>
          <w:rFonts w:ascii="Times New Roman" w:hAnsi="Times New Roman"/>
          <w:sz w:val="24"/>
          <w:szCs w:val="24"/>
        </w:rPr>
      </w:pPr>
      <w:r w:rsidRPr="00AE579A">
        <w:rPr>
          <w:rFonts w:ascii="Times New Roman" w:hAnsi="Times New Roman"/>
          <w:sz w:val="24"/>
          <w:szCs w:val="24"/>
        </w:rPr>
        <w:t>pGPIOHandle-&gt;pGPIOx-&gt;OSPEEDR &amp;=~(0x3&lt;&lt;(2*pGPIOHandle-&gt;GPIO_PinConfig.GPIO_PinNumber));</w:t>
      </w:r>
    </w:p>
    <w:p w14:paraId="32BD647B" w14:textId="77777777" w:rsidR="00A036C7" w:rsidRPr="00AE579A" w:rsidRDefault="00A036C7" w:rsidP="00B977AB">
      <w:pPr>
        <w:spacing w:line="257" w:lineRule="auto"/>
        <w:ind w:firstLine="0"/>
        <w:rPr>
          <w:rFonts w:ascii="Times New Roman" w:hAnsi="Times New Roman"/>
          <w:sz w:val="24"/>
          <w:szCs w:val="24"/>
        </w:rPr>
      </w:pPr>
      <w:r w:rsidRPr="00AE579A">
        <w:rPr>
          <w:rFonts w:ascii="Times New Roman" w:hAnsi="Times New Roman"/>
          <w:sz w:val="24"/>
          <w:szCs w:val="24"/>
        </w:rPr>
        <w:tab/>
        <w:t>pGPIOHandle-&gt;pGPIOx-&gt;OSPEEDR |=temp;</w:t>
      </w:r>
    </w:p>
    <w:p w14:paraId="26C48512" w14:textId="77777777" w:rsidR="00A036C7" w:rsidRPr="00AE579A" w:rsidRDefault="00A036C7" w:rsidP="00B977AB">
      <w:pPr>
        <w:spacing w:line="257" w:lineRule="auto"/>
        <w:ind w:firstLine="0"/>
        <w:jc w:val="both"/>
        <w:rPr>
          <w:rFonts w:ascii="Times New Roman" w:hAnsi="Times New Roman"/>
          <w:sz w:val="24"/>
          <w:szCs w:val="24"/>
        </w:rPr>
      </w:pPr>
    </w:p>
    <w:p w14:paraId="5C31DAD4" w14:textId="77777777" w:rsidR="00A036C7" w:rsidRPr="00AE579A" w:rsidRDefault="00A036C7" w:rsidP="00B977AB">
      <w:pPr>
        <w:spacing w:line="257" w:lineRule="auto"/>
        <w:ind w:firstLine="0"/>
        <w:jc w:val="both"/>
        <w:rPr>
          <w:rFonts w:ascii="Times New Roman" w:hAnsi="Times New Roman"/>
          <w:b/>
          <w:bCs/>
          <w:sz w:val="24"/>
          <w:szCs w:val="24"/>
        </w:rPr>
      </w:pPr>
      <w:r w:rsidRPr="00AE579A">
        <w:rPr>
          <w:rFonts w:ascii="Times New Roman" w:hAnsi="Times New Roman"/>
          <w:sz w:val="24"/>
          <w:szCs w:val="24"/>
        </w:rPr>
        <w:tab/>
      </w:r>
      <w:r w:rsidRPr="00AE579A">
        <w:rPr>
          <w:rFonts w:ascii="Times New Roman" w:hAnsi="Times New Roman"/>
          <w:b/>
          <w:bCs/>
          <w:color w:val="4F81BD" w:themeColor="accent1"/>
          <w:sz w:val="24"/>
          <w:szCs w:val="24"/>
        </w:rPr>
        <w:t>//3. PULL UP AND PULL DOWN REGISTER</w:t>
      </w:r>
    </w:p>
    <w:p w14:paraId="7FA4E84E" w14:textId="1C00032E" w:rsidR="00A036C7" w:rsidRPr="00AE579A" w:rsidRDefault="00A036C7" w:rsidP="00B977AB">
      <w:pPr>
        <w:spacing w:line="257" w:lineRule="auto"/>
        <w:ind w:left="720" w:firstLine="0"/>
        <w:jc w:val="both"/>
        <w:rPr>
          <w:rFonts w:ascii="Times New Roman" w:hAnsi="Times New Roman"/>
          <w:sz w:val="24"/>
          <w:szCs w:val="24"/>
        </w:rPr>
      </w:pPr>
      <w:r w:rsidRPr="00AE579A">
        <w:rPr>
          <w:rFonts w:ascii="Times New Roman" w:hAnsi="Times New Roman"/>
          <w:sz w:val="24"/>
          <w:szCs w:val="24"/>
        </w:rPr>
        <w:lastRenderedPageBreak/>
        <w:tab/>
        <w:t>temp=(pGPIOHandle-&gt;GPIO_PinConfig.GPIO_PinPuPdControl&lt;&lt; (2*pGPIOHandle-&gt;GPIO_PinConfig.GPIO_PinNumber));</w:t>
      </w:r>
    </w:p>
    <w:p w14:paraId="7470EAC0" w14:textId="4786C2BE" w:rsidR="00A036C7" w:rsidRPr="00AE579A" w:rsidRDefault="00A036C7" w:rsidP="00B977AB">
      <w:pPr>
        <w:spacing w:line="257" w:lineRule="auto"/>
        <w:ind w:left="720" w:firstLine="0"/>
        <w:jc w:val="both"/>
        <w:rPr>
          <w:rFonts w:ascii="Times New Roman" w:hAnsi="Times New Roman"/>
          <w:sz w:val="24"/>
          <w:szCs w:val="24"/>
        </w:rPr>
      </w:pPr>
      <w:r w:rsidRPr="00AE579A">
        <w:rPr>
          <w:rFonts w:ascii="Times New Roman" w:hAnsi="Times New Roman"/>
          <w:sz w:val="24"/>
          <w:szCs w:val="24"/>
        </w:rPr>
        <w:t>pGPIOHandle-&gt;pGPIOx-&gt;PUPDR &amp;=~(0x3&lt;&lt;(2*pGPIOHandle-&gt;GPIO_PinConfig.GPIO_PinNumber));</w:t>
      </w:r>
    </w:p>
    <w:p w14:paraId="2AEAAFAD" w14:textId="77777777" w:rsidR="00A036C7" w:rsidRPr="00AE579A" w:rsidRDefault="00A036C7"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ab/>
        <w:t>pGPIOHandle-&gt;pGPIOx-&gt;PUPDR |=temp;</w:t>
      </w:r>
    </w:p>
    <w:p w14:paraId="0862574B" w14:textId="77777777" w:rsidR="00A036C7" w:rsidRPr="00AE579A" w:rsidRDefault="00A036C7" w:rsidP="00B977AB">
      <w:pPr>
        <w:spacing w:line="257" w:lineRule="auto"/>
        <w:ind w:firstLine="0"/>
        <w:jc w:val="both"/>
        <w:rPr>
          <w:rFonts w:ascii="Times New Roman" w:hAnsi="Times New Roman"/>
          <w:sz w:val="24"/>
          <w:szCs w:val="24"/>
        </w:rPr>
      </w:pPr>
    </w:p>
    <w:p w14:paraId="3FBB8AC0" w14:textId="77777777" w:rsidR="00A036C7" w:rsidRPr="00AE579A" w:rsidRDefault="00A036C7" w:rsidP="00B977AB">
      <w:pPr>
        <w:spacing w:line="257" w:lineRule="auto"/>
        <w:ind w:firstLine="0"/>
        <w:jc w:val="both"/>
        <w:rPr>
          <w:rFonts w:ascii="Times New Roman" w:hAnsi="Times New Roman"/>
          <w:b/>
          <w:bCs/>
          <w:color w:val="00B050"/>
          <w:sz w:val="24"/>
          <w:szCs w:val="24"/>
        </w:rPr>
      </w:pPr>
      <w:r w:rsidRPr="00AE579A">
        <w:rPr>
          <w:rFonts w:ascii="Times New Roman" w:hAnsi="Times New Roman"/>
          <w:sz w:val="24"/>
          <w:szCs w:val="24"/>
        </w:rPr>
        <w:tab/>
      </w:r>
      <w:r w:rsidRPr="00AE579A">
        <w:rPr>
          <w:rFonts w:ascii="Times New Roman" w:hAnsi="Times New Roman"/>
          <w:b/>
          <w:bCs/>
          <w:color w:val="4F81BD" w:themeColor="accent1"/>
          <w:sz w:val="24"/>
          <w:szCs w:val="24"/>
        </w:rPr>
        <w:t>//4. OUTPUT TYPE REGISTER</w:t>
      </w:r>
    </w:p>
    <w:p w14:paraId="18C6AB90" w14:textId="77777777" w:rsidR="00A036C7" w:rsidRPr="00AE579A" w:rsidRDefault="00A036C7" w:rsidP="00B977AB">
      <w:pPr>
        <w:spacing w:line="257" w:lineRule="auto"/>
        <w:ind w:firstLine="0"/>
        <w:jc w:val="both"/>
        <w:rPr>
          <w:rFonts w:ascii="Times New Roman" w:hAnsi="Times New Roman"/>
          <w:sz w:val="24"/>
          <w:szCs w:val="24"/>
        </w:rPr>
      </w:pPr>
    </w:p>
    <w:p w14:paraId="18B0758D" w14:textId="6FCB8819" w:rsidR="00A036C7" w:rsidRPr="00AE579A" w:rsidRDefault="00A036C7" w:rsidP="00B977AB">
      <w:pPr>
        <w:spacing w:line="257" w:lineRule="auto"/>
        <w:ind w:left="720" w:firstLine="0"/>
        <w:jc w:val="both"/>
        <w:rPr>
          <w:rFonts w:ascii="Times New Roman" w:hAnsi="Times New Roman"/>
          <w:sz w:val="24"/>
          <w:szCs w:val="24"/>
        </w:rPr>
      </w:pPr>
      <w:r w:rsidRPr="00AE579A">
        <w:rPr>
          <w:rFonts w:ascii="Times New Roman" w:hAnsi="Times New Roman"/>
          <w:sz w:val="24"/>
          <w:szCs w:val="24"/>
        </w:rPr>
        <w:t>temp=( pGPIOHandle-&gt;GPIO_PinConfig.GPIO_PinOPType &lt;&lt; (pGPIOHandle-&gt;GPIO_PinConfig.GPIO_PinNumber));</w:t>
      </w:r>
    </w:p>
    <w:p w14:paraId="449A6B94" w14:textId="5C9A06B4" w:rsidR="00A036C7" w:rsidRPr="00AE579A" w:rsidRDefault="00A036C7" w:rsidP="00B977AB">
      <w:pPr>
        <w:spacing w:line="257" w:lineRule="auto"/>
        <w:ind w:left="720" w:firstLine="0"/>
        <w:jc w:val="both"/>
        <w:rPr>
          <w:rFonts w:ascii="Times New Roman" w:hAnsi="Times New Roman"/>
          <w:sz w:val="24"/>
          <w:szCs w:val="24"/>
        </w:rPr>
      </w:pPr>
      <w:r w:rsidRPr="00AE579A">
        <w:rPr>
          <w:rFonts w:ascii="Times New Roman" w:hAnsi="Times New Roman"/>
          <w:sz w:val="24"/>
          <w:szCs w:val="24"/>
        </w:rPr>
        <w:t>pGPIOHandle-&gt;pGPIOx-&gt;OTYPER&amp;=~(0x1&lt;&lt;(pGPIOHandle-&gt;GPIO_PinConfig.GPIO_PinNumber));</w:t>
      </w:r>
    </w:p>
    <w:p w14:paraId="731DDFEF" w14:textId="77777777" w:rsidR="00A036C7" w:rsidRPr="00AE579A" w:rsidRDefault="00A036C7"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ab/>
        <w:t>pGPIOHandle-&gt;pGPIOx-&gt;OTYPER |=temp;</w:t>
      </w:r>
    </w:p>
    <w:p w14:paraId="5C24C57D" w14:textId="77777777" w:rsidR="00A036C7" w:rsidRPr="00AE579A" w:rsidRDefault="00A036C7" w:rsidP="00B977AB">
      <w:pPr>
        <w:spacing w:line="257" w:lineRule="auto"/>
        <w:ind w:firstLine="0"/>
        <w:jc w:val="both"/>
        <w:rPr>
          <w:rFonts w:ascii="Times New Roman" w:hAnsi="Times New Roman"/>
          <w:sz w:val="24"/>
          <w:szCs w:val="24"/>
        </w:rPr>
      </w:pPr>
    </w:p>
    <w:p w14:paraId="09B93B62" w14:textId="5823B867" w:rsidR="00A036C7" w:rsidRPr="00AE579A" w:rsidRDefault="00A036C7" w:rsidP="00B977AB">
      <w:pPr>
        <w:spacing w:line="257" w:lineRule="auto"/>
        <w:ind w:firstLine="0"/>
        <w:jc w:val="both"/>
        <w:rPr>
          <w:rFonts w:ascii="Times New Roman" w:hAnsi="Times New Roman"/>
          <w:b/>
          <w:bCs/>
          <w:color w:val="00B050"/>
          <w:sz w:val="24"/>
          <w:szCs w:val="24"/>
        </w:rPr>
      </w:pPr>
      <w:r w:rsidRPr="00AE579A">
        <w:rPr>
          <w:rFonts w:ascii="Times New Roman" w:hAnsi="Times New Roman"/>
          <w:sz w:val="24"/>
          <w:szCs w:val="24"/>
        </w:rPr>
        <w:tab/>
      </w:r>
      <w:r w:rsidRPr="00AE579A">
        <w:rPr>
          <w:rFonts w:ascii="Times New Roman" w:hAnsi="Times New Roman"/>
          <w:b/>
          <w:bCs/>
          <w:color w:val="4F81BD" w:themeColor="accent1"/>
          <w:sz w:val="24"/>
          <w:szCs w:val="24"/>
        </w:rPr>
        <w:t>//5. ALTERNATING FUNCTION LOW REGISTER</w:t>
      </w:r>
    </w:p>
    <w:p w14:paraId="2227D274" w14:textId="56E56138" w:rsidR="00A036C7" w:rsidRPr="00AE579A" w:rsidRDefault="00FA7000" w:rsidP="00FA7000">
      <w:pPr>
        <w:spacing w:line="257" w:lineRule="auto"/>
        <w:ind w:firstLine="0"/>
        <w:jc w:val="both"/>
        <w:rPr>
          <w:rFonts w:ascii="Times New Roman" w:hAnsi="Times New Roman"/>
          <w:sz w:val="24"/>
          <w:szCs w:val="24"/>
        </w:rPr>
      </w:pPr>
      <w:r w:rsidRPr="00AE579A">
        <w:rPr>
          <w:rFonts w:ascii="Times New Roman" w:hAnsi="Times New Roman"/>
          <w:sz w:val="24"/>
          <w:szCs w:val="24"/>
        </w:rPr>
        <w:t xml:space="preserve">     </w:t>
      </w:r>
      <w:r w:rsidR="00A036C7" w:rsidRPr="00AE579A">
        <w:rPr>
          <w:rFonts w:ascii="Times New Roman" w:hAnsi="Times New Roman"/>
          <w:sz w:val="24"/>
          <w:szCs w:val="24"/>
        </w:rPr>
        <w:t xml:space="preserve">if(pGPIOHandle-&gt;GPIO_PinConfig.GPIO_PinMode== </w:t>
      </w:r>
      <w:r w:rsidR="00B977AB" w:rsidRPr="00AE579A">
        <w:rPr>
          <w:rFonts w:ascii="Times New Roman" w:hAnsi="Times New Roman"/>
          <w:sz w:val="24"/>
          <w:szCs w:val="24"/>
        </w:rPr>
        <w:t xml:space="preserve">  </w:t>
      </w:r>
      <w:r w:rsidR="00A036C7" w:rsidRPr="00AE579A">
        <w:rPr>
          <w:rFonts w:ascii="Times New Roman" w:hAnsi="Times New Roman"/>
          <w:sz w:val="24"/>
          <w:szCs w:val="24"/>
        </w:rPr>
        <w:t>GPIO_MODE_ALT_FUNC)</w:t>
      </w:r>
    </w:p>
    <w:p w14:paraId="6CC17A4A" w14:textId="7778FA12" w:rsidR="00A036C7" w:rsidRPr="00AE579A" w:rsidRDefault="00FA7000"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 xml:space="preserve">     </w:t>
      </w:r>
      <w:r w:rsidR="00A036C7" w:rsidRPr="00AE579A">
        <w:rPr>
          <w:rFonts w:ascii="Times New Roman" w:hAnsi="Times New Roman"/>
          <w:sz w:val="24"/>
          <w:szCs w:val="24"/>
        </w:rPr>
        <w:t>{</w:t>
      </w:r>
    </w:p>
    <w:p w14:paraId="557D5408" w14:textId="77777777" w:rsidR="00A036C7" w:rsidRPr="00AE579A" w:rsidRDefault="00A036C7"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uint8_t temp1,temp2;</w:t>
      </w:r>
    </w:p>
    <w:p w14:paraId="440D8728" w14:textId="77777777" w:rsidR="00A036C7" w:rsidRPr="00AE579A" w:rsidRDefault="00A036C7"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temp1=(pGPIOHandle-&gt;GPIO_PinConfig.GPIO_PinNumber)/8;</w:t>
      </w:r>
    </w:p>
    <w:p w14:paraId="5606D19C" w14:textId="77777777" w:rsidR="00A036C7" w:rsidRPr="00AE579A" w:rsidRDefault="00A036C7"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temp2=(pGPIOHandle-&gt;GPIO_PinConfig.GPIO_PinNumber)%8;</w:t>
      </w:r>
    </w:p>
    <w:p w14:paraId="5EA443D5" w14:textId="77777777" w:rsidR="00A036C7" w:rsidRPr="00AE579A" w:rsidRDefault="00A036C7"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pGPIOHandle-&gt;pGPIOx-&gt;AFR[temp1] &amp;= ~(0xf&lt;&lt;(4*temp2));</w:t>
      </w:r>
    </w:p>
    <w:p w14:paraId="5ECB2D60" w14:textId="77777777" w:rsidR="00A036C7" w:rsidRPr="00AE579A" w:rsidRDefault="00A036C7" w:rsidP="00B977AB">
      <w:pPr>
        <w:spacing w:line="257" w:lineRule="auto"/>
        <w:ind w:left="720" w:firstLine="0"/>
        <w:jc w:val="both"/>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pGPIOHandle-&gt;pGPIOx-&gt;AFR[temp1] |= pGPIOHandle-&gt;GPIO_PinConfig.GPIO_PinAltFuncMode &lt;&lt; (4*temp2);</w:t>
      </w:r>
    </w:p>
    <w:p w14:paraId="3398A467" w14:textId="77777777" w:rsidR="00A036C7" w:rsidRPr="00AE579A" w:rsidRDefault="00A036C7" w:rsidP="00B977AB">
      <w:pPr>
        <w:spacing w:line="257" w:lineRule="auto"/>
        <w:ind w:firstLine="0"/>
        <w:jc w:val="both"/>
        <w:rPr>
          <w:rFonts w:ascii="Times New Roman" w:hAnsi="Times New Roman"/>
          <w:sz w:val="24"/>
          <w:szCs w:val="24"/>
        </w:rPr>
      </w:pPr>
      <w:r w:rsidRPr="00AE579A">
        <w:rPr>
          <w:rFonts w:ascii="Times New Roman" w:hAnsi="Times New Roman"/>
          <w:sz w:val="24"/>
          <w:szCs w:val="24"/>
        </w:rPr>
        <w:tab/>
        <w:t>}</w:t>
      </w:r>
    </w:p>
    <w:p w14:paraId="339C4721" w14:textId="771E7215" w:rsidR="00A036C7" w:rsidRPr="00AE579A" w:rsidRDefault="00A036C7" w:rsidP="00B977AB">
      <w:pPr>
        <w:spacing w:line="257" w:lineRule="auto"/>
        <w:ind w:firstLine="0"/>
        <w:jc w:val="both"/>
        <w:rPr>
          <w:rFonts w:ascii="Times New Roman" w:hAnsi="Times New Roman"/>
          <w:sz w:val="24"/>
          <w:szCs w:val="24"/>
        </w:rPr>
      </w:pPr>
    </w:p>
    <w:p w14:paraId="0D6187EC" w14:textId="77777777" w:rsidR="00A036C7" w:rsidRPr="00AE579A" w:rsidRDefault="00A036C7" w:rsidP="00B977AB">
      <w:pPr>
        <w:spacing w:line="257" w:lineRule="auto"/>
        <w:ind w:firstLine="0"/>
        <w:jc w:val="both"/>
        <w:rPr>
          <w:rFonts w:ascii="Times New Roman" w:hAnsi="Times New Roman"/>
          <w:sz w:val="24"/>
          <w:szCs w:val="24"/>
        </w:rPr>
      </w:pPr>
    </w:p>
    <w:p w14:paraId="71A8256C" w14:textId="77777777" w:rsidR="00A036C7" w:rsidRPr="00AE579A" w:rsidRDefault="00A036C7" w:rsidP="00B977AB">
      <w:pPr>
        <w:spacing w:line="257" w:lineRule="auto"/>
        <w:ind w:firstLine="0"/>
        <w:jc w:val="both"/>
        <w:rPr>
          <w:rFonts w:ascii="Times New Roman" w:hAnsi="Times New Roman"/>
          <w:sz w:val="24"/>
          <w:szCs w:val="24"/>
        </w:rPr>
      </w:pPr>
    </w:p>
    <w:p w14:paraId="5AB0A561" w14:textId="77777777" w:rsidR="00A036C7" w:rsidRPr="00AE579A" w:rsidRDefault="00A036C7" w:rsidP="00B977AB">
      <w:pPr>
        <w:spacing w:line="257" w:lineRule="auto"/>
        <w:ind w:firstLine="0"/>
        <w:jc w:val="both"/>
        <w:rPr>
          <w:rFonts w:ascii="Times New Roman" w:hAnsi="Times New Roman"/>
          <w:sz w:val="24"/>
          <w:szCs w:val="24"/>
        </w:rPr>
      </w:pPr>
    </w:p>
    <w:p w14:paraId="45C571E6"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void GPIO_DeInit(Gpio_RegDef_t *pGPIOx)</w:t>
      </w:r>
    </w:p>
    <w:p w14:paraId="42AF6177"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5D3AF50F" w14:textId="77777777" w:rsidR="00A036C7" w:rsidRPr="00AE579A" w:rsidRDefault="00A036C7" w:rsidP="00A036C7">
      <w:pPr>
        <w:spacing w:line="257" w:lineRule="auto"/>
        <w:ind w:firstLine="0"/>
        <w:rPr>
          <w:rFonts w:ascii="Times New Roman" w:hAnsi="Times New Roman"/>
          <w:sz w:val="24"/>
          <w:szCs w:val="24"/>
        </w:rPr>
      </w:pPr>
    </w:p>
    <w:p w14:paraId="39D830B1"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if(pGPIOx == GPIOA)</w:t>
      </w:r>
    </w:p>
    <w:p w14:paraId="35D0D3E3"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75D804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GPIOA_REG_RESET();</w:t>
      </w:r>
    </w:p>
    <w:p w14:paraId="490F3BAC" w14:textId="77777777" w:rsidR="00A036C7" w:rsidRPr="00AE579A" w:rsidRDefault="00A036C7" w:rsidP="00A036C7">
      <w:pPr>
        <w:spacing w:line="257" w:lineRule="auto"/>
        <w:ind w:firstLine="0"/>
        <w:rPr>
          <w:rFonts w:ascii="Times New Roman" w:hAnsi="Times New Roman"/>
          <w:sz w:val="24"/>
          <w:szCs w:val="24"/>
        </w:rPr>
      </w:pPr>
    </w:p>
    <w:p w14:paraId="6871167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}else if (pGPIOx == GPIOB)</w:t>
      </w:r>
    </w:p>
    <w:p w14:paraId="5576C88A"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8F827A8"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 xml:space="preserve">  GPIOB_REG_RESET();</w:t>
      </w:r>
    </w:p>
    <w:p w14:paraId="7316237B" w14:textId="77777777" w:rsidR="00A036C7" w:rsidRPr="00AE579A" w:rsidRDefault="00A036C7" w:rsidP="00A036C7">
      <w:pPr>
        <w:spacing w:line="257" w:lineRule="auto"/>
        <w:ind w:firstLine="0"/>
        <w:rPr>
          <w:rFonts w:ascii="Times New Roman" w:hAnsi="Times New Roman"/>
          <w:sz w:val="24"/>
          <w:szCs w:val="24"/>
        </w:rPr>
      </w:pPr>
    </w:p>
    <w:p w14:paraId="335C2284"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}else if (pGPIOx == GPIOC)</w:t>
      </w:r>
    </w:p>
    <w:p w14:paraId="70A4ED1B"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22905C5"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t>
      </w:r>
      <w:r w:rsidRPr="00AE579A">
        <w:rPr>
          <w:rFonts w:ascii="Times New Roman" w:hAnsi="Times New Roman"/>
          <w:sz w:val="24"/>
          <w:szCs w:val="24"/>
        </w:rPr>
        <w:tab/>
        <w:t xml:space="preserve"> GPIOC_REG_RESET();</w:t>
      </w:r>
    </w:p>
    <w:p w14:paraId="7ACF0BD6" w14:textId="77777777" w:rsidR="00A036C7" w:rsidRPr="00AE579A" w:rsidRDefault="00A036C7" w:rsidP="00A036C7">
      <w:pPr>
        <w:spacing w:line="257" w:lineRule="auto"/>
        <w:ind w:firstLine="0"/>
        <w:rPr>
          <w:rFonts w:ascii="Times New Roman" w:hAnsi="Times New Roman"/>
          <w:sz w:val="24"/>
          <w:szCs w:val="24"/>
        </w:rPr>
      </w:pPr>
    </w:p>
    <w:p w14:paraId="7406169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}else if (pGPIOx == GPIOD)</w:t>
      </w:r>
    </w:p>
    <w:p w14:paraId="289C92F7"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9BEE2ED"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r w:rsidRPr="00AE579A">
        <w:rPr>
          <w:rFonts w:ascii="Times New Roman" w:hAnsi="Times New Roman"/>
          <w:sz w:val="24"/>
          <w:szCs w:val="24"/>
        </w:rPr>
        <w:tab/>
        <w:t xml:space="preserve"> GPIOD_REG_RESET();</w:t>
      </w:r>
    </w:p>
    <w:p w14:paraId="4B1465BB" w14:textId="77777777" w:rsidR="00A036C7" w:rsidRPr="00AE579A" w:rsidRDefault="00A036C7" w:rsidP="00A036C7">
      <w:pPr>
        <w:spacing w:line="257" w:lineRule="auto"/>
        <w:ind w:firstLine="0"/>
        <w:rPr>
          <w:rFonts w:ascii="Times New Roman" w:hAnsi="Times New Roman"/>
          <w:sz w:val="24"/>
          <w:szCs w:val="24"/>
        </w:rPr>
      </w:pPr>
    </w:p>
    <w:p w14:paraId="688F834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}else if (pGPIOx == GPIOE)</w:t>
      </w:r>
    </w:p>
    <w:p w14:paraId="64AC64E1"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4A6F204"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r w:rsidRPr="00AE579A">
        <w:rPr>
          <w:rFonts w:ascii="Times New Roman" w:hAnsi="Times New Roman"/>
          <w:sz w:val="24"/>
          <w:szCs w:val="24"/>
        </w:rPr>
        <w:tab/>
        <w:t xml:space="preserve"> GPIOE_REG_RESET();</w:t>
      </w:r>
    </w:p>
    <w:p w14:paraId="539F5AF8"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371BBEE"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00004D58"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26A3CFC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56708F1"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CCEF2A6"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uint8_t GPIO_ReadFromInputPin(Gpio_RegDef_t *pGPIOx, uint8_t PinNumber)</w:t>
      </w:r>
    </w:p>
    <w:p w14:paraId="7A3F8FC3"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737B1449"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uint8_t value;</w:t>
      </w:r>
    </w:p>
    <w:p w14:paraId="53C63CD0" w14:textId="77777777" w:rsidR="00A036C7" w:rsidRPr="00AE579A" w:rsidRDefault="00A036C7" w:rsidP="00A036C7">
      <w:pPr>
        <w:spacing w:line="257" w:lineRule="auto"/>
        <w:ind w:firstLine="0"/>
        <w:rPr>
          <w:rFonts w:ascii="Times New Roman" w:hAnsi="Times New Roman"/>
          <w:sz w:val="24"/>
          <w:szCs w:val="24"/>
        </w:rPr>
      </w:pPr>
    </w:p>
    <w:p w14:paraId="7717E0FC"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//value=(uint8_t)pGPIOx-&gt;IDR;</w:t>
      </w:r>
    </w:p>
    <w:p w14:paraId="6A1F133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value=(uint8_t) ((pGPIOx-&gt;IDR &gt;&gt; PinNumber)&amp; 0x00000001); //shift the the value to 0th bit and and it with 1 .so we can get the value</w:t>
      </w:r>
    </w:p>
    <w:p w14:paraId="45300B27"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return(value);</w:t>
      </w:r>
    </w:p>
    <w:p w14:paraId="5F28B487"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37A28552" w14:textId="77777777" w:rsidR="00A036C7" w:rsidRPr="00AE579A" w:rsidRDefault="00A036C7" w:rsidP="00A036C7">
      <w:pPr>
        <w:spacing w:line="257" w:lineRule="auto"/>
        <w:ind w:firstLine="0"/>
        <w:rPr>
          <w:rFonts w:ascii="Times New Roman" w:hAnsi="Times New Roman"/>
          <w:sz w:val="24"/>
          <w:szCs w:val="24"/>
        </w:rPr>
      </w:pPr>
    </w:p>
    <w:p w14:paraId="70E1724D" w14:textId="77777777" w:rsidR="00A036C7" w:rsidRPr="00AE579A" w:rsidRDefault="00A036C7" w:rsidP="00A036C7">
      <w:pPr>
        <w:spacing w:line="257" w:lineRule="auto"/>
        <w:ind w:firstLine="0"/>
        <w:rPr>
          <w:rFonts w:ascii="Times New Roman" w:hAnsi="Times New Roman"/>
          <w:sz w:val="24"/>
          <w:szCs w:val="24"/>
        </w:rPr>
      </w:pPr>
    </w:p>
    <w:p w14:paraId="13EAFA2C"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uint16_t GPIO_ReadFromInputPort(Gpio_RegDef_t *pGPIOx)</w:t>
      </w:r>
    </w:p>
    <w:p w14:paraId="388C29C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742A7454"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uint16_t value;</w:t>
      </w:r>
    </w:p>
    <w:p w14:paraId="1BBDA298"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value = pGPIOx-&gt;IDR;</w:t>
      </w:r>
    </w:p>
    <w:p w14:paraId="5513603C"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return(value);</w:t>
      </w:r>
    </w:p>
    <w:p w14:paraId="635FAE6B"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68B329CB" w14:textId="77777777" w:rsidR="00A036C7" w:rsidRPr="00AE579A" w:rsidRDefault="00A036C7" w:rsidP="00A036C7">
      <w:pPr>
        <w:spacing w:line="257" w:lineRule="auto"/>
        <w:ind w:firstLine="0"/>
        <w:rPr>
          <w:rFonts w:ascii="Times New Roman" w:hAnsi="Times New Roman"/>
          <w:sz w:val="24"/>
          <w:szCs w:val="24"/>
        </w:rPr>
      </w:pPr>
    </w:p>
    <w:p w14:paraId="3C57324E" w14:textId="77777777" w:rsidR="00A036C7" w:rsidRPr="00AE579A" w:rsidRDefault="00A036C7" w:rsidP="00A036C7">
      <w:pPr>
        <w:spacing w:line="257" w:lineRule="auto"/>
        <w:ind w:firstLine="0"/>
        <w:rPr>
          <w:rFonts w:ascii="Times New Roman" w:hAnsi="Times New Roman"/>
          <w:sz w:val="24"/>
          <w:szCs w:val="24"/>
        </w:rPr>
      </w:pPr>
    </w:p>
    <w:p w14:paraId="7831A0D7" w14:textId="77777777" w:rsidR="00A036C7" w:rsidRPr="00AE579A" w:rsidRDefault="00A036C7" w:rsidP="00A036C7">
      <w:pPr>
        <w:spacing w:line="257" w:lineRule="auto"/>
        <w:ind w:firstLine="0"/>
        <w:rPr>
          <w:rFonts w:ascii="Times New Roman" w:hAnsi="Times New Roman"/>
          <w:sz w:val="24"/>
          <w:szCs w:val="24"/>
        </w:rPr>
      </w:pPr>
    </w:p>
    <w:p w14:paraId="22F45563" w14:textId="77777777" w:rsidR="00A036C7" w:rsidRPr="00AE579A" w:rsidRDefault="00A036C7" w:rsidP="00A036C7">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w:t>
      </w:r>
    </w:p>
    <w:p w14:paraId="127C856B" w14:textId="77777777" w:rsidR="00A036C7" w:rsidRPr="00AE579A" w:rsidRDefault="00A036C7" w:rsidP="00A036C7">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w:t>
      </w:r>
    </w:p>
    <w:p w14:paraId="4E17142A" w14:textId="77777777" w:rsidR="00A036C7" w:rsidRPr="00AE579A" w:rsidRDefault="00A036C7" w:rsidP="00A036C7">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w:t>
      </w:r>
    </w:p>
    <w:p w14:paraId="666D753C"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void GPIO_WriteToOutputPin(Gpio_RegDef_t *pGPIOx,uint8_t PinNumber,uint8_t value)</w:t>
      </w:r>
    </w:p>
    <w:p w14:paraId="103760CE"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378988CA"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if(value == GPIO_PIN_SET)</w:t>
      </w:r>
    </w:p>
    <w:p w14:paraId="325191F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E5874E2"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r>
      <w:r w:rsidRPr="00AE579A">
        <w:rPr>
          <w:rFonts w:ascii="Times New Roman" w:hAnsi="Times New Roman"/>
          <w:sz w:val="24"/>
          <w:szCs w:val="24"/>
        </w:rPr>
        <w:tab/>
        <w:t>pGPIOx-&gt;ODR |= (1&lt;&lt;PinNumber);</w:t>
      </w:r>
    </w:p>
    <w:p w14:paraId="2288F3FF"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B0534B5"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else</w:t>
      </w:r>
    </w:p>
    <w:p w14:paraId="11C3F101"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2501608C"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pGPIOx-&gt;ODR &amp;= ~(1&lt;&lt;PinNumber);</w:t>
      </w:r>
    </w:p>
    <w:p w14:paraId="40E1A2A4"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2B2947DE"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69B6E4C4" w14:textId="77777777" w:rsidR="00A036C7" w:rsidRPr="00AE579A" w:rsidRDefault="00A036C7" w:rsidP="00A036C7">
      <w:pPr>
        <w:spacing w:line="257" w:lineRule="auto"/>
        <w:ind w:firstLine="0"/>
        <w:rPr>
          <w:rFonts w:ascii="Times New Roman" w:hAnsi="Times New Roman"/>
          <w:sz w:val="24"/>
          <w:szCs w:val="24"/>
        </w:rPr>
      </w:pPr>
    </w:p>
    <w:p w14:paraId="28731A3B" w14:textId="77777777" w:rsidR="00A036C7" w:rsidRPr="00AE579A" w:rsidRDefault="00A036C7" w:rsidP="00A036C7">
      <w:pPr>
        <w:spacing w:line="257" w:lineRule="auto"/>
        <w:ind w:firstLine="0"/>
        <w:rPr>
          <w:rFonts w:ascii="Times New Roman" w:hAnsi="Times New Roman"/>
          <w:sz w:val="24"/>
          <w:szCs w:val="24"/>
        </w:rPr>
      </w:pPr>
    </w:p>
    <w:p w14:paraId="62C219E8"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void GPIO_WriteToOutputPort(Gpio_RegDef_t *pGPIOx,uint16_t value)</w:t>
      </w:r>
    </w:p>
    <w:p w14:paraId="4B68B644"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0B253881" w14:textId="77777777" w:rsidR="00A036C7" w:rsidRPr="00AE579A" w:rsidRDefault="00A036C7" w:rsidP="00A036C7">
      <w:pPr>
        <w:spacing w:line="257" w:lineRule="auto"/>
        <w:ind w:firstLine="0"/>
        <w:rPr>
          <w:rFonts w:ascii="Times New Roman" w:hAnsi="Times New Roman"/>
          <w:sz w:val="24"/>
          <w:szCs w:val="24"/>
        </w:rPr>
      </w:pPr>
    </w:p>
    <w:p w14:paraId="2DF5729F"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3C3B1BB9" w14:textId="77777777" w:rsidR="00A036C7" w:rsidRPr="00AE579A" w:rsidRDefault="00A036C7" w:rsidP="00A036C7">
      <w:pPr>
        <w:spacing w:line="257" w:lineRule="auto"/>
        <w:ind w:firstLine="0"/>
        <w:rPr>
          <w:rFonts w:ascii="Times New Roman" w:hAnsi="Times New Roman"/>
          <w:sz w:val="24"/>
          <w:szCs w:val="24"/>
        </w:rPr>
      </w:pPr>
    </w:p>
    <w:p w14:paraId="0F183CC3" w14:textId="77777777" w:rsidR="00A036C7" w:rsidRPr="00AE579A" w:rsidRDefault="00A036C7" w:rsidP="00A036C7">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w:t>
      </w:r>
    </w:p>
    <w:p w14:paraId="2FDFCEB8" w14:textId="77777777" w:rsidR="00A036C7" w:rsidRPr="00AE579A" w:rsidRDefault="00A036C7" w:rsidP="00A036C7">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 TO DO</w:t>
      </w:r>
    </w:p>
    <w:p w14:paraId="380A466E" w14:textId="77777777" w:rsidR="00A036C7" w:rsidRPr="00AE579A" w:rsidRDefault="00A036C7" w:rsidP="00A036C7">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w:t>
      </w:r>
    </w:p>
    <w:p w14:paraId="7D3CBEC7"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void GPIO_ToggleOutputPin(Gpio_RegDef_t *pGPIOx,uint8_t PinNumber)</w:t>
      </w:r>
    </w:p>
    <w:p w14:paraId="1E6FC9D0"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419DEB3B" w14:textId="77777777"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ab/>
        <w:t>pGPIOx-&gt;ODR ^= (1&lt;&lt;PinNumber);</w:t>
      </w:r>
    </w:p>
    <w:p w14:paraId="3F672769" w14:textId="625618E3" w:rsidR="00A036C7" w:rsidRPr="00AE579A" w:rsidRDefault="00A036C7" w:rsidP="00A036C7">
      <w:pPr>
        <w:spacing w:line="257" w:lineRule="auto"/>
        <w:ind w:firstLine="0"/>
        <w:rPr>
          <w:rFonts w:ascii="Times New Roman" w:hAnsi="Times New Roman"/>
          <w:sz w:val="24"/>
          <w:szCs w:val="24"/>
        </w:rPr>
      </w:pPr>
      <w:r w:rsidRPr="00AE579A">
        <w:rPr>
          <w:rFonts w:ascii="Times New Roman" w:hAnsi="Times New Roman"/>
          <w:sz w:val="24"/>
          <w:szCs w:val="24"/>
        </w:rPr>
        <w:t>}</w:t>
      </w:r>
    </w:p>
    <w:p w14:paraId="0E6CF0E0" w14:textId="04617BE6" w:rsidR="00EB45C0" w:rsidRPr="00AE579A" w:rsidRDefault="00EB45C0" w:rsidP="00485748">
      <w:pPr>
        <w:spacing w:line="257" w:lineRule="auto"/>
        <w:ind w:firstLine="0"/>
        <w:rPr>
          <w:rFonts w:ascii="Times New Roman" w:hAnsi="Times New Roman"/>
          <w:sz w:val="24"/>
          <w:szCs w:val="24"/>
        </w:rPr>
      </w:pPr>
    </w:p>
    <w:p w14:paraId="2ADAD4B6" w14:textId="281F1FC3" w:rsidR="00EB45C0" w:rsidRPr="00AE579A" w:rsidRDefault="00EB45C0" w:rsidP="00485748">
      <w:pPr>
        <w:spacing w:line="257" w:lineRule="auto"/>
        <w:ind w:firstLine="0"/>
        <w:rPr>
          <w:rFonts w:ascii="Times New Roman" w:hAnsi="Times New Roman"/>
          <w:sz w:val="24"/>
          <w:szCs w:val="24"/>
        </w:rPr>
      </w:pPr>
    </w:p>
    <w:p w14:paraId="4D1246EB" w14:textId="51377F5C" w:rsidR="00EB45C0" w:rsidRPr="00AE579A" w:rsidRDefault="00EB45C0" w:rsidP="00485748">
      <w:pPr>
        <w:spacing w:line="257" w:lineRule="auto"/>
        <w:ind w:firstLine="0"/>
        <w:rPr>
          <w:rFonts w:ascii="Times New Roman" w:hAnsi="Times New Roman"/>
          <w:sz w:val="24"/>
          <w:szCs w:val="24"/>
        </w:rPr>
      </w:pPr>
    </w:p>
    <w:p w14:paraId="591DCC07" w14:textId="65712C1C" w:rsidR="00EB45C0" w:rsidRPr="00AE579A" w:rsidRDefault="00EB45C0" w:rsidP="00485748">
      <w:pPr>
        <w:spacing w:line="257" w:lineRule="auto"/>
        <w:ind w:firstLine="0"/>
        <w:rPr>
          <w:rFonts w:ascii="Times New Roman" w:hAnsi="Times New Roman"/>
          <w:sz w:val="24"/>
          <w:szCs w:val="24"/>
        </w:rPr>
      </w:pPr>
    </w:p>
    <w:p w14:paraId="41B62229" w14:textId="227FE430" w:rsidR="00C5460F" w:rsidRPr="00AE579A" w:rsidRDefault="00C5460F" w:rsidP="00485748">
      <w:pPr>
        <w:spacing w:line="257" w:lineRule="auto"/>
        <w:ind w:firstLine="0"/>
        <w:rPr>
          <w:rFonts w:ascii="Times New Roman" w:hAnsi="Times New Roman"/>
          <w:sz w:val="24"/>
          <w:szCs w:val="24"/>
        </w:rPr>
      </w:pPr>
    </w:p>
    <w:p w14:paraId="1F61BE76" w14:textId="7EDAE84D" w:rsidR="00C5460F" w:rsidRPr="00AE579A" w:rsidRDefault="00C5460F" w:rsidP="00485748">
      <w:pPr>
        <w:spacing w:line="257" w:lineRule="auto"/>
        <w:ind w:firstLine="0"/>
        <w:rPr>
          <w:rFonts w:ascii="Times New Roman" w:hAnsi="Times New Roman"/>
          <w:sz w:val="24"/>
          <w:szCs w:val="24"/>
        </w:rPr>
      </w:pPr>
    </w:p>
    <w:p w14:paraId="2F0ED58C" w14:textId="314723FB" w:rsidR="00C5460F" w:rsidRPr="00AE579A" w:rsidRDefault="00C5460F" w:rsidP="00485748">
      <w:pPr>
        <w:spacing w:line="257" w:lineRule="auto"/>
        <w:ind w:firstLine="0"/>
        <w:rPr>
          <w:rFonts w:ascii="Times New Roman" w:hAnsi="Times New Roman"/>
          <w:sz w:val="24"/>
          <w:szCs w:val="24"/>
        </w:rPr>
      </w:pPr>
    </w:p>
    <w:p w14:paraId="113C124D" w14:textId="17B06543" w:rsidR="00C5460F" w:rsidRPr="00AE579A" w:rsidRDefault="00C5460F" w:rsidP="00485748">
      <w:pPr>
        <w:spacing w:line="257" w:lineRule="auto"/>
        <w:ind w:firstLine="0"/>
        <w:rPr>
          <w:rFonts w:ascii="Times New Roman" w:hAnsi="Times New Roman"/>
          <w:sz w:val="24"/>
          <w:szCs w:val="24"/>
        </w:rPr>
      </w:pPr>
    </w:p>
    <w:p w14:paraId="652971E3" w14:textId="0D29C7B4" w:rsidR="00C5460F" w:rsidRPr="00AE579A" w:rsidRDefault="00C5460F" w:rsidP="00485748">
      <w:pPr>
        <w:spacing w:line="257" w:lineRule="auto"/>
        <w:ind w:firstLine="0"/>
        <w:rPr>
          <w:rFonts w:ascii="Times New Roman" w:hAnsi="Times New Roman"/>
          <w:sz w:val="24"/>
          <w:szCs w:val="24"/>
        </w:rPr>
      </w:pPr>
      <w:r w:rsidRPr="00AE579A">
        <w:rPr>
          <w:rFonts w:ascii="Times New Roman" w:hAnsi="Times New Roman"/>
          <w:sz w:val="24"/>
          <w:szCs w:val="24"/>
        </w:rPr>
        <w:br/>
      </w:r>
    </w:p>
    <w:p w14:paraId="16DF0355" w14:textId="544DB309" w:rsidR="00C5460F" w:rsidRPr="00AE579A" w:rsidRDefault="00C5460F" w:rsidP="00485748">
      <w:pPr>
        <w:spacing w:line="257" w:lineRule="auto"/>
        <w:ind w:firstLine="0"/>
        <w:rPr>
          <w:rFonts w:ascii="Times New Roman" w:hAnsi="Times New Roman"/>
          <w:sz w:val="24"/>
          <w:szCs w:val="24"/>
        </w:rPr>
      </w:pPr>
    </w:p>
    <w:p w14:paraId="43DA352A" w14:textId="76EE7A22" w:rsidR="00C5460F" w:rsidRPr="00AE579A" w:rsidRDefault="00C5460F" w:rsidP="00485748">
      <w:pPr>
        <w:spacing w:line="257" w:lineRule="auto"/>
        <w:ind w:firstLine="0"/>
        <w:rPr>
          <w:rFonts w:ascii="Times New Roman" w:hAnsi="Times New Roman"/>
          <w:sz w:val="24"/>
          <w:szCs w:val="24"/>
        </w:rPr>
      </w:pPr>
    </w:p>
    <w:p w14:paraId="35D05008" w14:textId="6C4D8D5E" w:rsidR="00C5460F" w:rsidRPr="00AE579A" w:rsidRDefault="00C5460F" w:rsidP="00485748">
      <w:pPr>
        <w:spacing w:line="257" w:lineRule="auto"/>
        <w:ind w:firstLine="0"/>
        <w:rPr>
          <w:rFonts w:ascii="Times New Roman" w:hAnsi="Times New Roman"/>
          <w:sz w:val="24"/>
          <w:szCs w:val="24"/>
        </w:rPr>
      </w:pPr>
    </w:p>
    <w:p w14:paraId="76355079" w14:textId="1D4C5F35" w:rsidR="00C5460F" w:rsidRPr="00AE579A" w:rsidRDefault="00C5460F" w:rsidP="00485748">
      <w:pPr>
        <w:spacing w:line="257" w:lineRule="auto"/>
        <w:ind w:firstLine="0"/>
        <w:rPr>
          <w:rFonts w:ascii="Times New Roman" w:hAnsi="Times New Roman"/>
          <w:sz w:val="24"/>
          <w:szCs w:val="24"/>
        </w:rPr>
      </w:pPr>
    </w:p>
    <w:p w14:paraId="15ED3DB0" w14:textId="37FA26B7" w:rsidR="00C5460F" w:rsidRPr="00AE579A" w:rsidRDefault="00C5460F" w:rsidP="00485748">
      <w:pPr>
        <w:spacing w:line="257" w:lineRule="auto"/>
        <w:ind w:firstLine="0"/>
        <w:rPr>
          <w:rFonts w:ascii="Times New Roman" w:hAnsi="Times New Roman"/>
          <w:sz w:val="24"/>
          <w:szCs w:val="24"/>
        </w:rPr>
      </w:pPr>
    </w:p>
    <w:p w14:paraId="12ABFE72" w14:textId="20B6025A" w:rsidR="00C5460F" w:rsidRPr="00AE579A" w:rsidRDefault="00C5460F" w:rsidP="00485748">
      <w:pPr>
        <w:spacing w:line="257" w:lineRule="auto"/>
        <w:ind w:firstLine="0"/>
        <w:rPr>
          <w:rFonts w:ascii="Times New Roman" w:hAnsi="Times New Roman"/>
          <w:sz w:val="24"/>
          <w:szCs w:val="24"/>
        </w:rPr>
      </w:pPr>
    </w:p>
    <w:p w14:paraId="0184EF7F" w14:textId="5C1F10EE" w:rsidR="00C5460F" w:rsidRPr="00AE579A" w:rsidRDefault="00C5460F" w:rsidP="00485748">
      <w:pPr>
        <w:spacing w:line="257" w:lineRule="auto"/>
        <w:ind w:firstLine="0"/>
        <w:rPr>
          <w:rFonts w:ascii="Times New Roman" w:hAnsi="Times New Roman"/>
          <w:sz w:val="24"/>
          <w:szCs w:val="24"/>
        </w:rPr>
      </w:pPr>
    </w:p>
    <w:p w14:paraId="2ED9543A" w14:textId="4D68331B" w:rsidR="00C5460F" w:rsidRPr="00AE579A" w:rsidRDefault="00C5460F" w:rsidP="00485748">
      <w:pPr>
        <w:spacing w:line="257" w:lineRule="auto"/>
        <w:ind w:firstLine="0"/>
        <w:rPr>
          <w:rFonts w:ascii="Times New Roman" w:hAnsi="Times New Roman"/>
          <w:sz w:val="24"/>
          <w:szCs w:val="24"/>
        </w:rPr>
      </w:pPr>
    </w:p>
    <w:p w14:paraId="317D7C89" w14:textId="697EBE4F" w:rsidR="00C5460F" w:rsidRPr="00AE579A" w:rsidRDefault="00C5460F" w:rsidP="00485748">
      <w:pPr>
        <w:spacing w:line="257" w:lineRule="auto"/>
        <w:ind w:firstLine="0"/>
        <w:rPr>
          <w:rFonts w:ascii="Times New Roman" w:hAnsi="Times New Roman"/>
          <w:sz w:val="24"/>
          <w:szCs w:val="24"/>
        </w:rPr>
      </w:pPr>
    </w:p>
    <w:p w14:paraId="3E57B929" w14:textId="07F94427" w:rsidR="00C5460F" w:rsidRPr="00AE579A" w:rsidRDefault="00C5460F" w:rsidP="00485748">
      <w:pPr>
        <w:spacing w:line="257" w:lineRule="auto"/>
        <w:ind w:firstLine="0"/>
        <w:rPr>
          <w:rFonts w:ascii="Times New Roman" w:hAnsi="Times New Roman"/>
          <w:sz w:val="24"/>
          <w:szCs w:val="24"/>
        </w:rPr>
      </w:pPr>
    </w:p>
    <w:p w14:paraId="22F018FB" w14:textId="79475C46" w:rsidR="00C5460F" w:rsidRPr="00C5460F" w:rsidRDefault="00C5460F" w:rsidP="00485748">
      <w:pPr>
        <w:spacing w:line="257" w:lineRule="auto"/>
        <w:ind w:firstLine="0"/>
        <w:rPr>
          <w:rFonts w:ascii="Times New Roman" w:hAnsi="Times New Roman"/>
          <w:b/>
          <w:sz w:val="28"/>
          <w:szCs w:val="28"/>
          <w:u w:val="single"/>
        </w:rPr>
      </w:pPr>
      <w:r w:rsidRPr="00C5460F">
        <w:rPr>
          <w:rFonts w:ascii="Times New Roman" w:hAnsi="Times New Roman"/>
          <w:b/>
          <w:sz w:val="28"/>
          <w:szCs w:val="28"/>
          <w:u w:val="single"/>
        </w:rPr>
        <w:lastRenderedPageBreak/>
        <w:t xml:space="preserve">LED TOGGLE </w:t>
      </w:r>
    </w:p>
    <w:p w14:paraId="36F5564E" w14:textId="77777777" w:rsidR="00C5460F" w:rsidRPr="00C5460F" w:rsidRDefault="00C5460F" w:rsidP="00485748">
      <w:pPr>
        <w:spacing w:line="257" w:lineRule="auto"/>
        <w:ind w:firstLine="0"/>
        <w:rPr>
          <w:rFonts w:ascii="Times New Roman" w:hAnsi="Times New Roman"/>
          <w:b/>
          <w:sz w:val="28"/>
          <w:szCs w:val="28"/>
        </w:rPr>
      </w:pPr>
    </w:p>
    <w:p w14:paraId="1869F76D" w14:textId="09043D2A" w:rsidR="00C5460F" w:rsidRDefault="00C5460F" w:rsidP="00485748">
      <w:pPr>
        <w:spacing w:line="257" w:lineRule="auto"/>
        <w:ind w:firstLine="0"/>
        <w:rPr>
          <w:rFonts w:ascii="Times New Roman" w:hAnsi="Times New Roman"/>
          <w:b/>
          <w:sz w:val="24"/>
          <w:szCs w:val="24"/>
        </w:rPr>
      </w:pPr>
      <w:r w:rsidRPr="00C5460F">
        <w:rPr>
          <w:rFonts w:ascii="Times New Roman" w:hAnsi="Times New Roman"/>
          <w:b/>
          <w:sz w:val="24"/>
          <w:szCs w:val="24"/>
        </w:rPr>
        <w:t>MAIN FILE</w:t>
      </w:r>
      <w:r>
        <w:rPr>
          <w:rFonts w:ascii="Times New Roman" w:hAnsi="Times New Roman"/>
          <w:b/>
          <w:sz w:val="24"/>
          <w:szCs w:val="24"/>
        </w:rPr>
        <w:t>:</w:t>
      </w:r>
    </w:p>
    <w:p w14:paraId="1BAB9723" w14:textId="77777777" w:rsidR="00AE579A" w:rsidRPr="00AE579A" w:rsidRDefault="00AE579A" w:rsidP="00C5460F">
      <w:pPr>
        <w:spacing w:line="257" w:lineRule="auto"/>
        <w:ind w:firstLine="0"/>
        <w:rPr>
          <w:rFonts w:ascii="Times New Roman" w:hAnsi="Times New Roman"/>
          <w:sz w:val="24"/>
          <w:szCs w:val="24"/>
        </w:rPr>
      </w:pPr>
    </w:p>
    <w:p w14:paraId="30279EB3" w14:textId="6E71B7F8"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#include "stm32f407xx.h"</w:t>
      </w:r>
    </w:p>
    <w:p w14:paraId="7B001017" w14:textId="77777777" w:rsidR="00C5460F" w:rsidRPr="00AE579A" w:rsidRDefault="00C5460F" w:rsidP="00C5460F">
      <w:pPr>
        <w:spacing w:line="257" w:lineRule="auto"/>
        <w:ind w:firstLine="0"/>
        <w:rPr>
          <w:rFonts w:ascii="Times New Roman" w:hAnsi="Times New Roman"/>
          <w:sz w:val="24"/>
          <w:szCs w:val="24"/>
        </w:rPr>
      </w:pPr>
    </w:p>
    <w:p w14:paraId="4C76451B" w14:textId="77777777" w:rsidR="00C5460F" w:rsidRPr="00AE579A" w:rsidRDefault="00C5460F" w:rsidP="00C5460F">
      <w:pPr>
        <w:spacing w:line="257" w:lineRule="auto"/>
        <w:ind w:firstLine="0"/>
        <w:rPr>
          <w:rFonts w:ascii="Times New Roman" w:hAnsi="Times New Roman"/>
          <w:sz w:val="24"/>
          <w:szCs w:val="24"/>
        </w:rPr>
      </w:pPr>
    </w:p>
    <w:p w14:paraId="7045F54C"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void delay(void)</w:t>
      </w:r>
    </w:p>
    <w:p w14:paraId="46E0524E"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w:t>
      </w:r>
    </w:p>
    <w:p w14:paraId="26C2512E"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for(uint32_t i = 0 ; i &lt; 500000 ; i ++);</w:t>
      </w:r>
    </w:p>
    <w:p w14:paraId="07B11932"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w:t>
      </w:r>
    </w:p>
    <w:p w14:paraId="30205195" w14:textId="77777777" w:rsidR="00C5460F" w:rsidRPr="00AE579A" w:rsidRDefault="00C5460F" w:rsidP="00C5460F">
      <w:pPr>
        <w:spacing w:line="257" w:lineRule="auto"/>
        <w:ind w:firstLine="0"/>
        <w:rPr>
          <w:rFonts w:ascii="Times New Roman" w:hAnsi="Times New Roman"/>
          <w:sz w:val="24"/>
          <w:szCs w:val="24"/>
        </w:rPr>
      </w:pPr>
    </w:p>
    <w:p w14:paraId="62E6805E" w14:textId="77777777" w:rsidR="00C5460F" w:rsidRPr="00AE579A" w:rsidRDefault="00C5460F" w:rsidP="00C5460F">
      <w:pPr>
        <w:spacing w:line="257" w:lineRule="auto"/>
        <w:ind w:firstLine="0"/>
        <w:rPr>
          <w:rFonts w:ascii="Times New Roman" w:hAnsi="Times New Roman"/>
          <w:sz w:val="24"/>
          <w:szCs w:val="24"/>
        </w:rPr>
      </w:pPr>
    </w:p>
    <w:p w14:paraId="3FD77BAD"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48B07A68"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w:t>
      </w:r>
    </w:p>
    <w:p w14:paraId="3554CA76" w14:textId="77777777" w:rsidR="00C5460F" w:rsidRPr="00AE579A" w:rsidRDefault="00C5460F" w:rsidP="00C5460F">
      <w:pPr>
        <w:spacing w:line="257" w:lineRule="auto"/>
        <w:ind w:firstLine="0"/>
        <w:rPr>
          <w:rFonts w:ascii="Times New Roman" w:hAnsi="Times New Roman"/>
          <w:sz w:val="24"/>
          <w:szCs w:val="24"/>
        </w:rPr>
      </w:pPr>
    </w:p>
    <w:p w14:paraId="10E7F32D"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GPIO_Handle_t GpioLed;</w:t>
      </w:r>
    </w:p>
    <w:p w14:paraId="2D68C4D0" w14:textId="77777777" w:rsidR="00C5460F" w:rsidRPr="00AE579A" w:rsidRDefault="00C5460F" w:rsidP="00C5460F">
      <w:pPr>
        <w:spacing w:line="257" w:lineRule="auto"/>
        <w:ind w:firstLine="0"/>
        <w:rPr>
          <w:rFonts w:ascii="Times New Roman" w:hAnsi="Times New Roman"/>
          <w:sz w:val="24"/>
          <w:szCs w:val="24"/>
        </w:rPr>
      </w:pPr>
    </w:p>
    <w:p w14:paraId="275333A2"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GpioLed.pGPIOx = GPIOD;</w:t>
      </w:r>
    </w:p>
    <w:p w14:paraId="3DF0A00C"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GpioLed.GPIO_PinConfig.GPIO_PinNumber = GPIO_PIN_NO_12;</w:t>
      </w:r>
    </w:p>
    <w:p w14:paraId="5338D02A"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GpioLed.GPIO_PinConfig.GPIO_PinMode = GPIO_MODE_OUT;</w:t>
      </w:r>
    </w:p>
    <w:p w14:paraId="4596B300"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GpioLed.GPIO_PinConfig.GPIO_PinSpeed = GPIO_SPEED_FAST;</w:t>
      </w:r>
    </w:p>
    <w:p w14:paraId="415DD560"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GpioLed.GPIO_PinConfig.GPIO_PinOPType = GPIO_OP_TYPE_OD;</w:t>
      </w:r>
    </w:p>
    <w:p w14:paraId="47CF9D90"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GpioLed.GPIO_PinConfig.GPIO_PinPuPdControl = GPIO_NO_PUPD;</w:t>
      </w:r>
    </w:p>
    <w:p w14:paraId="02DC876A" w14:textId="77777777" w:rsidR="00C5460F" w:rsidRPr="00AE579A" w:rsidRDefault="00C5460F" w:rsidP="00C5460F">
      <w:pPr>
        <w:spacing w:line="257" w:lineRule="auto"/>
        <w:ind w:firstLine="0"/>
        <w:rPr>
          <w:rFonts w:ascii="Times New Roman" w:hAnsi="Times New Roman"/>
          <w:sz w:val="24"/>
          <w:szCs w:val="24"/>
        </w:rPr>
      </w:pPr>
    </w:p>
    <w:p w14:paraId="6143A8C6"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GPIO_PeriClockControl(GPIOD,ENABLE);</w:t>
      </w:r>
    </w:p>
    <w:p w14:paraId="7BAEA7C5" w14:textId="77777777" w:rsidR="00C5460F" w:rsidRPr="00AE579A" w:rsidRDefault="00C5460F" w:rsidP="00C5460F">
      <w:pPr>
        <w:spacing w:line="257" w:lineRule="auto"/>
        <w:ind w:firstLine="0"/>
        <w:rPr>
          <w:rFonts w:ascii="Times New Roman" w:hAnsi="Times New Roman"/>
          <w:sz w:val="24"/>
          <w:szCs w:val="24"/>
        </w:rPr>
      </w:pPr>
    </w:p>
    <w:p w14:paraId="76671A5D"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GPIO_Init(&amp;GpioLed);</w:t>
      </w:r>
    </w:p>
    <w:p w14:paraId="6C6B4DE8" w14:textId="77777777" w:rsidR="00C5460F" w:rsidRPr="00AE579A" w:rsidRDefault="00C5460F" w:rsidP="00C5460F">
      <w:pPr>
        <w:spacing w:line="257" w:lineRule="auto"/>
        <w:ind w:firstLine="0"/>
        <w:rPr>
          <w:rFonts w:ascii="Times New Roman" w:hAnsi="Times New Roman"/>
          <w:sz w:val="24"/>
          <w:szCs w:val="24"/>
        </w:rPr>
      </w:pPr>
    </w:p>
    <w:p w14:paraId="6B989B50"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while(1)</w:t>
      </w:r>
    </w:p>
    <w:p w14:paraId="588B4AC4"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2C02109"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GPIO_ToggleOutputPin(GPIOD,GPIO_PIN_NO_12);</w:t>
      </w:r>
    </w:p>
    <w:p w14:paraId="4FC03C52"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delay();</w:t>
      </w:r>
    </w:p>
    <w:p w14:paraId="1CD6FEEA"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EFE2AC6" w14:textId="77777777" w:rsidR="00C5460F" w:rsidRPr="00AE579A" w:rsidRDefault="00C5460F" w:rsidP="00C5460F">
      <w:pPr>
        <w:spacing w:line="257" w:lineRule="auto"/>
        <w:ind w:firstLine="0"/>
        <w:rPr>
          <w:rFonts w:ascii="Times New Roman" w:hAnsi="Times New Roman"/>
          <w:sz w:val="24"/>
          <w:szCs w:val="24"/>
        </w:rPr>
      </w:pPr>
      <w:r w:rsidRPr="00AE579A">
        <w:rPr>
          <w:rFonts w:ascii="Times New Roman" w:hAnsi="Times New Roman"/>
          <w:sz w:val="24"/>
          <w:szCs w:val="24"/>
        </w:rPr>
        <w:tab/>
        <w:t>return 0;</w:t>
      </w:r>
    </w:p>
    <w:p w14:paraId="02AB29C3" w14:textId="77BBF0FA" w:rsidR="00C5460F" w:rsidRPr="00C5460F" w:rsidRDefault="00C5460F" w:rsidP="00C5460F">
      <w:pPr>
        <w:spacing w:line="257" w:lineRule="auto"/>
        <w:ind w:firstLine="0"/>
        <w:rPr>
          <w:rFonts w:ascii="Times New Roman" w:hAnsi="Times New Roman"/>
          <w:sz w:val="28"/>
          <w:szCs w:val="28"/>
        </w:rPr>
      </w:pPr>
      <w:r w:rsidRPr="00C5460F">
        <w:rPr>
          <w:rFonts w:ascii="Times New Roman" w:hAnsi="Times New Roman"/>
          <w:sz w:val="28"/>
          <w:szCs w:val="28"/>
        </w:rPr>
        <w:t>}</w:t>
      </w:r>
    </w:p>
    <w:p w14:paraId="1B5C79BB" w14:textId="77777777" w:rsidR="00C5460F" w:rsidRPr="00C5460F" w:rsidRDefault="00C5460F" w:rsidP="00485748">
      <w:pPr>
        <w:spacing w:line="257" w:lineRule="auto"/>
        <w:ind w:firstLine="0"/>
        <w:rPr>
          <w:rFonts w:ascii="Times New Roman" w:hAnsi="Times New Roman"/>
          <w:b/>
          <w:sz w:val="24"/>
          <w:szCs w:val="24"/>
        </w:rPr>
      </w:pPr>
    </w:p>
    <w:p w14:paraId="1C11BA76" w14:textId="77777777" w:rsidR="00AE579A" w:rsidRDefault="00AE579A" w:rsidP="00485748">
      <w:pPr>
        <w:spacing w:line="257" w:lineRule="auto"/>
        <w:ind w:firstLine="0"/>
        <w:rPr>
          <w:rFonts w:ascii="Times New Roman" w:hAnsi="Times New Roman"/>
          <w:b/>
          <w:sz w:val="28"/>
          <w:szCs w:val="28"/>
        </w:rPr>
      </w:pPr>
    </w:p>
    <w:p w14:paraId="6F68F753" w14:textId="77777777" w:rsidR="00AE579A" w:rsidRDefault="00AE579A" w:rsidP="00485748">
      <w:pPr>
        <w:spacing w:line="257" w:lineRule="auto"/>
        <w:ind w:firstLine="0"/>
        <w:rPr>
          <w:rFonts w:ascii="Times New Roman" w:hAnsi="Times New Roman"/>
          <w:b/>
          <w:sz w:val="28"/>
          <w:szCs w:val="28"/>
        </w:rPr>
      </w:pPr>
    </w:p>
    <w:p w14:paraId="0AA981AB" w14:textId="77777777" w:rsidR="00AE579A" w:rsidRDefault="00AE579A" w:rsidP="00485748">
      <w:pPr>
        <w:spacing w:line="257" w:lineRule="auto"/>
        <w:ind w:firstLine="0"/>
        <w:rPr>
          <w:rFonts w:ascii="Times New Roman" w:hAnsi="Times New Roman"/>
          <w:b/>
          <w:sz w:val="28"/>
          <w:szCs w:val="28"/>
        </w:rPr>
      </w:pPr>
    </w:p>
    <w:p w14:paraId="76E502EC" w14:textId="75CE6945" w:rsidR="00C5460F" w:rsidRDefault="006F0EC2" w:rsidP="00485748">
      <w:pPr>
        <w:spacing w:line="257" w:lineRule="auto"/>
        <w:ind w:firstLine="0"/>
        <w:rPr>
          <w:rFonts w:ascii="Times New Roman" w:hAnsi="Times New Roman"/>
          <w:sz w:val="28"/>
          <w:szCs w:val="28"/>
        </w:rPr>
      </w:pPr>
      <w:r w:rsidRPr="006F0EC2">
        <w:rPr>
          <w:rFonts w:ascii="Times New Roman" w:hAnsi="Times New Roman"/>
          <w:b/>
          <w:sz w:val="28"/>
          <w:szCs w:val="28"/>
        </w:rPr>
        <w:lastRenderedPageBreak/>
        <w:t>LED BUTTON</w:t>
      </w:r>
      <w:r>
        <w:rPr>
          <w:rFonts w:ascii="Times New Roman" w:hAnsi="Times New Roman"/>
          <w:sz w:val="28"/>
          <w:szCs w:val="28"/>
        </w:rPr>
        <w:t>:</w:t>
      </w:r>
    </w:p>
    <w:p w14:paraId="330021F9" w14:textId="13665865" w:rsidR="006F0EC2" w:rsidRDefault="006F0EC2" w:rsidP="00485748">
      <w:pPr>
        <w:spacing w:line="257" w:lineRule="auto"/>
        <w:ind w:firstLine="0"/>
        <w:rPr>
          <w:rFonts w:ascii="Times New Roman" w:hAnsi="Times New Roman"/>
          <w:sz w:val="28"/>
          <w:szCs w:val="28"/>
        </w:rPr>
      </w:pPr>
    </w:p>
    <w:p w14:paraId="6FECBC1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#include "stm32f407xx.h"</w:t>
      </w:r>
    </w:p>
    <w:p w14:paraId="67F9E88C" w14:textId="77777777" w:rsidR="006F0EC2" w:rsidRPr="00AE579A" w:rsidRDefault="006F0EC2" w:rsidP="006F0EC2">
      <w:pPr>
        <w:spacing w:line="257" w:lineRule="auto"/>
        <w:ind w:firstLine="0"/>
        <w:rPr>
          <w:rFonts w:ascii="Times New Roman" w:hAnsi="Times New Roman"/>
          <w:sz w:val="24"/>
          <w:szCs w:val="24"/>
        </w:rPr>
      </w:pPr>
    </w:p>
    <w:p w14:paraId="795B234A"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#define HIGH 1</w:t>
      </w:r>
    </w:p>
    <w:p w14:paraId="3865C552"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#define BTN_PRESSED HIGH</w:t>
      </w:r>
    </w:p>
    <w:p w14:paraId="334FA2F2" w14:textId="77777777" w:rsidR="006F0EC2" w:rsidRPr="00AE579A" w:rsidRDefault="006F0EC2" w:rsidP="006F0EC2">
      <w:pPr>
        <w:spacing w:line="257" w:lineRule="auto"/>
        <w:ind w:firstLine="0"/>
        <w:rPr>
          <w:rFonts w:ascii="Times New Roman" w:hAnsi="Times New Roman"/>
          <w:sz w:val="24"/>
          <w:szCs w:val="24"/>
        </w:rPr>
      </w:pPr>
    </w:p>
    <w:p w14:paraId="112AF4A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void delay(void)</w:t>
      </w:r>
    </w:p>
    <w:p w14:paraId="37F99E17"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7E329AE3"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for(uint32_t i = 0 ; i &lt; 500000/2 ; i ++);</w:t>
      </w:r>
    </w:p>
    <w:p w14:paraId="766D020E"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4EF4BC36" w14:textId="77777777" w:rsidR="006F0EC2" w:rsidRPr="00AE579A" w:rsidRDefault="006F0EC2" w:rsidP="006F0EC2">
      <w:pPr>
        <w:spacing w:line="257" w:lineRule="auto"/>
        <w:ind w:firstLine="0"/>
        <w:rPr>
          <w:rFonts w:ascii="Times New Roman" w:hAnsi="Times New Roman"/>
          <w:sz w:val="24"/>
          <w:szCs w:val="24"/>
        </w:rPr>
      </w:pPr>
    </w:p>
    <w:p w14:paraId="1DE53777" w14:textId="77777777" w:rsidR="006F0EC2" w:rsidRPr="00AE579A" w:rsidRDefault="006F0EC2" w:rsidP="006F0EC2">
      <w:pPr>
        <w:spacing w:line="257" w:lineRule="auto"/>
        <w:ind w:firstLine="0"/>
        <w:rPr>
          <w:rFonts w:ascii="Times New Roman" w:hAnsi="Times New Roman"/>
          <w:sz w:val="24"/>
          <w:szCs w:val="24"/>
        </w:rPr>
      </w:pPr>
    </w:p>
    <w:p w14:paraId="7D8D8D85"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3A7B177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1F40C6BE" w14:textId="77777777" w:rsidR="006F0EC2" w:rsidRPr="00AE579A" w:rsidRDefault="006F0EC2" w:rsidP="006F0EC2">
      <w:pPr>
        <w:spacing w:line="257" w:lineRule="auto"/>
        <w:ind w:firstLine="0"/>
        <w:rPr>
          <w:rFonts w:ascii="Times New Roman" w:hAnsi="Times New Roman"/>
          <w:sz w:val="24"/>
          <w:szCs w:val="24"/>
        </w:rPr>
      </w:pPr>
    </w:p>
    <w:p w14:paraId="13152092"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GPIO_Handle_t GpioLed, GPIOBtn;</w:t>
      </w:r>
    </w:p>
    <w:p w14:paraId="2C8F47B3" w14:textId="77777777" w:rsidR="006F0EC2" w:rsidRPr="00AE579A" w:rsidRDefault="006F0EC2" w:rsidP="006F0EC2">
      <w:pPr>
        <w:spacing w:line="257" w:lineRule="auto"/>
        <w:ind w:firstLine="0"/>
        <w:rPr>
          <w:rFonts w:ascii="Times New Roman" w:hAnsi="Times New Roman"/>
          <w:sz w:val="24"/>
          <w:szCs w:val="24"/>
        </w:rPr>
      </w:pPr>
    </w:p>
    <w:p w14:paraId="0FBE5C85"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//this is led gpio configuration</w:t>
      </w:r>
    </w:p>
    <w:p w14:paraId="14F02087"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GpioLed.pGPIOx = GPIOD;</w:t>
      </w:r>
    </w:p>
    <w:p w14:paraId="5B1C9616"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GpioLed.GPIO_PinConfig.GPIO_PinNumber = GPIO_PIN_NO_12;</w:t>
      </w:r>
    </w:p>
    <w:p w14:paraId="72B6A8E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GpioLed.GPIO_PinConfig.GPIO_PinMode = GPIO_MODE_OUT;</w:t>
      </w:r>
    </w:p>
    <w:p w14:paraId="647B6B41"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GpioLed.GPIO_PinConfig.GPIO_PinSpeed = GPIO_SPEED_FAST;</w:t>
      </w:r>
    </w:p>
    <w:p w14:paraId="6DCE90D3"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GpioLed.GPIO_PinConfig.GPIO_PinOPType = GPIO_OP_TYPE_PP;</w:t>
      </w:r>
    </w:p>
    <w:p w14:paraId="2896E44B"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GpioLed.GPIO_PinConfig.GPIO_PinPuPdControl = GPIO_NO_PUPD;</w:t>
      </w:r>
    </w:p>
    <w:p w14:paraId="3FC0CB9E" w14:textId="77777777" w:rsidR="006F0EC2" w:rsidRPr="00AE579A" w:rsidRDefault="006F0EC2" w:rsidP="006F0EC2">
      <w:pPr>
        <w:spacing w:line="257" w:lineRule="auto"/>
        <w:ind w:firstLine="0"/>
        <w:rPr>
          <w:rFonts w:ascii="Times New Roman" w:hAnsi="Times New Roman"/>
          <w:sz w:val="24"/>
          <w:szCs w:val="24"/>
        </w:rPr>
      </w:pPr>
    </w:p>
    <w:p w14:paraId="625032FB"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GPIO_PeriClockControl(GPIOD,ENABLE);</w:t>
      </w:r>
    </w:p>
    <w:p w14:paraId="39C0A512" w14:textId="77777777" w:rsidR="006F0EC2" w:rsidRPr="00AE579A" w:rsidRDefault="006F0EC2" w:rsidP="006F0EC2">
      <w:pPr>
        <w:spacing w:line="257" w:lineRule="auto"/>
        <w:ind w:firstLine="0"/>
        <w:rPr>
          <w:rFonts w:ascii="Times New Roman" w:hAnsi="Times New Roman"/>
          <w:sz w:val="24"/>
          <w:szCs w:val="24"/>
        </w:rPr>
      </w:pPr>
    </w:p>
    <w:p w14:paraId="2E896DD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GPIO_Init(&amp;GpioLed);</w:t>
      </w:r>
    </w:p>
    <w:p w14:paraId="6948BEAE" w14:textId="77777777" w:rsidR="006F0EC2" w:rsidRPr="00AE579A" w:rsidRDefault="006F0EC2" w:rsidP="006F0EC2">
      <w:pPr>
        <w:spacing w:line="257" w:lineRule="auto"/>
        <w:ind w:firstLine="0"/>
        <w:rPr>
          <w:rFonts w:ascii="Times New Roman" w:hAnsi="Times New Roman"/>
          <w:sz w:val="24"/>
          <w:szCs w:val="24"/>
        </w:rPr>
      </w:pPr>
    </w:p>
    <w:p w14:paraId="26C7FBAB" w14:textId="77777777" w:rsidR="006F0EC2" w:rsidRPr="00AE579A" w:rsidRDefault="006F0EC2" w:rsidP="006F0EC2">
      <w:pPr>
        <w:spacing w:line="257" w:lineRule="auto"/>
        <w:ind w:firstLine="0"/>
        <w:rPr>
          <w:rFonts w:ascii="Times New Roman" w:hAnsi="Times New Roman"/>
          <w:sz w:val="24"/>
          <w:szCs w:val="24"/>
        </w:rPr>
      </w:pPr>
    </w:p>
    <w:p w14:paraId="610E9C85"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//this is btn gpio configuration</w:t>
      </w:r>
    </w:p>
    <w:p w14:paraId="08978C83"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GPIOBtn.pGPIOx = GPIOA;</w:t>
      </w:r>
    </w:p>
    <w:p w14:paraId="38F62A2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GPIOBtn.GPIO_PinConfig.GPIO_PinNumber = GPIO_PIN_NO_0;</w:t>
      </w:r>
    </w:p>
    <w:p w14:paraId="56BCB6B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GPIOBtn.GPIO_PinConfig.GPIO_PinMode = GPIO_MODE_IN;</w:t>
      </w:r>
    </w:p>
    <w:p w14:paraId="20BB9248"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GPIOBtn.GPIO_PinConfig.GPIO_PinSpeed = GPIO_SPEED_FAST;</w:t>
      </w:r>
    </w:p>
    <w:p w14:paraId="56E7A647"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GPIOBtn.GPIO_PinConfig.GPIO_PinPuPdControl = GPIO_NO_PUPD;</w:t>
      </w:r>
    </w:p>
    <w:p w14:paraId="0FE2CEA2" w14:textId="77777777" w:rsidR="006F0EC2" w:rsidRPr="00AE579A" w:rsidRDefault="006F0EC2" w:rsidP="006F0EC2">
      <w:pPr>
        <w:spacing w:line="257" w:lineRule="auto"/>
        <w:ind w:firstLine="0"/>
        <w:rPr>
          <w:rFonts w:ascii="Times New Roman" w:hAnsi="Times New Roman"/>
          <w:sz w:val="24"/>
          <w:szCs w:val="24"/>
        </w:rPr>
      </w:pPr>
    </w:p>
    <w:p w14:paraId="0B1DD25B"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GPIO_PeriClockControl(GPIOA,ENABLE);</w:t>
      </w:r>
    </w:p>
    <w:p w14:paraId="121B94B3" w14:textId="77777777" w:rsidR="006F0EC2" w:rsidRPr="00AE579A" w:rsidRDefault="006F0EC2" w:rsidP="006F0EC2">
      <w:pPr>
        <w:spacing w:line="257" w:lineRule="auto"/>
        <w:ind w:firstLine="0"/>
        <w:rPr>
          <w:rFonts w:ascii="Times New Roman" w:hAnsi="Times New Roman"/>
          <w:sz w:val="24"/>
          <w:szCs w:val="24"/>
        </w:rPr>
      </w:pPr>
    </w:p>
    <w:p w14:paraId="47244DE0"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GPIO_Init(&amp;GPIOBtn);</w:t>
      </w:r>
    </w:p>
    <w:p w14:paraId="56CC62B7" w14:textId="77777777" w:rsidR="006F0EC2" w:rsidRPr="00AE579A" w:rsidRDefault="006F0EC2" w:rsidP="006F0EC2">
      <w:pPr>
        <w:spacing w:line="257" w:lineRule="auto"/>
        <w:ind w:firstLine="0"/>
        <w:rPr>
          <w:rFonts w:ascii="Times New Roman" w:hAnsi="Times New Roman"/>
          <w:sz w:val="24"/>
          <w:szCs w:val="24"/>
        </w:rPr>
      </w:pPr>
    </w:p>
    <w:p w14:paraId="79F3E63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while(1)</w:t>
      </w:r>
    </w:p>
    <w:p w14:paraId="1CD4913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21D4E4B2" w14:textId="748FD32A" w:rsidR="006F0EC2" w:rsidRPr="00AE579A" w:rsidRDefault="006F0EC2" w:rsidP="006F0EC2">
      <w:pPr>
        <w:spacing w:line="257" w:lineRule="auto"/>
        <w:ind w:left="1440" w:firstLine="0"/>
        <w:rPr>
          <w:rFonts w:ascii="Times New Roman" w:hAnsi="Times New Roman"/>
          <w:sz w:val="24"/>
          <w:szCs w:val="24"/>
        </w:rPr>
      </w:pPr>
      <w:r w:rsidRPr="00AE579A">
        <w:rPr>
          <w:rFonts w:ascii="Times New Roman" w:hAnsi="Times New Roman"/>
          <w:sz w:val="24"/>
          <w:szCs w:val="24"/>
        </w:rPr>
        <w:t>if(GPIO_ReadFromInputPin(GPIOA,GPIO_PIN_NO_0) ==      BTN_PRESSED)</w:t>
      </w:r>
    </w:p>
    <w:p w14:paraId="7F564D16"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2CD84FB0"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//delay();</w:t>
      </w:r>
    </w:p>
    <w:p w14:paraId="0175CEC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GPIO_ToggleOutputPin(GPIOD,GPIO_PIN_NO_12);</w:t>
      </w:r>
    </w:p>
    <w:p w14:paraId="1F8B93B3"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48ADEBDB"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533E0DE2"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return 0;</w:t>
      </w:r>
    </w:p>
    <w:p w14:paraId="5859C6F9" w14:textId="0EA766AE"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5201776F" w14:textId="77777777" w:rsidR="006F0EC2" w:rsidRPr="00AE579A" w:rsidRDefault="006F0EC2" w:rsidP="00485748">
      <w:pPr>
        <w:spacing w:line="257" w:lineRule="auto"/>
        <w:ind w:firstLine="0"/>
        <w:rPr>
          <w:rFonts w:ascii="Times New Roman" w:hAnsi="Times New Roman"/>
          <w:sz w:val="24"/>
          <w:szCs w:val="24"/>
        </w:rPr>
      </w:pPr>
    </w:p>
    <w:p w14:paraId="50E14129" w14:textId="73EB98D6" w:rsidR="00C5460F" w:rsidRPr="00AE579A" w:rsidRDefault="00C5460F" w:rsidP="00485748">
      <w:pPr>
        <w:spacing w:line="257" w:lineRule="auto"/>
        <w:ind w:firstLine="0"/>
        <w:rPr>
          <w:rFonts w:ascii="Times New Roman" w:hAnsi="Times New Roman"/>
          <w:sz w:val="24"/>
          <w:szCs w:val="24"/>
        </w:rPr>
      </w:pPr>
    </w:p>
    <w:p w14:paraId="30533617" w14:textId="10C94EE3" w:rsidR="00C5460F" w:rsidRPr="00AE579A" w:rsidRDefault="00C5460F" w:rsidP="00485748">
      <w:pPr>
        <w:spacing w:line="257" w:lineRule="auto"/>
        <w:ind w:firstLine="0"/>
        <w:rPr>
          <w:rFonts w:ascii="Times New Roman" w:hAnsi="Times New Roman"/>
          <w:sz w:val="24"/>
          <w:szCs w:val="24"/>
        </w:rPr>
      </w:pPr>
    </w:p>
    <w:p w14:paraId="15E410F1" w14:textId="531A2E50" w:rsidR="00C5460F" w:rsidRPr="00AE579A" w:rsidRDefault="00C5460F" w:rsidP="00485748">
      <w:pPr>
        <w:spacing w:line="257" w:lineRule="auto"/>
        <w:ind w:firstLine="0"/>
        <w:rPr>
          <w:rFonts w:ascii="Times New Roman" w:hAnsi="Times New Roman"/>
          <w:sz w:val="24"/>
          <w:szCs w:val="24"/>
        </w:rPr>
      </w:pPr>
    </w:p>
    <w:p w14:paraId="2E6FA15C" w14:textId="4805D3DE" w:rsidR="00C5460F" w:rsidRPr="00AE579A" w:rsidRDefault="00C5460F" w:rsidP="00485748">
      <w:pPr>
        <w:spacing w:line="257" w:lineRule="auto"/>
        <w:ind w:firstLine="0"/>
        <w:rPr>
          <w:rFonts w:ascii="Times New Roman" w:hAnsi="Times New Roman"/>
          <w:sz w:val="24"/>
          <w:szCs w:val="24"/>
        </w:rPr>
      </w:pPr>
    </w:p>
    <w:p w14:paraId="229DD0CE" w14:textId="35F143C0" w:rsidR="00C5460F" w:rsidRPr="00AE579A" w:rsidRDefault="00C5460F" w:rsidP="00485748">
      <w:pPr>
        <w:spacing w:line="257" w:lineRule="auto"/>
        <w:ind w:firstLine="0"/>
        <w:rPr>
          <w:rFonts w:ascii="Times New Roman" w:hAnsi="Times New Roman"/>
          <w:sz w:val="24"/>
          <w:szCs w:val="24"/>
        </w:rPr>
      </w:pPr>
    </w:p>
    <w:p w14:paraId="03C0F086" w14:textId="40176B47" w:rsidR="00C5460F" w:rsidRPr="00AE579A" w:rsidRDefault="00C5460F" w:rsidP="00485748">
      <w:pPr>
        <w:spacing w:line="257" w:lineRule="auto"/>
        <w:ind w:firstLine="0"/>
        <w:rPr>
          <w:rFonts w:ascii="Times New Roman" w:hAnsi="Times New Roman"/>
          <w:sz w:val="24"/>
          <w:szCs w:val="24"/>
        </w:rPr>
      </w:pPr>
    </w:p>
    <w:p w14:paraId="5D7B628D" w14:textId="7FB2FA51" w:rsidR="00C5460F" w:rsidRPr="00AE579A" w:rsidRDefault="00C5460F" w:rsidP="00485748">
      <w:pPr>
        <w:spacing w:line="257" w:lineRule="auto"/>
        <w:ind w:firstLine="0"/>
        <w:rPr>
          <w:rFonts w:ascii="Times New Roman" w:hAnsi="Times New Roman"/>
          <w:sz w:val="24"/>
          <w:szCs w:val="24"/>
        </w:rPr>
      </w:pPr>
    </w:p>
    <w:p w14:paraId="1039EA3E" w14:textId="0F5722D0" w:rsidR="00C5460F" w:rsidRPr="00AE579A" w:rsidRDefault="00C5460F" w:rsidP="00485748">
      <w:pPr>
        <w:spacing w:line="257" w:lineRule="auto"/>
        <w:ind w:firstLine="0"/>
        <w:rPr>
          <w:rFonts w:ascii="Times New Roman" w:hAnsi="Times New Roman"/>
          <w:sz w:val="24"/>
          <w:szCs w:val="24"/>
        </w:rPr>
      </w:pPr>
    </w:p>
    <w:p w14:paraId="1CDF488D" w14:textId="67D03341" w:rsidR="00C5460F" w:rsidRPr="00AE579A" w:rsidRDefault="00C5460F" w:rsidP="00485748">
      <w:pPr>
        <w:spacing w:line="257" w:lineRule="auto"/>
        <w:ind w:firstLine="0"/>
        <w:rPr>
          <w:rFonts w:ascii="Times New Roman" w:hAnsi="Times New Roman"/>
          <w:sz w:val="24"/>
          <w:szCs w:val="24"/>
        </w:rPr>
      </w:pPr>
    </w:p>
    <w:p w14:paraId="394B4305" w14:textId="2A3ADB47" w:rsidR="00C5460F" w:rsidRPr="00AE579A" w:rsidRDefault="00C5460F" w:rsidP="00485748">
      <w:pPr>
        <w:spacing w:line="257" w:lineRule="auto"/>
        <w:ind w:firstLine="0"/>
        <w:rPr>
          <w:rFonts w:ascii="Times New Roman" w:hAnsi="Times New Roman"/>
          <w:sz w:val="24"/>
          <w:szCs w:val="24"/>
        </w:rPr>
      </w:pPr>
    </w:p>
    <w:p w14:paraId="2EFAEF69" w14:textId="17D986C6" w:rsidR="00C5460F" w:rsidRDefault="00C5460F" w:rsidP="00485748">
      <w:pPr>
        <w:spacing w:line="257" w:lineRule="auto"/>
        <w:ind w:firstLine="0"/>
        <w:rPr>
          <w:rFonts w:ascii="Times New Roman" w:hAnsi="Times New Roman"/>
          <w:sz w:val="28"/>
          <w:szCs w:val="28"/>
        </w:rPr>
      </w:pPr>
    </w:p>
    <w:p w14:paraId="0F1417C0" w14:textId="229E0807" w:rsidR="00C5460F" w:rsidRDefault="00C5460F" w:rsidP="00485748">
      <w:pPr>
        <w:spacing w:line="257" w:lineRule="auto"/>
        <w:ind w:firstLine="0"/>
        <w:rPr>
          <w:rFonts w:ascii="Times New Roman" w:hAnsi="Times New Roman"/>
          <w:sz w:val="28"/>
          <w:szCs w:val="28"/>
        </w:rPr>
      </w:pPr>
    </w:p>
    <w:p w14:paraId="23A6BC1A" w14:textId="19125645" w:rsidR="00C5460F" w:rsidRDefault="00C5460F" w:rsidP="00485748">
      <w:pPr>
        <w:spacing w:line="257" w:lineRule="auto"/>
        <w:ind w:firstLine="0"/>
        <w:rPr>
          <w:rFonts w:ascii="Times New Roman" w:hAnsi="Times New Roman"/>
          <w:sz w:val="28"/>
          <w:szCs w:val="28"/>
        </w:rPr>
      </w:pPr>
    </w:p>
    <w:p w14:paraId="6F8458CD" w14:textId="46A44AA1" w:rsidR="00C5460F" w:rsidRDefault="00C5460F" w:rsidP="00485748">
      <w:pPr>
        <w:spacing w:line="257" w:lineRule="auto"/>
        <w:ind w:firstLine="0"/>
        <w:rPr>
          <w:rFonts w:ascii="Times New Roman" w:hAnsi="Times New Roman"/>
          <w:sz w:val="28"/>
          <w:szCs w:val="28"/>
        </w:rPr>
      </w:pPr>
    </w:p>
    <w:p w14:paraId="27CFD2BD" w14:textId="74A4AA6B" w:rsidR="00C5460F" w:rsidRDefault="00C5460F" w:rsidP="00485748">
      <w:pPr>
        <w:spacing w:line="257" w:lineRule="auto"/>
        <w:ind w:firstLine="0"/>
        <w:rPr>
          <w:rFonts w:ascii="Times New Roman" w:hAnsi="Times New Roman"/>
          <w:sz w:val="28"/>
          <w:szCs w:val="28"/>
        </w:rPr>
      </w:pPr>
    </w:p>
    <w:p w14:paraId="6C2AB3FE" w14:textId="1DE29877" w:rsidR="00C5460F" w:rsidRDefault="00C5460F" w:rsidP="00485748">
      <w:pPr>
        <w:spacing w:line="257" w:lineRule="auto"/>
        <w:ind w:firstLine="0"/>
        <w:rPr>
          <w:rFonts w:ascii="Times New Roman" w:hAnsi="Times New Roman"/>
          <w:sz w:val="28"/>
          <w:szCs w:val="28"/>
        </w:rPr>
      </w:pPr>
    </w:p>
    <w:p w14:paraId="73AEF71D" w14:textId="77777777" w:rsidR="00AE579A" w:rsidRDefault="00AE579A" w:rsidP="00485748">
      <w:pPr>
        <w:spacing w:line="257" w:lineRule="auto"/>
        <w:ind w:firstLine="0"/>
        <w:rPr>
          <w:rFonts w:ascii="Times New Roman" w:hAnsi="Times New Roman"/>
          <w:b/>
          <w:sz w:val="28"/>
          <w:szCs w:val="28"/>
          <w:u w:val="single"/>
        </w:rPr>
      </w:pPr>
    </w:p>
    <w:p w14:paraId="7C6991FE" w14:textId="77777777" w:rsidR="00AE579A" w:rsidRDefault="00AE579A" w:rsidP="00485748">
      <w:pPr>
        <w:spacing w:line="257" w:lineRule="auto"/>
        <w:ind w:firstLine="0"/>
        <w:rPr>
          <w:rFonts w:ascii="Times New Roman" w:hAnsi="Times New Roman"/>
          <w:b/>
          <w:sz w:val="28"/>
          <w:szCs w:val="28"/>
          <w:u w:val="single"/>
        </w:rPr>
      </w:pPr>
    </w:p>
    <w:p w14:paraId="38909FD3" w14:textId="77777777" w:rsidR="00AE579A" w:rsidRDefault="00AE579A" w:rsidP="00485748">
      <w:pPr>
        <w:spacing w:line="257" w:lineRule="auto"/>
        <w:ind w:firstLine="0"/>
        <w:rPr>
          <w:rFonts w:ascii="Times New Roman" w:hAnsi="Times New Roman"/>
          <w:b/>
          <w:sz w:val="28"/>
          <w:szCs w:val="28"/>
          <w:u w:val="single"/>
        </w:rPr>
      </w:pPr>
    </w:p>
    <w:p w14:paraId="22ACBBBC" w14:textId="77777777" w:rsidR="00AE579A" w:rsidRDefault="00AE579A" w:rsidP="00485748">
      <w:pPr>
        <w:spacing w:line="257" w:lineRule="auto"/>
        <w:ind w:firstLine="0"/>
        <w:rPr>
          <w:rFonts w:ascii="Times New Roman" w:hAnsi="Times New Roman"/>
          <w:b/>
          <w:sz w:val="28"/>
          <w:szCs w:val="28"/>
          <w:u w:val="single"/>
        </w:rPr>
      </w:pPr>
    </w:p>
    <w:p w14:paraId="7566354F" w14:textId="77777777" w:rsidR="00AE579A" w:rsidRDefault="00AE579A" w:rsidP="00485748">
      <w:pPr>
        <w:spacing w:line="257" w:lineRule="auto"/>
        <w:ind w:firstLine="0"/>
        <w:rPr>
          <w:rFonts w:ascii="Times New Roman" w:hAnsi="Times New Roman"/>
          <w:b/>
          <w:sz w:val="28"/>
          <w:szCs w:val="28"/>
          <w:u w:val="single"/>
        </w:rPr>
      </w:pPr>
    </w:p>
    <w:p w14:paraId="5FFFB236" w14:textId="77777777" w:rsidR="00AE579A" w:rsidRDefault="00AE579A" w:rsidP="00485748">
      <w:pPr>
        <w:spacing w:line="257" w:lineRule="auto"/>
        <w:ind w:firstLine="0"/>
        <w:rPr>
          <w:rFonts w:ascii="Times New Roman" w:hAnsi="Times New Roman"/>
          <w:b/>
          <w:sz w:val="28"/>
          <w:szCs w:val="28"/>
          <w:u w:val="single"/>
        </w:rPr>
      </w:pPr>
    </w:p>
    <w:p w14:paraId="0C07DF6D" w14:textId="77777777" w:rsidR="00AE579A" w:rsidRDefault="00AE579A" w:rsidP="00485748">
      <w:pPr>
        <w:spacing w:line="257" w:lineRule="auto"/>
        <w:ind w:firstLine="0"/>
        <w:rPr>
          <w:rFonts w:ascii="Times New Roman" w:hAnsi="Times New Roman"/>
          <w:b/>
          <w:sz w:val="28"/>
          <w:szCs w:val="28"/>
          <w:u w:val="single"/>
        </w:rPr>
      </w:pPr>
    </w:p>
    <w:p w14:paraId="7C0DCE68" w14:textId="77777777" w:rsidR="00AE579A" w:rsidRDefault="00AE579A" w:rsidP="00485748">
      <w:pPr>
        <w:spacing w:line="257" w:lineRule="auto"/>
        <w:ind w:firstLine="0"/>
        <w:rPr>
          <w:rFonts w:ascii="Times New Roman" w:hAnsi="Times New Roman"/>
          <w:b/>
          <w:sz w:val="28"/>
          <w:szCs w:val="28"/>
          <w:u w:val="single"/>
        </w:rPr>
      </w:pPr>
    </w:p>
    <w:p w14:paraId="7E569FAD" w14:textId="77777777" w:rsidR="00AE579A" w:rsidRDefault="00AE579A" w:rsidP="00485748">
      <w:pPr>
        <w:spacing w:line="257" w:lineRule="auto"/>
        <w:ind w:firstLine="0"/>
        <w:rPr>
          <w:rFonts w:ascii="Times New Roman" w:hAnsi="Times New Roman"/>
          <w:b/>
          <w:sz w:val="28"/>
          <w:szCs w:val="28"/>
          <w:u w:val="single"/>
        </w:rPr>
      </w:pPr>
    </w:p>
    <w:p w14:paraId="390C980B" w14:textId="77777777" w:rsidR="00AE579A" w:rsidRDefault="00AE579A" w:rsidP="00485748">
      <w:pPr>
        <w:spacing w:line="257" w:lineRule="auto"/>
        <w:ind w:firstLine="0"/>
        <w:rPr>
          <w:rFonts w:ascii="Times New Roman" w:hAnsi="Times New Roman"/>
          <w:b/>
          <w:sz w:val="28"/>
          <w:szCs w:val="28"/>
          <w:u w:val="single"/>
        </w:rPr>
      </w:pPr>
    </w:p>
    <w:p w14:paraId="18FFDB03" w14:textId="07468FF0" w:rsidR="00C5460F" w:rsidRDefault="006F0EC2" w:rsidP="00485748">
      <w:pPr>
        <w:spacing w:line="257" w:lineRule="auto"/>
        <w:ind w:firstLine="0"/>
        <w:rPr>
          <w:rFonts w:ascii="Times New Roman" w:hAnsi="Times New Roman"/>
          <w:b/>
          <w:sz w:val="28"/>
          <w:szCs w:val="28"/>
          <w:u w:val="single"/>
        </w:rPr>
      </w:pPr>
      <w:r w:rsidRPr="006F0EC2">
        <w:rPr>
          <w:rFonts w:ascii="Times New Roman" w:hAnsi="Times New Roman"/>
          <w:b/>
          <w:sz w:val="28"/>
          <w:szCs w:val="28"/>
          <w:u w:val="single"/>
        </w:rPr>
        <w:lastRenderedPageBreak/>
        <w:t>LED WITH  EXTERNAL BUTTON</w:t>
      </w:r>
      <w:r>
        <w:rPr>
          <w:rFonts w:ascii="Times New Roman" w:hAnsi="Times New Roman"/>
          <w:b/>
          <w:sz w:val="28"/>
          <w:szCs w:val="28"/>
          <w:u w:val="single"/>
        </w:rPr>
        <w:t>:</w:t>
      </w:r>
    </w:p>
    <w:p w14:paraId="0E151DC1" w14:textId="432B4247" w:rsidR="006F0EC2" w:rsidRDefault="006F0EC2" w:rsidP="00485748">
      <w:pPr>
        <w:spacing w:line="257" w:lineRule="auto"/>
        <w:ind w:firstLine="0"/>
        <w:rPr>
          <w:rFonts w:ascii="Times New Roman" w:hAnsi="Times New Roman"/>
          <w:b/>
          <w:sz w:val="28"/>
          <w:szCs w:val="28"/>
          <w:u w:val="single"/>
        </w:rPr>
      </w:pPr>
    </w:p>
    <w:p w14:paraId="637CC444" w14:textId="77777777" w:rsidR="006F0EC2" w:rsidRPr="00AE579A" w:rsidRDefault="006F0EC2" w:rsidP="006F0EC2">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#include "stm32f407xx.h"</w:t>
      </w:r>
    </w:p>
    <w:p w14:paraId="448255B2" w14:textId="77777777" w:rsidR="006F0EC2" w:rsidRPr="00AE579A" w:rsidRDefault="006F0EC2" w:rsidP="006F0EC2">
      <w:pPr>
        <w:spacing w:line="257" w:lineRule="auto"/>
        <w:ind w:firstLine="0"/>
        <w:rPr>
          <w:rFonts w:ascii="Times New Roman" w:hAnsi="Times New Roman"/>
          <w:sz w:val="24"/>
          <w:szCs w:val="24"/>
          <w:u w:val="single"/>
        </w:rPr>
      </w:pPr>
    </w:p>
    <w:p w14:paraId="571E6435"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#define HIGH 1</w:t>
      </w:r>
    </w:p>
    <w:p w14:paraId="43F7173A"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#define LOW 0</w:t>
      </w:r>
    </w:p>
    <w:p w14:paraId="7942DAF7"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#define BTN_PRESSED LOW</w:t>
      </w:r>
    </w:p>
    <w:p w14:paraId="14D74033" w14:textId="77777777" w:rsidR="006F0EC2" w:rsidRPr="00AE579A" w:rsidRDefault="006F0EC2" w:rsidP="006F0EC2">
      <w:pPr>
        <w:spacing w:line="257" w:lineRule="auto"/>
        <w:ind w:firstLine="0"/>
        <w:rPr>
          <w:rFonts w:ascii="Times New Roman" w:hAnsi="Times New Roman"/>
          <w:sz w:val="24"/>
          <w:szCs w:val="24"/>
        </w:rPr>
      </w:pPr>
    </w:p>
    <w:p w14:paraId="20C6B1C8"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void delay(void)</w:t>
      </w:r>
    </w:p>
    <w:p w14:paraId="019F038D"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4C57ED0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for(uint32_t i = 0 ; i &lt; 500000/2 ; i ++);</w:t>
      </w:r>
    </w:p>
    <w:p w14:paraId="642DC15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4A6040EA" w14:textId="77777777" w:rsidR="006F0EC2" w:rsidRPr="00AE579A" w:rsidRDefault="006F0EC2" w:rsidP="006F0EC2">
      <w:pPr>
        <w:spacing w:line="257" w:lineRule="auto"/>
        <w:ind w:firstLine="0"/>
        <w:rPr>
          <w:rFonts w:ascii="Times New Roman" w:hAnsi="Times New Roman"/>
          <w:sz w:val="24"/>
          <w:szCs w:val="24"/>
        </w:rPr>
      </w:pPr>
    </w:p>
    <w:p w14:paraId="69A71DF5" w14:textId="77777777" w:rsidR="006F0EC2" w:rsidRPr="00AE579A" w:rsidRDefault="006F0EC2" w:rsidP="006F0EC2">
      <w:pPr>
        <w:spacing w:line="257" w:lineRule="auto"/>
        <w:ind w:firstLine="0"/>
        <w:rPr>
          <w:rFonts w:ascii="Times New Roman" w:hAnsi="Times New Roman"/>
          <w:sz w:val="24"/>
          <w:szCs w:val="24"/>
        </w:rPr>
      </w:pPr>
    </w:p>
    <w:p w14:paraId="4B352EB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524F410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457FB6F6" w14:textId="77777777" w:rsidR="006F0EC2" w:rsidRPr="00AE579A" w:rsidRDefault="006F0EC2" w:rsidP="006F0EC2">
      <w:pPr>
        <w:spacing w:line="257" w:lineRule="auto"/>
        <w:ind w:firstLine="0"/>
        <w:rPr>
          <w:rFonts w:ascii="Times New Roman" w:hAnsi="Times New Roman"/>
          <w:sz w:val="24"/>
          <w:szCs w:val="24"/>
        </w:rPr>
      </w:pPr>
    </w:p>
    <w:p w14:paraId="4F9AE564"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GPIO_Handle_t GpioLed, GPIOBtn;</w:t>
      </w:r>
    </w:p>
    <w:p w14:paraId="045F07FF" w14:textId="77777777" w:rsidR="006F0EC2" w:rsidRPr="00AE579A" w:rsidRDefault="006F0EC2" w:rsidP="006F0EC2">
      <w:pPr>
        <w:spacing w:line="257" w:lineRule="auto"/>
        <w:ind w:firstLine="0"/>
        <w:rPr>
          <w:rFonts w:ascii="Times New Roman" w:hAnsi="Times New Roman"/>
          <w:sz w:val="24"/>
          <w:szCs w:val="24"/>
        </w:rPr>
      </w:pPr>
    </w:p>
    <w:p w14:paraId="4CC26CD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//this is led gpio configuration</w:t>
      </w:r>
    </w:p>
    <w:p w14:paraId="59D7796E"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GpioLed.pGPIOx = GPIOA;</w:t>
      </w:r>
    </w:p>
    <w:p w14:paraId="3A5A69A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GpioLed.GPIO_PinConfig.GPIO_PinNumber = GPIO_PIN_NO_8;</w:t>
      </w:r>
    </w:p>
    <w:p w14:paraId="3994B6DD"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GpioLed.GPIO_PinConfig.GPIO_PinMode = GPIO_MODE_OUT;</w:t>
      </w:r>
    </w:p>
    <w:p w14:paraId="19380BC9"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GpioLed.GPIO_PinConfig.GPIO_PinSpeed = GPIO_SPEED_FAST;</w:t>
      </w:r>
    </w:p>
    <w:p w14:paraId="1628ED26"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GpioLed.GPIO_PinConfig.GPIO_PinOPType = GPIO_OP_TYPE_PP;</w:t>
      </w:r>
    </w:p>
    <w:p w14:paraId="3B1E7717"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GpioLed.GPIO_PinConfig.GPIO_PinPuPdControl = GPIO_NO_PUPD;</w:t>
      </w:r>
    </w:p>
    <w:p w14:paraId="1ACB6E3F" w14:textId="77777777" w:rsidR="006F0EC2" w:rsidRPr="00AE579A" w:rsidRDefault="006F0EC2" w:rsidP="006F0EC2">
      <w:pPr>
        <w:spacing w:line="257" w:lineRule="auto"/>
        <w:ind w:firstLine="0"/>
        <w:rPr>
          <w:rFonts w:ascii="Times New Roman" w:hAnsi="Times New Roman"/>
          <w:sz w:val="24"/>
          <w:szCs w:val="24"/>
        </w:rPr>
      </w:pPr>
    </w:p>
    <w:p w14:paraId="095125E8"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GPIO_PeriClockControl(GPIOA,ENABLE);</w:t>
      </w:r>
    </w:p>
    <w:p w14:paraId="0927DF8B" w14:textId="77777777" w:rsidR="006F0EC2" w:rsidRPr="00AE579A" w:rsidRDefault="006F0EC2" w:rsidP="006F0EC2">
      <w:pPr>
        <w:spacing w:line="257" w:lineRule="auto"/>
        <w:ind w:firstLine="0"/>
        <w:rPr>
          <w:rFonts w:ascii="Times New Roman" w:hAnsi="Times New Roman"/>
          <w:b/>
          <w:sz w:val="24"/>
          <w:szCs w:val="24"/>
        </w:rPr>
      </w:pPr>
    </w:p>
    <w:p w14:paraId="59B79C0E"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b/>
          <w:sz w:val="24"/>
          <w:szCs w:val="24"/>
        </w:rPr>
        <w:tab/>
      </w:r>
      <w:r w:rsidRPr="00AE579A">
        <w:rPr>
          <w:rFonts w:ascii="Times New Roman" w:hAnsi="Times New Roman"/>
          <w:sz w:val="24"/>
          <w:szCs w:val="24"/>
        </w:rPr>
        <w:t>GPIO_Init(&amp;GpioLed);</w:t>
      </w:r>
    </w:p>
    <w:p w14:paraId="73EAA6A4" w14:textId="77777777" w:rsidR="006F0EC2" w:rsidRPr="00AE579A" w:rsidRDefault="006F0EC2" w:rsidP="006F0EC2">
      <w:pPr>
        <w:spacing w:line="257" w:lineRule="auto"/>
        <w:ind w:firstLine="0"/>
        <w:rPr>
          <w:rFonts w:ascii="Times New Roman" w:hAnsi="Times New Roman"/>
          <w:b/>
          <w:sz w:val="24"/>
          <w:szCs w:val="24"/>
        </w:rPr>
      </w:pPr>
    </w:p>
    <w:p w14:paraId="0C07CE74" w14:textId="77777777" w:rsidR="006F0EC2" w:rsidRPr="00AE579A" w:rsidRDefault="006F0EC2" w:rsidP="006F0EC2">
      <w:pPr>
        <w:spacing w:line="257" w:lineRule="auto"/>
        <w:ind w:firstLine="0"/>
        <w:rPr>
          <w:rFonts w:ascii="Times New Roman" w:hAnsi="Times New Roman"/>
          <w:b/>
          <w:sz w:val="24"/>
          <w:szCs w:val="24"/>
          <w:u w:val="single"/>
        </w:rPr>
      </w:pPr>
    </w:p>
    <w:p w14:paraId="2287E8C5"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//this is btn gpio configuration</w:t>
      </w:r>
    </w:p>
    <w:p w14:paraId="52F9A2F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GPIOBtn.pGPIOx = GPIOB;</w:t>
      </w:r>
    </w:p>
    <w:p w14:paraId="4DEE7A15"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GPIOBtn.GPIO_PinConfig.GPIO_PinNumber = GPIO_PIN_NO_12;</w:t>
      </w:r>
    </w:p>
    <w:p w14:paraId="50CE5DFB"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GPIOBtn.GPIO_PinConfig.GPIO_PinMode = GPIO_MODE_IN;</w:t>
      </w:r>
    </w:p>
    <w:p w14:paraId="17F844A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GPIOBtn.GPIO_PinConfig.GPIO_PinSpeed = GPIO_SPEED_FAST;</w:t>
      </w:r>
    </w:p>
    <w:p w14:paraId="2A6F2FD6"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GPIOBtn.GPIO_PinConfig.GPIO_PinPuPdControl = GPIO_PIN_PU;</w:t>
      </w:r>
    </w:p>
    <w:p w14:paraId="068AE4CF" w14:textId="77777777" w:rsidR="006F0EC2" w:rsidRPr="00AE579A" w:rsidRDefault="006F0EC2" w:rsidP="006F0EC2">
      <w:pPr>
        <w:spacing w:line="257" w:lineRule="auto"/>
        <w:ind w:firstLine="0"/>
        <w:rPr>
          <w:rFonts w:ascii="Times New Roman" w:hAnsi="Times New Roman"/>
          <w:sz w:val="24"/>
          <w:szCs w:val="24"/>
        </w:rPr>
      </w:pPr>
    </w:p>
    <w:p w14:paraId="1978984B"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GPIO_PeriClockControl(GPIOB,ENABLE);</w:t>
      </w:r>
    </w:p>
    <w:p w14:paraId="42772679" w14:textId="77777777" w:rsidR="006F0EC2" w:rsidRPr="00AE579A" w:rsidRDefault="006F0EC2" w:rsidP="006F0EC2">
      <w:pPr>
        <w:spacing w:line="257" w:lineRule="auto"/>
        <w:ind w:firstLine="0"/>
        <w:rPr>
          <w:rFonts w:ascii="Times New Roman" w:hAnsi="Times New Roman"/>
          <w:sz w:val="24"/>
          <w:szCs w:val="24"/>
        </w:rPr>
      </w:pPr>
    </w:p>
    <w:p w14:paraId="700BD6C2"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GPIO_Init(&amp;GPIOBtn);</w:t>
      </w:r>
    </w:p>
    <w:p w14:paraId="113AB269" w14:textId="77777777" w:rsidR="006F0EC2" w:rsidRPr="00AE579A" w:rsidRDefault="006F0EC2" w:rsidP="006F0EC2">
      <w:pPr>
        <w:spacing w:line="257" w:lineRule="auto"/>
        <w:ind w:firstLine="0"/>
        <w:rPr>
          <w:rFonts w:ascii="Times New Roman" w:hAnsi="Times New Roman"/>
          <w:sz w:val="24"/>
          <w:szCs w:val="24"/>
        </w:rPr>
      </w:pPr>
    </w:p>
    <w:p w14:paraId="13DB2935" w14:textId="77777777" w:rsidR="006F0EC2" w:rsidRPr="00AE579A" w:rsidRDefault="006F0EC2" w:rsidP="006F0EC2">
      <w:pPr>
        <w:spacing w:line="257" w:lineRule="auto"/>
        <w:ind w:firstLine="0"/>
        <w:rPr>
          <w:rFonts w:ascii="Times New Roman" w:hAnsi="Times New Roman"/>
          <w:sz w:val="24"/>
          <w:szCs w:val="24"/>
        </w:rPr>
      </w:pPr>
    </w:p>
    <w:p w14:paraId="59C89F88"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while(1)</w:t>
      </w:r>
    </w:p>
    <w:p w14:paraId="009D16FA"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25871DE2" w14:textId="0C2F204F" w:rsidR="006F0EC2" w:rsidRPr="00AE579A" w:rsidRDefault="006F0EC2" w:rsidP="006F0EC2">
      <w:pPr>
        <w:spacing w:line="257" w:lineRule="auto"/>
        <w:ind w:left="1440" w:firstLine="0"/>
        <w:rPr>
          <w:rFonts w:ascii="Times New Roman" w:hAnsi="Times New Roman"/>
          <w:sz w:val="24"/>
          <w:szCs w:val="24"/>
        </w:rPr>
      </w:pPr>
      <w:r w:rsidRPr="00AE579A">
        <w:rPr>
          <w:rFonts w:ascii="Times New Roman" w:hAnsi="Times New Roman"/>
          <w:sz w:val="24"/>
          <w:szCs w:val="24"/>
        </w:rPr>
        <w:t>if(GPIO_ReadFromInputPin(GPIOB,GPIO_PIN_NO_12) == BTN_PRESSED)</w:t>
      </w:r>
    </w:p>
    <w:p w14:paraId="4B922F42"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422BD93F"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delay();</w:t>
      </w:r>
    </w:p>
    <w:p w14:paraId="273A1503"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GPIO_ToggleOutputPin(GPIOA,GPIO_PIN_NO_8);</w:t>
      </w:r>
    </w:p>
    <w:p w14:paraId="7A44E6BC" w14:textId="77777777" w:rsidR="006F0EC2" w:rsidRPr="00AE579A" w:rsidRDefault="006F0EC2" w:rsidP="006F0EC2">
      <w:pPr>
        <w:spacing w:line="257" w:lineRule="auto"/>
        <w:ind w:firstLine="0"/>
        <w:rPr>
          <w:rFonts w:ascii="Times New Roman" w:hAnsi="Times New Roman"/>
          <w:sz w:val="24"/>
          <w:szCs w:val="24"/>
        </w:rPr>
      </w:pPr>
    </w:p>
    <w:p w14:paraId="4054A18C"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09C65D64"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19F97D87" w14:textId="77777777"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ab/>
        <w:t>return 0;</w:t>
      </w:r>
    </w:p>
    <w:p w14:paraId="6D9A77EE" w14:textId="178D8071" w:rsidR="006F0EC2" w:rsidRPr="00AE579A" w:rsidRDefault="006F0EC2" w:rsidP="006F0EC2">
      <w:pPr>
        <w:spacing w:line="257" w:lineRule="auto"/>
        <w:ind w:firstLine="0"/>
        <w:rPr>
          <w:rFonts w:ascii="Times New Roman" w:hAnsi="Times New Roman"/>
          <w:sz w:val="24"/>
          <w:szCs w:val="24"/>
        </w:rPr>
      </w:pPr>
      <w:r w:rsidRPr="00AE579A">
        <w:rPr>
          <w:rFonts w:ascii="Times New Roman" w:hAnsi="Times New Roman"/>
          <w:sz w:val="24"/>
          <w:szCs w:val="24"/>
        </w:rPr>
        <w:t>}</w:t>
      </w:r>
    </w:p>
    <w:p w14:paraId="2A85351C" w14:textId="365A38C4" w:rsidR="00270B7C" w:rsidRDefault="00270B7C" w:rsidP="006F0EC2">
      <w:pPr>
        <w:spacing w:line="257" w:lineRule="auto"/>
        <w:ind w:firstLine="0"/>
        <w:rPr>
          <w:rFonts w:ascii="Times New Roman" w:hAnsi="Times New Roman"/>
          <w:sz w:val="32"/>
          <w:szCs w:val="32"/>
        </w:rPr>
      </w:pPr>
    </w:p>
    <w:p w14:paraId="3E409144" w14:textId="4CD00C80" w:rsidR="00270B7C" w:rsidRDefault="00270B7C" w:rsidP="006F0EC2">
      <w:pPr>
        <w:spacing w:line="257" w:lineRule="auto"/>
        <w:ind w:firstLine="0"/>
        <w:rPr>
          <w:rFonts w:ascii="Times New Roman" w:hAnsi="Times New Roman"/>
          <w:sz w:val="32"/>
          <w:szCs w:val="32"/>
        </w:rPr>
      </w:pPr>
    </w:p>
    <w:p w14:paraId="647C71D3" w14:textId="4F3CC955" w:rsidR="00270B7C" w:rsidRDefault="00270B7C" w:rsidP="006F0EC2">
      <w:pPr>
        <w:spacing w:line="257" w:lineRule="auto"/>
        <w:ind w:firstLine="0"/>
        <w:rPr>
          <w:rFonts w:ascii="Times New Roman" w:hAnsi="Times New Roman"/>
          <w:sz w:val="32"/>
          <w:szCs w:val="32"/>
        </w:rPr>
      </w:pPr>
    </w:p>
    <w:p w14:paraId="6A04B0C5" w14:textId="225AAD5C" w:rsidR="00270B7C" w:rsidRDefault="00270B7C" w:rsidP="006F0EC2">
      <w:pPr>
        <w:spacing w:line="257" w:lineRule="auto"/>
        <w:ind w:firstLine="0"/>
        <w:rPr>
          <w:rFonts w:ascii="Times New Roman" w:hAnsi="Times New Roman"/>
          <w:sz w:val="32"/>
          <w:szCs w:val="32"/>
        </w:rPr>
      </w:pPr>
    </w:p>
    <w:p w14:paraId="0BB96FE7" w14:textId="6455947F" w:rsidR="00270B7C" w:rsidRDefault="00270B7C" w:rsidP="006F0EC2">
      <w:pPr>
        <w:spacing w:line="257" w:lineRule="auto"/>
        <w:ind w:firstLine="0"/>
        <w:rPr>
          <w:rFonts w:ascii="Times New Roman" w:hAnsi="Times New Roman"/>
          <w:sz w:val="32"/>
          <w:szCs w:val="32"/>
        </w:rPr>
      </w:pPr>
    </w:p>
    <w:p w14:paraId="422EC1C6" w14:textId="420F2560" w:rsidR="00270B7C" w:rsidRDefault="00270B7C" w:rsidP="006F0EC2">
      <w:pPr>
        <w:spacing w:line="257" w:lineRule="auto"/>
        <w:ind w:firstLine="0"/>
        <w:rPr>
          <w:rFonts w:ascii="Times New Roman" w:hAnsi="Times New Roman"/>
          <w:sz w:val="32"/>
          <w:szCs w:val="32"/>
        </w:rPr>
      </w:pPr>
    </w:p>
    <w:p w14:paraId="6BA881D5" w14:textId="77777777" w:rsidR="00AE579A" w:rsidRDefault="00AE579A" w:rsidP="006F0EC2">
      <w:pPr>
        <w:spacing w:line="257" w:lineRule="auto"/>
        <w:ind w:firstLine="0"/>
        <w:rPr>
          <w:rFonts w:ascii="Times New Roman" w:hAnsi="Times New Roman"/>
          <w:b/>
          <w:sz w:val="32"/>
          <w:szCs w:val="32"/>
        </w:rPr>
      </w:pPr>
    </w:p>
    <w:p w14:paraId="4A86DDB0" w14:textId="77777777" w:rsidR="00AE579A" w:rsidRDefault="00AE579A" w:rsidP="006F0EC2">
      <w:pPr>
        <w:spacing w:line="257" w:lineRule="auto"/>
        <w:ind w:firstLine="0"/>
        <w:rPr>
          <w:rFonts w:ascii="Times New Roman" w:hAnsi="Times New Roman"/>
          <w:b/>
          <w:sz w:val="32"/>
          <w:szCs w:val="32"/>
        </w:rPr>
      </w:pPr>
    </w:p>
    <w:p w14:paraId="6B2F52E1" w14:textId="77777777" w:rsidR="00AE579A" w:rsidRDefault="00AE579A" w:rsidP="006F0EC2">
      <w:pPr>
        <w:spacing w:line="257" w:lineRule="auto"/>
        <w:ind w:firstLine="0"/>
        <w:rPr>
          <w:rFonts w:ascii="Times New Roman" w:hAnsi="Times New Roman"/>
          <w:b/>
          <w:sz w:val="32"/>
          <w:szCs w:val="32"/>
        </w:rPr>
      </w:pPr>
    </w:p>
    <w:p w14:paraId="4DB4D178" w14:textId="77777777" w:rsidR="00AE579A" w:rsidRDefault="00AE579A" w:rsidP="006F0EC2">
      <w:pPr>
        <w:spacing w:line="257" w:lineRule="auto"/>
        <w:ind w:firstLine="0"/>
        <w:rPr>
          <w:rFonts w:ascii="Times New Roman" w:hAnsi="Times New Roman"/>
          <w:b/>
          <w:sz w:val="32"/>
          <w:szCs w:val="32"/>
        </w:rPr>
      </w:pPr>
    </w:p>
    <w:p w14:paraId="6B8BB138" w14:textId="77777777" w:rsidR="00AE579A" w:rsidRDefault="00AE579A" w:rsidP="006F0EC2">
      <w:pPr>
        <w:spacing w:line="257" w:lineRule="auto"/>
        <w:ind w:firstLine="0"/>
        <w:rPr>
          <w:rFonts w:ascii="Times New Roman" w:hAnsi="Times New Roman"/>
          <w:b/>
          <w:sz w:val="32"/>
          <w:szCs w:val="32"/>
        </w:rPr>
      </w:pPr>
    </w:p>
    <w:p w14:paraId="4FB32D07" w14:textId="77777777" w:rsidR="00AE579A" w:rsidRDefault="00AE579A" w:rsidP="006F0EC2">
      <w:pPr>
        <w:spacing w:line="257" w:lineRule="auto"/>
        <w:ind w:firstLine="0"/>
        <w:rPr>
          <w:rFonts w:ascii="Times New Roman" w:hAnsi="Times New Roman"/>
          <w:b/>
          <w:sz w:val="32"/>
          <w:szCs w:val="32"/>
        </w:rPr>
      </w:pPr>
    </w:p>
    <w:p w14:paraId="76AAAC34" w14:textId="77777777" w:rsidR="00AE579A" w:rsidRDefault="00AE579A" w:rsidP="006F0EC2">
      <w:pPr>
        <w:spacing w:line="257" w:lineRule="auto"/>
        <w:ind w:firstLine="0"/>
        <w:rPr>
          <w:rFonts w:ascii="Times New Roman" w:hAnsi="Times New Roman"/>
          <w:b/>
          <w:sz w:val="32"/>
          <w:szCs w:val="32"/>
        </w:rPr>
      </w:pPr>
    </w:p>
    <w:p w14:paraId="2D12BE90" w14:textId="77777777" w:rsidR="00AE579A" w:rsidRDefault="00AE579A" w:rsidP="006F0EC2">
      <w:pPr>
        <w:spacing w:line="257" w:lineRule="auto"/>
        <w:ind w:firstLine="0"/>
        <w:rPr>
          <w:rFonts w:ascii="Times New Roman" w:hAnsi="Times New Roman"/>
          <w:b/>
          <w:sz w:val="32"/>
          <w:szCs w:val="32"/>
        </w:rPr>
      </w:pPr>
    </w:p>
    <w:p w14:paraId="0A33BDD4" w14:textId="77777777" w:rsidR="00AE579A" w:rsidRDefault="00AE579A" w:rsidP="006F0EC2">
      <w:pPr>
        <w:spacing w:line="257" w:lineRule="auto"/>
        <w:ind w:firstLine="0"/>
        <w:rPr>
          <w:rFonts w:ascii="Times New Roman" w:hAnsi="Times New Roman"/>
          <w:b/>
          <w:sz w:val="32"/>
          <w:szCs w:val="32"/>
        </w:rPr>
      </w:pPr>
    </w:p>
    <w:p w14:paraId="0CA213DB" w14:textId="77777777" w:rsidR="00AE579A" w:rsidRDefault="00AE579A" w:rsidP="006F0EC2">
      <w:pPr>
        <w:spacing w:line="257" w:lineRule="auto"/>
        <w:ind w:firstLine="0"/>
        <w:rPr>
          <w:rFonts w:ascii="Times New Roman" w:hAnsi="Times New Roman"/>
          <w:b/>
          <w:sz w:val="32"/>
          <w:szCs w:val="32"/>
        </w:rPr>
      </w:pPr>
    </w:p>
    <w:p w14:paraId="1185F1CC" w14:textId="77777777" w:rsidR="00AE579A" w:rsidRDefault="00AE579A" w:rsidP="006F0EC2">
      <w:pPr>
        <w:spacing w:line="257" w:lineRule="auto"/>
        <w:ind w:firstLine="0"/>
        <w:rPr>
          <w:rFonts w:ascii="Times New Roman" w:hAnsi="Times New Roman"/>
          <w:b/>
          <w:sz w:val="32"/>
          <w:szCs w:val="32"/>
        </w:rPr>
      </w:pPr>
    </w:p>
    <w:p w14:paraId="168A5A11" w14:textId="77777777" w:rsidR="00AE579A" w:rsidRDefault="00AE579A" w:rsidP="006F0EC2">
      <w:pPr>
        <w:spacing w:line="257" w:lineRule="auto"/>
        <w:ind w:firstLine="0"/>
        <w:rPr>
          <w:rFonts w:ascii="Times New Roman" w:hAnsi="Times New Roman"/>
          <w:b/>
          <w:sz w:val="32"/>
          <w:szCs w:val="32"/>
        </w:rPr>
      </w:pPr>
    </w:p>
    <w:p w14:paraId="13B36555" w14:textId="77777777" w:rsidR="00AE579A" w:rsidRDefault="00AE579A" w:rsidP="006F0EC2">
      <w:pPr>
        <w:spacing w:line="257" w:lineRule="auto"/>
        <w:ind w:firstLine="0"/>
        <w:rPr>
          <w:rFonts w:ascii="Times New Roman" w:hAnsi="Times New Roman"/>
          <w:b/>
          <w:sz w:val="32"/>
          <w:szCs w:val="32"/>
        </w:rPr>
      </w:pPr>
    </w:p>
    <w:p w14:paraId="5FBF1F84" w14:textId="77777777" w:rsidR="00AE579A" w:rsidRDefault="00AE579A" w:rsidP="006F0EC2">
      <w:pPr>
        <w:spacing w:line="257" w:lineRule="auto"/>
        <w:ind w:firstLine="0"/>
        <w:rPr>
          <w:rFonts w:ascii="Times New Roman" w:hAnsi="Times New Roman"/>
          <w:b/>
          <w:sz w:val="32"/>
          <w:szCs w:val="32"/>
        </w:rPr>
      </w:pPr>
    </w:p>
    <w:p w14:paraId="5A19B295" w14:textId="7B289A94" w:rsidR="00270B7C" w:rsidRPr="00270B7C" w:rsidRDefault="00270B7C" w:rsidP="006F0EC2">
      <w:pPr>
        <w:spacing w:line="257" w:lineRule="auto"/>
        <w:ind w:firstLine="0"/>
        <w:rPr>
          <w:rFonts w:ascii="Times New Roman" w:hAnsi="Times New Roman"/>
          <w:b/>
          <w:sz w:val="32"/>
          <w:szCs w:val="32"/>
        </w:rPr>
      </w:pPr>
      <w:r w:rsidRPr="00270B7C">
        <w:rPr>
          <w:rFonts w:ascii="Times New Roman" w:hAnsi="Times New Roman"/>
          <w:b/>
          <w:sz w:val="32"/>
          <w:szCs w:val="32"/>
        </w:rPr>
        <w:lastRenderedPageBreak/>
        <w:t>STM IDE TASKS:</w:t>
      </w:r>
    </w:p>
    <w:p w14:paraId="606C86EE" w14:textId="0F84B31C" w:rsidR="00270B7C" w:rsidRDefault="00270B7C" w:rsidP="006F0EC2">
      <w:pPr>
        <w:spacing w:line="257" w:lineRule="auto"/>
        <w:ind w:firstLine="0"/>
        <w:rPr>
          <w:rFonts w:ascii="Times New Roman" w:hAnsi="Times New Roman"/>
          <w:sz w:val="32"/>
          <w:szCs w:val="32"/>
        </w:rPr>
      </w:pPr>
    </w:p>
    <w:p w14:paraId="0A0C9E22" w14:textId="1F8114A7" w:rsidR="00BD0BB3" w:rsidRPr="00BD0BB3" w:rsidRDefault="00270B7C" w:rsidP="00BD0BB3">
      <w:pPr>
        <w:pStyle w:val="ListParagraph"/>
        <w:numPr>
          <w:ilvl w:val="0"/>
          <w:numId w:val="31"/>
        </w:numPr>
        <w:spacing w:line="257" w:lineRule="auto"/>
        <w:rPr>
          <w:rFonts w:ascii="Times New Roman" w:hAnsi="Times New Roman"/>
          <w:b/>
          <w:sz w:val="32"/>
          <w:szCs w:val="32"/>
        </w:rPr>
      </w:pPr>
      <w:r w:rsidRPr="00857A30">
        <w:rPr>
          <w:rFonts w:ascii="Times New Roman" w:hAnsi="Times New Roman"/>
          <w:b/>
          <w:sz w:val="32"/>
          <w:szCs w:val="32"/>
        </w:rPr>
        <w:t>GPIO INTERFACE USING HAL_</w:t>
      </w:r>
      <w:r w:rsidR="00857A30" w:rsidRPr="00857A30">
        <w:rPr>
          <w:rFonts w:ascii="Times New Roman" w:hAnsi="Times New Roman"/>
          <w:b/>
          <w:sz w:val="32"/>
          <w:szCs w:val="32"/>
        </w:rPr>
        <w:t>LIBRARY</w:t>
      </w:r>
    </w:p>
    <w:p w14:paraId="3BC3C2BB" w14:textId="38C1F620" w:rsidR="00BD0BB3" w:rsidRDefault="00BD0BB3" w:rsidP="00BD0BB3">
      <w:pPr>
        <w:spacing w:line="257" w:lineRule="auto"/>
        <w:rPr>
          <w:rFonts w:ascii="Times New Roman" w:hAnsi="Times New Roman"/>
          <w:b/>
          <w:sz w:val="32"/>
          <w:szCs w:val="32"/>
        </w:rPr>
      </w:pPr>
    </w:p>
    <w:p w14:paraId="4615DFFD" w14:textId="50A0B308" w:rsidR="00BD0BB3" w:rsidRPr="00BD0BB3" w:rsidRDefault="00BD0BB3" w:rsidP="00BD0BB3">
      <w:pPr>
        <w:spacing w:line="257" w:lineRule="auto"/>
        <w:rPr>
          <w:rFonts w:ascii="Times New Roman" w:hAnsi="Times New Roman"/>
          <w:b/>
          <w:sz w:val="32"/>
          <w:szCs w:val="32"/>
        </w:rPr>
      </w:pPr>
      <w:r>
        <w:rPr>
          <w:rFonts w:ascii="Times New Roman" w:hAnsi="Times New Roman"/>
          <w:b/>
          <w:noProof/>
          <w:sz w:val="32"/>
          <w:szCs w:val="32"/>
        </w:rPr>
        <w:drawing>
          <wp:inline distT="0" distB="0" distL="0" distR="0" wp14:anchorId="2FCA1871" wp14:editId="77187413">
            <wp:extent cx="5867400" cy="334749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io.PNG"/>
                    <pic:cNvPicPr/>
                  </pic:nvPicPr>
                  <pic:blipFill>
                    <a:blip r:embed="rId16">
                      <a:extLst>
                        <a:ext uri="{28A0092B-C50C-407E-A947-70E740481C1C}">
                          <a14:useLocalDpi xmlns:a14="http://schemas.microsoft.com/office/drawing/2010/main" val="0"/>
                        </a:ext>
                      </a:extLst>
                    </a:blip>
                    <a:stretch>
                      <a:fillRect/>
                    </a:stretch>
                  </pic:blipFill>
                  <pic:spPr>
                    <a:xfrm>
                      <a:off x="0" y="0"/>
                      <a:ext cx="5886087" cy="3358160"/>
                    </a:xfrm>
                    <a:prstGeom prst="rect">
                      <a:avLst/>
                    </a:prstGeom>
                  </pic:spPr>
                </pic:pic>
              </a:graphicData>
            </a:graphic>
          </wp:inline>
        </w:drawing>
      </w:r>
    </w:p>
    <w:p w14:paraId="749F8A96" w14:textId="7AD39577" w:rsidR="00857A30" w:rsidRDefault="00857A30" w:rsidP="00857A30">
      <w:pPr>
        <w:spacing w:line="257" w:lineRule="auto"/>
        <w:ind w:firstLine="0"/>
        <w:rPr>
          <w:rFonts w:ascii="Times New Roman" w:hAnsi="Times New Roman"/>
          <w:b/>
          <w:sz w:val="32"/>
          <w:szCs w:val="32"/>
        </w:rPr>
      </w:pPr>
    </w:p>
    <w:p w14:paraId="16F104B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Header */</w:t>
      </w:r>
    </w:p>
    <w:p w14:paraId="374E229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B91D3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465C4A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@file           : main.c</w:t>
      </w:r>
    </w:p>
    <w:p w14:paraId="3F36849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 Main program body</w:t>
      </w:r>
    </w:p>
    <w:p w14:paraId="2989CF6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6E76D6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@attention</w:t>
      </w:r>
    </w:p>
    <w:p w14:paraId="175BE17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AE5EAD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&lt;h2&gt;&lt;center&gt;&amp;copy; Copyright (c) 2021 STMicroelectronics.</w:t>
      </w:r>
    </w:p>
    <w:p w14:paraId="216F656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All rights reserved.&lt;/center&gt;&lt;/h2&gt;</w:t>
      </w:r>
    </w:p>
    <w:p w14:paraId="4991900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04E7F0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This software component is licensed by ST under BSD 3-Clause license,</w:t>
      </w:r>
    </w:p>
    <w:p w14:paraId="0E6C3BB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the "License"; You may not use this file except in compliance with the</w:t>
      </w:r>
    </w:p>
    <w:p w14:paraId="693C6F7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License. You may obtain a copy of the License at:</w:t>
      </w:r>
    </w:p>
    <w:p w14:paraId="4E8C1B3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opensource.org/licenses/BSD-3-Clause</w:t>
      </w:r>
    </w:p>
    <w:p w14:paraId="6FFCECA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55100DD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3F1153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t>
      </w:r>
    </w:p>
    <w:p w14:paraId="32C83D8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Header */</w:t>
      </w:r>
    </w:p>
    <w:p w14:paraId="46ECDCE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Includes ------------------------------------------------------------------*/</w:t>
      </w:r>
    </w:p>
    <w:p w14:paraId="07E4402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#include "main.h"</w:t>
      </w:r>
    </w:p>
    <w:p w14:paraId="5A7CBECD" w14:textId="77777777" w:rsidR="00857A30" w:rsidRPr="00AE579A" w:rsidRDefault="00857A30" w:rsidP="00857A30">
      <w:pPr>
        <w:spacing w:line="257" w:lineRule="auto"/>
        <w:ind w:firstLine="0"/>
        <w:rPr>
          <w:rFonts w:ascii="Times New Roman" w:hAnsi="Times New Roman"/>
          <w:sz w:val="24"/>
          <w:szCs w:val="24"/>
        </w:rPr>
      </w:pPr>
    </w:p>
    <w:p w14:paraId="7EB09AA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includes ----------------------------------------------------------*/</w:t>
      </w:r>
    </w:p>
    <w:p w14:paraId="582922B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Includes */</w:t>
      </w:r>
    </w:p>
    <w:p w14:paraId="3D26065F" w14:textId="77777777" w:rsidR="00857A30" w:rsidRPr="00AE579A" w:rsidRDefault="00857A30" w:rsidP="00857A30">
      <w:pPr>
        <w:spacing w:line="257" w:lineRule="auto"/>
        <w:ind w:firstLine="0"/>
        <w:rPr>
          <w:rFonts w:ascii="Times New Roman" w:hAnsi="Times New Roman"/>
          <w:sz w:val="24"/>
          <w:szCs w:val="24"/>
        </w:rPr>
      </w:pPr>
    </w:p>
    <w:p w14:paraId="76CF4B5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Includes */</w:t>
      </w:r>
    </w:p>
    <w:p w14:paraId="09895658" w14:textId="77777777" w:rsidR="00857A30" w:rsidRPr="00AE579A" w:rsidRDefault="00857A30" w:rsidP="00857A30">
      <w:pPr>
        <w:spacing w:line="257" w:lineRule="auto"/>
        <w:ind w:firstLine="0"/>
        <w:rPr>
          <w:rFonts w:ascii="Times New Roman" w:hAnsi="Times New Roman"/>
          <w:sz w:val="24"/>
          <w:szCs w:val="24"/>
        </w:rPr>
      </w:pPr>
    </w:p>
    <w:p w14:paraId="74C2217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typedef -----------------------------------------------------------*/</w:t>
      </w:r>
    </w:p>
    <w:p w14:paraId="5689E41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PTD */</w:t>
      </w:r>
    </w:p>
    <w:p w14:paraId="02FFF989" w14:textId="77777777" w:rsidR="00857A30" w:rsidRPr="00AE579A" w:rsidRDefault="00857A30" w:rsidP="00857A30">
      <w:pPr>
        <w:spacing w:line="257" w:lineRule="auto"/>
        <w:ind w:firstLine="0"/>
        <w:rPr>
          <w:rFonts w:ascii="Times New Roman" w:hAnsi="Times New Roman"/>
          <w:sz w:val="24"/>
          <w:szCs w:val="24"/>
        </w:rPr>
      </w:pPr>
    </w:p>
    <w:p w14:paraId="3114B2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PTD */</w:t>
      </w:r>
    </w:p>
    <w:p w14:paraId="02134E8E" w14:textId="77777777" w:rsidR="00857A30" w:rsidRPr="00AE579A" w:rsidRDefault="00857A30" w:rsidP="00857A30">
      <w:pPr>
        <w:spacing w:line="257" w:lineRule="auto"/>
        <w:ind w:firstLine="0"/>
        <w:rPr>
          <w:rFonts w:ascii="Times New Roman" w:hAnsi="Times New Roman"/>
          <w:sz w:val="24"/>
          <w:szCs w:val="24"/>
        </w:rPr>
      </w:pPr>
    </w:p>
    <w:p w14:paraId="39B95AF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define ------------------------------------------------------------*/</w:t>
      </w:r>
    </w:p>
    <w:p w14:paraId="16E3136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PD */</w:t>
      </w:r>
    </w:p>
    <w:p w14:paraId="206CB30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PD */</w:t>
      </w:r>
    </w:p>
    <w:p w14:paraId="051C23FB" w14:textId="77777777" w:rsidR="00857A30" w:rsidRPr="00AE579A" w:rsidRDefault="00857A30" w:rsidP="00857A30">
      <w:pPr>
        <w:spacing w:line="257" w:lineRule="auto"/>
        <w:ind w:firstLine="0"/>
        <w:rPr>
          <w:rFonts w:ascii="Times New Roman" w:hAnsi="Times New Roman"/>
          <w:sz w:val="24"/>
          <w:szCs w:val="24"/>
        </w:rPr>
      </w:pPr>
    </w:p>
    <w:p w14:paraId="239CF5E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macro -------------------------------------------------------------*/</w:t>
      </w:r>
    </w:p>
    <w:p w14:paraId="57926EB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PM */</w:t>
      </w:r>
    </w:p>
    <w:p w14:paraId="27AE4D7B" w14:textId="77777777" w:rsidR="00857A30" w:rsidRPr="00AE579A" w:rsidRDefault="00857A30" w:rsidP="00857A30">
      <w:pPr>
        <w:spacing w:line="257" w:lineRule="auto"/>
        <w:ind w:firstLine="0"/>
        <w:rPr>
          <w:rFonts w:ascii="Times New Roman" w:hAnsi="Times New Roman"/>
          <w:sz w:val="24"/>
          <w:szCs w:val="24"/>
        </w:rPr>
      </w:pPr>
    </w:p>
    <w:p w14:paraId="64DF29D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PM */</w:t>
      </w:r>
    </w:p>
    <w:p w14:paraId="60552C38" w14:textId="77777777" w:rsidR="00857A30" w:rsidRPr="00AE579A" w:rsidRDefault="00857A30" w:rsidP="00857A30">
      <w:pPr>
        <w:spacing w:line="257" w:lineRule="auto"/>
        <w:ind w:firstLine="0"/>
        <w:rPr>
          <w:rFonts w:ascii="Times New Roman" w:hAnsi="Times New Roman"/>
          <w:sz w:val="24"/>
          <w:szCs w:val="24"/>
        </w:rPr>
      </w:pPr>
    </w:p>
    <w:p w14:paraId="3E8E37A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variables ---------------------------------------------------------*/</w:t>
      </w:r>
    </w:p>
    <w:p w14:paraId="70F93324" w14:textId="77777777" w:rsidR="00857A30" w:rsidRPr="00AE579A" w:rsidRDefault="00857A30" w:rsidP="00857A30">
      <w:pPr>
        <w:spacing w:line="257" w:lineRule="auto"/>
        <w:ind w:firstLine="0"/>
        <w:rPr>
          <w:rFonts w:ascii="Times New Roman" w:hAnsi="Times New Roman"/>
          <w:sz w:val="24"/>
          <w:szCs w:val="24"/>
        </w:rPr>
      </w:pPr>
    </w:p>
    <w:p w14:paraId="232BDE7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PV */</w:t>
      </w:r>
    </w:p>
    <w:p w14:paraId="65036FB2" w14:textId="77777777" w:rsidR="00857A30" w:rsidRPr="00AE579A" w:rsidRDefault="00857A30" w:rsidP="00857A30">
      <w:pPr>
        <w:spacing w:line="257" w:lineRule="auto"/>
        <w:ind w:firstLine="0"/>
        <w:rPr>
          <w:rFonts w:ascii="Times New Roman" w:hAnsi="Times New Roman"/>
          <w:sz w:val="24"/>
          <w:szCs w:val="24"/>
        </w:rPr>
      </w:pPr>
    </w:p>
    <w:p w14:paraId="4FE0FD6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PV */</w:t>
      </w:r>
    </w:p>
    <w:p w14:paraId="0565DD98" w14:textId="77777777" w:rsidR="00857A30" w:rsidRPr="00AE579A" w:rsidRDefault="00857A30" w:rsidP="00857A30">
      <w:pPr>
        <w:spacing w:line="257" w:lineRule="auto"/>
        <w:ind w:firstLine="0"/>
        <w:rPr>
          <w:rFonts w:ascii="Times New Roman" w:hAnsi="Times New Roman"/>
          <w:sz w:val="24"/>
          <w:szCs w:val="24"/>
        </w:rPr>
      </w:pPr>
    </w:p>
    <w:p w14:paraId="2FF2B1C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function prototypes -----------------------------------------------*/</w:t>
      </w:r>
    </w:p>
    <w:p w14:paraId="0C9B544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3DFBC1C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7E453D9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PFP */</w:t>
      </w:r>
    </w:p>
    <w:p w14:paraId="41599FD4" w14:textId="77777777" w:rsidR="00857A30" w:rsidRPr="00AE579A" w:rsidRDefault="00857A30" w:rsidP="00857A30">
      <w:pPr>
        <w:spacing w:line="257" w:lineRule="auto"/>
        <w:ind w:firstLine="0"/>
        <w:rPr>
          <w:rFonts w:ascii="Times New Roman" w:hAnsi="Times New Roman"/>
          <w:sz w:val="24"/>
          <w:szCs w:val="24"/>
        </w:rPr>
      </w:pPr>
    </w:p>
    <w:p w14:paraId="2655622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PFP */</w:t>
      </w:r>
    </w:p>
    <w:p w14:paraId="34A35FB7" w14:textId="77777777" w:rsidR="00857A30" w:rsidRPr="00AE579A" w:rsidRDefault="00857A30" w:rsidP="00857A30">
      <w:pPr>
        <w:spacing w:line="257" w:lineRule="auto"/>
        <w:ind w:firstLine="0"/>
        <w:rPr>
          <w:rFonts w:ascii="Times New Roman" w:hAnsi="Times New Roman"/>
          <w:sz w:val="24"/>
          <w:szCs w:val="24"/>
        </w:rPr>
      </w:pPr>
    </w:p>
    <w:p w14:paraId="7A9BB86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user code ---------------------------------------------------------*/</w:t>
      </w:r>
    </w:p>
    <w:p w14:paraId="42FD7DB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0 */</w:t>
      </w:r>
    </w:p>
    <w:p w14:paraId="11CBACF8" w14:textId="77777777" w:rsidR="00857A30" w:rsidRPr="00AE579A" w:rsidRDefault="00857A30" w:rsidP="00857A30">
      <w:pPr>
        <w:spacing w:line="257" w:lineRule="auto"/>
        <w:ind w:firstLine="0"/>
        <w:rPr>
          <w:rFonts w:ascii="Times New Roman" w:hAnsi="Times New Roman"/>
          <w:sz w:val="24"/>
          <w:szCs w:val="24"/>
        </w:rPr>
      </w:pPr>
    </w:p>
    <w:p w14:paraId="4DB76C6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0 */</w:t>
      </w:r>
    </w:p>
    <w:p w14:paraId="10C58741" w14:textId="77777777" w:rsidR="00857A30" w:rsidRPr="00AE579A" w:rsidRDefault="00857A30" w:rsidP="00857A30">
      <w:pPr>
        <w:spacing w:line="257" w:lineRule="auto"/>
        <w:ind w:firstLine="0"/>
        <w:rPr>
          <w:rFonts w:ascii="Times New Roman" w:hAnsi="Times New Roman"/>
          <w:sz w:val="24"/>
          <w:szCs w:val="24"/>
        </w:rPr>
      </w:pPr>
    </w:p>
    <w:p w14:paraId="04E27D1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7FE4AE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The application entry point.</w:t>
      </w:r>
    </w:p>
    <w:p w14:paraId="0301568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int</w:t>
      </w:r>
    </w:p>
    <w:p w14:paraId="6560B2D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9B98E0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6E8A0AD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0CFB13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1 */</w:t>
      </w:r>
    </w:p>
    <w:p w14:paraId="7ACDE789" w14:textId="77777777" w:rsidR="00857A30" w:rsidRPr="00AE579A" w:rsidRDefault="00857A30" w:rsidP="00857A30">
      <w:pPr>
        <w:spacing w:line="257" w:lineRule="auto"/>
        <w:ind w:firstLine="0"/>
        <w:rPr>
          <w:rFonts w:ascii="Times New Roman" w:hAnsi="Times New Roman"/>
          <w:sz w:val="24"/>
          <w:szCs w:val="24"/>
        </w:rPr>
      </w:pPr>
    </w:p>
    <w:p w14:paraId="4838763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1 */</w:t>
      </w:r>
    </w:p>
    <w:p w14:paraId="391B26B8" w14:textId="77777777" w:rsidR="00857A30" w:rsidRPr="00AE579A" w:rsidRDefault="00857A30" w:rsidP="00857A30">
      <w:pPr>
        <w:spacing w:line="257" w:lineRule="auto"/>
        <w:ind w:firstLine="0"/>
        <w:rPr>
          <w:rFonts w:ascii="Times New Roman" w:hAnsi="Times New Roman"/>
          <w:sz w:val="24"/>
          <w:szCs w:val="24"/>
        </w:rPr>
      </w:pPr>
    </w:p>
    <w:p w14:paraId="61A9306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MCU Configuration--------------------------------------------------------*/</w:t>
      </w:r>
    </w:p>
    <w:p w14:paraId="32B34EF7" w14:textId="77777777" w:rsidR="00857A30" w:rsidRPr="00AE579A" w:rsidRDefault="00857A30" w:rsidP="00857A30">
      <w:pPr>
        <w:spacing w:line="257" w:lineRule="auto"/>
        <w:ind w:firstLine="0"/>
        <w:rPr>
          <w:rFonts w:ascii="Times New Roman" w:hAnsi="Times New Roman"/>
          <w:sz w:val="24"/>
          <w:szCs w:val="24"/>
        </w:rPr>
      </w:pPr>
    </w:p>
    <w:p w14:paraId="23E9284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Reset of all peripherals, Initializes the Flash interface and the Systick. */</w:t>
      </w:r>
    </w:p>
    <w:p w14:paraId="42BA2D3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HAL_Init();</w:t>
      </w:r>
    </w:p>
    <w:p w14:paraId="7B665F03" w14:textId="77777777" w:rsidR="00857A30" w:rsidRPr="00AE579A" w:rsidRDefault="00857A30" w:rsidP="00857A30">
      <w:pPr>
        <w:spacing w:line="257" w:lineRule="auto"/>
        <w:ind w:firstLine="0"/>
        <w:rPr>
          <w:rFonts w:ascii="Times New Roman" w:hAnsi="Times New Roman"/>
          <w:sz w:val="24"/>
          <w:szCs w:val="24"/>
        </w:rPr>
      </w:pPr>
    </w:p>
    <w:p w14:paraId="2157FED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Init */</w:t>
      </w:r>
    </w:p>
    <w:p w14:paraId="47D81E40" w14:textId="77777777" w:rsidR="00857A30" w:rsidRPr="00AE579A" w:rsidRDefault="00857A30" w:rsidP="00857A30">
      <w:pPr>
        <w:spacing w:line="257" w:lineRule="auto"/>
        <w:ind w:firstLine="0"/>
        <w:rPr>
          <w:rFonts w:ascii="Times New Roman" w:hAnsi="Times New Roman"/>
          <w:sz w:val="24"/>
          <w:szCs w:val="24"/>
        </w:rPr>
      </w:pPr>
    </w:p>
    <w:p w14:paraId="490D542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Init */</w:t>
      </w:r>
    </w:p>
    <w:p w14:paraId="1F62C413" w14:textId="77777777" w:rsidR="00857A30" w:rsidRPr="00AE579A" w:rsidRDefault="00857A30" w:rsidP="00857A30">
      <w:pPr>
        <w:spacing w:line="257" w:lineRule="auto"/>
        <w:ind w:firstLine="0"/>
        <w:rPr>
          <w:rFonts w:ascii="Times New Roman" w:hAnsi="Times New Roman"/>
          <w:sz w:val="24"/>
          <w:szCs w:val="24"/>
        </w:rPr>
      </w:pPr>
    </w:p>
    <w:p w14:paraId="2B08C73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system clock */</w:t>
      </w:r>
    </w:p>
    <w:p w14:paraId="0ACEAF2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SystemClock_Config();</w:t>
      </w:r>
    </w:p>
    <w:p w14:paraId="3621DA16" w14:textId="77777777" w:rsidR="00857A30" w:rsidRPr="00AE579A" w:rsidRDefault="00857A30" w:rsidP="00857A30">
      <w:pPr>
        <w:spacing w:line="257" w:lineRule="auto"/>
        <w:ind w:firstLine="0"/>
        <w:rPr>
          <w:rFonts w:ascii="Times New Roman" w:hAnsi="Times New Roman"/>
          <w:sz w:val="24"/>
          <w:szCs w:val="24"/>
        </w:rPr>
      </w:pPr>
    </w:p>
    <w:p w14:paraId="4BB847F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SysInit */</w:t>
      </w:r>
    </w:p>
    <w:p w14:paraId="77ACF377" w14:textId="77777777" w:rsidR="00857A30" w:rsidRPr="00AE579A" w:rsidRDefault="00857A30" w:rsidP="00857A30">
      <w:pPr>
        <w:spacing w:line="257" w:lineRule="auto"/>
        <w:ind w:firstLine="0"/>
        <w:rPr>
          <w:rFonts w:ascii="Times New Roman" w:hAnsi="Times New Roman"/>
          <w:sz w:val="24"/>
          <w:szCs w:val="24"/>
        </w:rPr>
      </w:pPr>
    </w:p>
    <w:p w14:paraId="4105134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SysInit */</w:t>
      </w:r>
    </w:p>
    <w:p w14:paraId="7AC1EFD8" w14:textId="77777777" w:rsidR="00857A30" w:rsidRPr="00AE579A" w:rsidRDefault="00857A30" w:rsidP="00857A30">
      <w:pPr>
        <w:spacing w:line="257" w:lineRule="auto"/>
        <w:ind w:firstLine="0"/>
        <w:rPr>
          <w:rFonts w:ascii="Times New Roman" w:hAnsi="Times New Roman"/>
          <w:sz w:val="24"/>
          <w:szCs w:val="24"/>
        </w:rPr>
      </w:pPr>
    </w:p>
    <w:p w14:paraId="7D1B3C3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 all configured peripherals */</w:t>
      </w:r>
    </w:p>
    <w:p w14:paraId="18E2B2E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MX_GPIO_Init();</w:t>
      </w:r>
    </w:p>
    <w:p w14:paraId="4BF6DB9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2 */</w:t>
      </w:r>
    </w:p>
    <w:p w14:paraId="5852A06B" w14:textId="77777777" w:rsidR="00857A30" w:rsidRPr="00AE579A" w:rsidRDefault="00857A30" w:rsidP="00857A30">
      <w:pPr>
        <w:spacing w:line="257" w:lineRule="auto"/>
        <w:ind w:firstLine="0"/>
        <w:rPr>
          <w:rFonts w:ascii="Times New Roman" w:hAnsi="Times New Roman"/>
          <w:sz w:val="24"/>
          <w:szCs w:val="24"/>
        </w:rPr>
      </w:pPr>
    </w:p>
    <w:p w14:paraId="74E1190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2 */</w:t>
      </w:r>
    </w:p>
    <w:p w14:paraId="7A8A6B3F" w14:textId="77777777" w:rsidR="00857A30" w:rsidRPr="00AE579A" w:rsidRDefault="00857A30" w:rsidP="00857A30">
      <w:pPr>
        <w:spacing w:line="257" w:lineRule="auto"/>
        <w:ind w:firstLine="0"/>
        <w:rPr>
          <w:rFonts w:ascii="Times New Roman" w:hAnsi="Times New Roman"/>
          <w:sz w:val="24"/>
          <w:szCs w:val="24"/>
        </w:rPr>
      </w:pPr>
    </w:p>
    <w:p w14:paraId="2B414F3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Infinite loop */</w:t>
      </w:r>
    </w:p>
    <w:p w14:paraId="0387D5A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WHILE */</w:t>
      </w:r>
    </w:p>
    <w:p w14:paraId="0D1C531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while (1)</w:t>
      </w:r>
    </w:p>
    <w:p w14:paraId="12AD6B8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2022A4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HAL_GPIO_TogglePin(GREEN_LED_GPIO_Port, GREEN_LED_Pin);</w:t>
      </w:r>
    </w:p>
    <w:p w14:paraId="481BB2C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HAL_Delay(500);</w:t>
      </w:r>
    </w:p>
    <w:p w14:paraId="69A6CB8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WHILE */</w:t>
      </w:r>
    </w:p>
    <w:p w14:paraId="3EDB7D5F" w14:textId="77777777" w:rsidR="00857A30" w:rsidRPr="00AE579A" w:rsidRDefault="00857A30" w:rsidP="00857A30">
      <w:pPr>
        <w:spacing w:line="257" w:lineRule="auto"/>
        <w:ind w:firstLine="0"/>
        <w:rPr>
          <w:rFonts w:ascii="Times New Roman" w:hAnsi="Times New Roman"/>
          <w:sz w:val="24"/>
          <w:szCs w:val="24"/>
        </w:rPr>
      </w:pPr>
    </w:p>
    <w:p w14:paraId="0565723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 USER CODE BEGIN 3 */</w:t>
      </w:r>
    </w:p>
    <w:p w14:paraId="1FDC680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58E99A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3 */</w:t>
      </w:r>
    </w:p>
    <w:p w14:paraId="2AAA34E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EBB4399" w14:textId="77777777" w:rsidR="00857A30" w:rsidRPr="00AE579A" w:rsidRDefault="00857A30" w:rsidP="00857A30">
      <w:pPr>
        <w:spacing w:line="257" w:lineRule="auto"/>
        <w:ind w:firstLine="0"/>
        <w:rPr>
          <w:rFonts w:ascii="Times New Roman" w:hAnsi="Times New Roman"/>
          <w:sz w:val="24"/>
          <w:szCs w:val="24"/>
        </w:rPr>
      </w:pPr>
    </w:p>
    <w:p w14:paraId="511D36B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8C83D0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System Clock Configuration</w:t>
      </w:r>
    </w:p>
    <w:p w14:paraId="64D9303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7B1CB56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7682C6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127D1CC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4C4D2B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RCC_OscInitTypeDef RCC_OscInitStruct = {0};</w:t>
      </w:r>
    </w:p>
    <w:p w14:paraId="6DD4453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RCC_ClkInitTypeDef RCC_ClkInitStruct = {0};</w:t>
      </w:r>
    </w:p>
    <w:p w14:paraId="03712D0D" w14:textId="77777777" w:rsidR="00857A30" w:rsidRPr="00AE579A" w:rsidRDefault="00857A30" w:rsidP="00857A30">
      <w:pPr>
        <w:spacing w:line="257" w:lineRule="auto"/>
        <w:ind w:firstLine="0"/>
        <w:rPr>
          <w:rFonts w:ascii="Times New Roman" w:hAnsi="Times New Roman"/>
          <w:sz w:val="24"/>
          <w:szCs w:val="24"/>
        </w:rPr>
      </w:pPr>
    </w:p>
    <w:p w14:paraId="27D9F0D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main internal regulator output voltage</w:t>
      </w:r>
    </w:p>
    <w:p w14:paraId="6EF8320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2A427E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__HAL_RCC_PWR_CLK_ENABLE();</w:t>
      </w:r>
    </w:p>
    <w:p w14:paraId="2E9BE8B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__HAL_PWR_VOLTAGESCALING_CONFIG(PWR_REGULATOR_VOLTAGE_SCALE1);</w:t>
      </w:r>
    </w:p>
    <w:p w14:paraId="2E3C855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RCC Oscillators according to the specified parameters</w:t>
      </w:r>
    </w:p>
    <w:p w14:paraId="62D4E71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 the RCC_OscInitTypeDef structure.</w:t>
      </w:r>
    </w:p>
    <w:p w14:paraId="1CB196C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3F1FFB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RCC_OscInitStruct.OscillatorType = RCC_OSCILLATORTYPE_HSI;</w:t>
      </w:r>
    </w:p>
    <w:p w14:paraId="55EC353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RCC_OscInitStruct.HSIState = RCC_HSI_ON;</w:t>
      </w:r>
    </w:p>
    <w:p w14:paraId="61C29D7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RCC_OscInitStruct.HSICalibrationValue = RCC_HSICALIBRATION_DEFAULT;</w:t>
      </w:r>
    </w:p>
    <w:p w14:paraId="021F4B8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RCC_OscInitStruct.PLL.PLLState = RCC_PLL_NONE;</w:t>
      </w:r>
    </w:p>
    <w:p w14:paraId="05A0379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(HAL_RCC_OscConfig(&amp;RCC_OscInitStruct) != HAL_OK)</w:t>
      </w:r>
    </w:p>
    <w:p w14:paraId="6E82017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C7E052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5997EA2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3FEBD3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CPU, AHB and APB buses clocks</w:t>
      </w:r>
    </w:p>
    <w:p w14:paraId="4EAE127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7083D0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RCC_ClkInitStruct.ClockType = RCC_CLOCKTYPE_HCLK|RCC_CLOCKTYPE_SYSCLK</w:t>
      </w:r>
    </w:p>
    <w:p w14:paraId="6218D89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|RCC_CLOCKTYPE_PCLK1|RCC_CLOCKTYPE_PCLK2;</w:t>
      </w:r>
    </w:p>
    <w:p w14:paraId="6E398CB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RCC_ClkInitStruct.SYSCLKSource = RCC_SYSCLKSOURCE_HSI;</w:t>
      </w:r>
    </w:p>
    <w:p w14:paraId="30D8385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RCC_ClkInitStruct.AHBCLKDivider = RCC_SYSCLK_DIV1;</w:t>
      </w:r>
    </w:p>
    <w:p w14:paraId="71F68F8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RCC_ClkInitStruct.APB1CLKDivider = RCC_HCLK_DIV1;</w:t>
      </w:r>
    </w:p>
    <w:p w14:paraId="1AEC84F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RCC_ClkInitStruct.APB2CLKDivider = RCC_HCLK_DIV1;</w:t>
      </w:r>
    </w:p>
    <w:p w14:paraId="7EB67CB4" w14:textId="77777777" w:rsidR="00857A30" w:rsidRPr="00AE579A" w:rsidRDefault="00857A30" w:rsidP="00857A30">
      <w:pPr>
        <w:spacing w:line="257" w:lineRule="auto"/>
        <w:ind w:firstLine="0"/>
        <w:rPr>
          <w:rFonts w:ascii="Times New Roman" w:hAnsi="Times New Roman"/>
          <w:sz w:val="24"/>
          <w:szCs w:val="24"/>
        </w:rPr>
      </w:pPr>
    </w:p>
    <w:p w14:paraId="39DAF85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(HAL_RCC_ClockConfig(&amp;RCC_ClkInitStruct, FLASH_LATENCY_0) != HAL_OK)</w:t>
      </w:r>
    </w:p>
    <w:p w14:paraId="2075A0E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5BABB24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64E4777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t>
      </w:r>
    </w:p>
    <w:p w14:paraId="2BC7BFE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29192F06" w14:textId="77777777" w:rsidR="00857A30" w:rsidRPr="00AE579A" w:rsidRDefault="00857A30" w:rsidP="00857A30">
      <w:pPr>
        <w:spacing w:line="257" w:lineRule="auto"/>
        <w:ind w:firstLine="0"/>
        <w:rPr>
          <w:rFonts w:ascii="Times New Roman" w:hAnsi="Times New Roman"/>
          <w:sz w:val="24"/>
          <w:szCs w:val="24"/>
        </w:rPr>
      </w:pPr>
    </w:p>
    <w:p w14:paraId="462DBE9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3F47B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GPIO Initialization Function</w:t>
      </w:r>
    </w:p>
    <w:p w14:paraId="353E00A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None</w:t>
      </w:r>
    </w:p>
    <w:p w14:paraId="26ABBB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253EED0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A18A32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1E38C9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3999FD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GPIO_InitTypeDef GPIO_InitStruct = {0};</w:t>
      </w:r>
    </w:p>
    <w:p w14:paraId="3794A3C3" w14:textId="77777777" w:rsidR="00857A30" w:rsidRPr="00AE579A" w:rsidRDefault="00857A30" w:rsidP="00857A30">
      <w:pPr>
        <w:spacing w:line="257" w:lineRule="auto"/>
        <w:ind w:firstLine="0"/>
        <w:rPr>
          <w:rFonts w:ascii="Times New Roman" w:hAnsi="Times New Roman"/>
          <w:sz w:val="24"/>
          <w:szCs w:val="24"/>
        </w:rPr>
      </w:pPr>
    </w:p>
    <w:p w14:paraId="5C5B485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GPIO Ports Clock Enable */</w:t>
      </w:r>
    </w:p>
    <w:p w14:paraId="34F2AC3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__HAL_RCC_GPIOD_CLK_ENABLE();</w:t>
      </w:r>
    </w:p>
    <w:p w14:paraId="5CC56A7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__HAL_RCC_GPIOA_CLK_ENABLE();</w:t>
      </w:r>
    </w:p>
    <w:p w14:paraId="1C91F85A" w14:textId="77777777" w:rsidR="00857A30" w:rsidRPr="00AE579A" w:rsidRDefault="00857A30" w:rsidP="00857A30">
      <w:pPr>
        <w:spacing w:line="257" w:lineRule="auto"/>
        <w:ind w:firstLine="0"/>
        <w:rPr>
          <w:rFonts w:ascii="Times New Roman" w:hAnsi="Times New Roman"/>
          <w:sz w:val="24"/>
          <w:szCs w:val="24"/>
        </w:rPr>
      </w:pPr>
    </w:p>
    <w:p w14:paraId="26F1531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Output Level */</w:t>
      </w:r>
    </w:p>
    <w:p w14:paraId="130E3EC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HAL_GPIO_WritePin(GREEN_LED_GPIO_Port, GREEN_LED_Pin, GPIO_PIN_SET);</w:t>
      </w:r>
    </w:p>
    <w:p w14:paraId="248B1776" w14:textId="77777777" w:rsidR="00857A30" w:rsidRPr="00AE579A" w:rsidRDefault="00857A30" w:rsidP="00857A30">
      <w:pPr>
        <w:spacing w:line="257" w:lineRule="auto"/>
        <w:ind w:firstLine="0"/>
        <w:rPr>
          <w:rFonts w:ascii="Times New Roman" w:hAnsi="Times New Roman"/>
          <w:sz w:val="24"/>
          <w:szCs w:val="24"/>
        </w:rPr>
      </w:pPr>
    </w:p>
    <w:p w14:paraId="070FC21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 GREEN_LED_Pin */</w:t>
      </w:r>
    </w:p>
    <w:p w14:paraId="0294C27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GPIO_InitStruct.Pin = GREEN_LED_Pin;</w:t>
      </w:r>
    </w:p>
    <w:p w14:paraId="1FF63E1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GPIO_InitStruct.Mode = GPIO_MODE_OUTPUT_PP;</w:t>
      </w:r>
    </w:p>
    <w:p w14:paraId="44B86B1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GPIO_InitStruct.Pull = GPIO_PULLUP;</w:t>
      </w:r>
    </w:p>
    <w:p w14:paraId="71F162C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GPIO_InitStruct.Speed = GPIO_SPEED_FREQ_HIGH;</w:t>
      </w:r>
    </w:p>
    <w:p w14:paraId="5467CEE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HAL_GPIO_Init(GREEN_LED_GPIO_Port, &amp;GPIO_InitStruct);</w:t>
      </w:r>
    </w:p>
    <w:p w14:paraId="2D784C01" w14:textId="77777777" w:rsidR="00857A30" w:rsidRPr="00AE579A" w:rsidRDefault="00857A30" w:rsidP="00857A30">
      <w:pPr>
        <w:spacing w:line="257" w:lineRule="auto"/>
        <w:ind w:firstLine="0"/>
        <w:rPr>
          <w:rFonts w:ascii="Times New Roman" w:hAnsi="Times New Roman"/>
          <w:sz w:val="24"/>
          <w:szCs w:val="24"/>
        </w:rPr>
      </w:pPr>
    </w:p>
    <w:p w14:paraId="7B089A0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409EC51" w14:textId="77777777" w:rsidR="00857A30" w:rsidRPr="00AE579A" w:rsidRDefault="00857A30" w:rsidP="00857A30">
      <w:pPr>
        <w:spacing w:line="257" w:lineRule="auto"/>
        <w:ind w:firstLine="0"/>
        <w:rPr>
          <w:rFonts w:ascii="Times New Roman" w:hAnsi="Times New Roman"/>
          <w:sz w:val="24"/>
          <w:szCs w:val="24"/>
        </w:rPr>
      </w:pPr>
    </w:p>
    <w:p w14:paraId="5BBB96F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4 */</w:t>
      </w:r>
    </w:p>
    <w:p w14:paraId="469AB29B" w14:textId="77777777" w:rsidR="00857A30" w:rsidRPr="00AE579A" w:rsidRDefault="00857A30" w:rsidP="00857A30">
      <w:pPr>
        <w:spacing w:line="257" w:lineRule="auto"/>
        <w:ind w:firstLine="0"/>
        <w:rPr>
          <w:rFonts w:ascii="Times New Roman" w:hAnsi="Times New Roman"/>
          <w:sz w:val="24"/>
          <w:szCs w:val="24"/>
        </w:rPr>
      </w:pPr>
    </w:p>
    <w:p w14:paraId="37C2C55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4 */</w:t>
      </w:r>
    </w:p>
    <w:p w14:paraId="46197D10" w14:textId="77777777" w:rsidR="00857A30" w:rsidRPr="00AE579A" w:rsidRDefault="00857A30" w:rsidP="00857A30">
      <w:pPr>
        <w:spacing w:line="257" w:lineRule="auto"/>
        <w:ind w:firstLine="0"/>
        <w:rPr>
          <w:rFonts w:ascii="Times New Roman" w:hAnsi="Times New Roman"/>
          <w:sz w:val="24"/>
          <w:szCs w:val="24"/>
        </w:rPr>
      </w:pPr>
    </w:p>
    <w:p w14:paraId="5ADF9C3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F78B5C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This function is executed in case of error occurrence.</w:t>
      </w:r>
    </w:p>
    <w:p w14:paraId="64E3992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0A76FD3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1DC88C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Error_Handler(void)</w:t>
      </w:r>
    </w:p>
    <w:p w14:paraId="5478592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280096E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Error_Handler_Debug */</w:t>
      </w:r>
    </w:p>
    <w:p w14:paraId="39AA6AD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HAL error return state */</w:t>
      </w:r>
    </w:p>
    <w:p w14:paraId="59D2BB0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__disable_irq();</w:t>
      </w:r>
    </w:p>
    <w:p w14:paraId="045D3F4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while (1)</w:t>
      </w:r>
    </w:p>
    <w:p w14:paraId="0852455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5739EDD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465705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Error_Handler_Debug */</w:t>
      </w:r>
    </w:p>
    <w:p w14:paraId="2294D99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36CFB21" w14:textId="77777777" w:rsidR="00857A30" w:rsidRPr="00AE579A" w:rsidRDefault="00857A30" w:rsidP="00857A30">
      <w:pPr>
        <w:spacing w:line="257" w:lineRule="auto"/>
        <w:ind w:firstLine="0"/>
        <w:rPr>
          <w:rFonts w:ascii="Times New Roman" w:hAnsi="Times New Roman"/>
          <w:sz w:val="24"/>
          <w:szCs w:val="24"/>
        </w:rPr>
      </w:pPr>
    </w:p>
    <w:p w14:paraId="46EB097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#ifdef  USE_FULL_ASSERT</w:t>
      </w:r>
    </w:p>
    <w:p w14:paraId="41D5EF7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750AA0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Reports the name of the source file and the source line number</w:t>
      </w:r>
    </w:p>
    <w:p w14:paraId="7C96D94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where the assert_param error has occurred.</w:t>
      </w:r>
    </w:p>
    <w:p w14:paraId="421A6EB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file: pointer to the source file name</w:t>
      </w:r>
    </w:p>
    <w:p w14:paraId="0B16D22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line: assert_param error line source number</w:t>
      </w:r>
    </w:p>
    <w:p w14:paraId="0589E4D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161BB89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0850EB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assert_failed(uint8_t *file, uint32_t line)</w:t>
      </w:r>
    </w:p>
    <w:p w14:paraId="4B931DA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5E4B9C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6 */</w:t>
      </w:r>
    </w:p>
    <w:p w14:paraId="12B8C12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file name and line number,</w:t>
      </w:r>
    </w:p>
    <w:p w14:paraId="54D7645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ex: printf("Wrong parameters value: file %s on line %d\r\n", file, line) */</w:t>
      </w:r>
    </w:p>
    <w:p w14:paraId="66312FA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6 */</w:t>
      </w:r>
    </w:p>
    <w:p w14:paraId="07FDEF8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33DB3AC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#endif /* USE_FULL_ASSERT */</w:t>
      </w:r>
    </w:p>
    <w:p w14:paraId="7C69CBBC" w14:textId="77777777" w:rsidR="00857A30" w:rsidRPr="00AE579A" w:rsidRDefault="00857A30" w:rsidP="00857A30">
      <w:pPr>
        <w:spacing w:line="257" w:lineRule="auto"/>
        <w:ind w:firstLine="0"/>
        <w:rPr>
          <w:rFonts w:ascii="Times New Roman" w:hAnsi="Times New Roman"/>
          <w:sz w:val="24"/>
          <w:szCs w:val="24"/>
        </w:rPr>
      </w:pPr>
    </w:p>
    <w:p w14:paraId="08FF9190" w14:textId="01B9F266"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(C) COPYRIGHT STMicroelectronics *****END OF FILE****/</w:t>
      </w:r>
    </w:p>
    <w:p w14:paraId="026C1626" w14:textId="4D8CDB74" w:rsidR="00270B7C" w:rsidRPr="00AE579A" w:rsidRDefault="00270B7C" w:rsidP="006F0EC2">
      <w:pPr>
        <w:spacing w:line="257" w:lineRule="auto"/>
        <w:ind w:firstLine="0"/>
        <w:rPr>
          <w:rFonts w:ascii="Times New Roman" w:hAnsi="Times New Roman"/>
          <w:sz w:val="24"/>
          <w:szCs w:val="24"/>
        </w:rPr>
      </w:pPr>
    </w:p>
    <w:p w14:paraId="2FCBBD0B" w14:textId="04E1AA8D" w:rsidR="00270B7C" w:rsidRPr="00AE579A" w:rsidRDefault="00270B7C" w:rsidP="006F0EC2">
      <w:pPr>
        <w:spacing w:line="257" w:lineRule="auto"/>
        <w:ind w:firstLine="0"/>
        <w:rPr>
          <w:rFonts w:ascii="Times New Roman" w:hAnsi="Times New Roman"/>
          <w:sz w:val="24"/>
          <w:szCs w:val="24"/>
        </w:rPr>
      </w:pPr>
    </w:p>
    <w:p w14:paraId="60588B9B" w14:textId="68C992EB" w:rsidR="00270B7C" w:rsidRDefault="00270B7C" w:rsidP="006F0EC2">
      <w:pPr>
        <w:spacing w:line="257" w:lineRule="auto"/>
        <w:ind w:firstLine="0"/>
        <w:rPr>
          <w:rFonts w:ascii="Times New Roman" w:hAnsi="Times New Roman"/>
          <w:sz w:val="32"/>
          <w:szCs w:val="32"/>
        </w:rPr>
      </w:pPr>
    </w:p>
    <w:p w14:paraId="18162A20" w14:textId="5B71ABA2" w:rsidR="00270B7C" w:rsidRDefault="00270B7C" w:rsidP="006F0EC2">
      <w:pPr>
        <w:spacing w:line="257" w:lineRule="auto"/>
        <w:ind w:firstLine="0"/>
        <w:rPr>
          <w:rFonts w:ascii="Times New Roman" w:hAnsi="Times New Roman"/>
          <w:sz w:val="32"/>
          <w:szCs w:val="32"/>
        </w:rPr>
      </w:pPr>
    </w:p>
    <w:p w14:paraId="32D23E7E" w14:textId="4110256A" w:rsidR="00270B7C" w:rsidRDefault="00270B7C" w:rsidP="006F0EC2">
      <w:pPr>
        <w:spacing w:line="257" w:lineRule="auto"/>
        <w:ind w:firstLine="0"/>
        <w:rPr>
          <w:rFonts w:ascii="Times New Roman" w:hAnsi="Times New Roman"/>
          <w:sz w:val="32"/>
          <w:szCs w:val="32"/>
        </w:rPr>
      </w:pPr>
    </w:p>
    <w:p w14:paraId="23782987" w14:textId="59F5417B" w:rsidR="00270B7C" w:rsidRDefault="00270B7C" w:rsidP="006F0EC2">
      <w:pPr>
        <w:spacing w:line="257" w:lineRule="auto"/>
        <w:ind w:firstLine="0"/>
        <w:rPr>
          <w:rFonts w:ascii="Times New Roman" w:hAnsi="Times New Roman"/>
          <w:sz w:val="32"/>
          <w:szCs w:val="32"/>
        </w:rPr>
      </w:pPr>
    </w:p>
    <w:p w14:paraId="30DDF735" w14:textId="61EA5A2B" w:rsidR="00270B7C" w:rsidRDefault="00270B7C" w:rsidP="006F0EC2">
      <w:pPr>
        <w:spacing w:line="257" w:lineRule="auto"/>
        <w:ind w:firstLine="0"/>
        <w:rPr>
          <w:rFonts w:ascii="Times New Roman" w:hAnsi="Times New Roman"/>
          <w:sz w:val="32"/>
          <w:szCs w:val="32"/>
        </w:rPr>
      </w:pPr>
    </w:p>
    <w:p w14:paraId="7692003B" w14:textId="5E057EB3" w:rsidR="00270B7C" w:rsidRDefault="00270B7C" w:rsidP="006F0EC2">
      <w:pPr>
        <w:spacing w:line="257" w:lineRule="auto"/>
        <w:ind w:firstLine="0"/>
        <w:rPr>
          <w:rFonts w:ascii="Times New Roman" w:hAnsi="Times New Roman"/>
          <w:sz w:val="32"/>
          <w:szCs w:val="32"/>
        </w:rPr>
      </w:pPr>
    </w:p>
    <w:p w14:paraId="13DA8D2B" w14:textId="45B5507A" w:rsidR="00270B7C" w:rsidRDefault="00270B7C" w:rsidP="006F0EC2">
      <w:pPr>
        <w:spacing w:line="257" w:lineRule="auto"/>
        <w:ind w:firstLine="0"/>
        <w:rPr>
          <w:rFonts w:ascii="Times New Roman" w:hAnsi="Times New Roman"/>
          <w:sz w:val="32"/>
          <w:szCs w:val="32"/>
        </w:rPr>
      </w:pPr>
    </w:p>
    <w:p w14:paraId="57DD36E1" w14:textId="509738C3" w:rsidR="00270B7C" w:rsidRDefault="00270B7C" w:rsidP="006F0EC2">
      <w:pPr>
        <w:spacing w:line="257" w:lineRule="auto"/>
        <w:ind w:firstLine="0"/>
        <w:rPr>
          <w:rFonts w:ascii="Times New Roman" w:hAnsi="Times New Roman"/>
          <w:sz w:val="32"/>
          <w:szCs w:val="32"/>
        </w:rPr>
      </w:pPr>
    </w:p>
    <w:p w14:paraId="546978D7" w14:textId="73D77CA7" w:rsidR="00270B7C" w:rsidRDefault="00270B7C" w:rsidP="006F0EC2">
      <w:pPr>
        <w:spacing w:line="257" w:lineRule="auto"/>
        <w:ind w:firstLine="0"/>
        <w:rPr>
          <w:rFonts w:ascii="Times New Roman" w:hAnsi="Times New Roman"/>
          <w:sz w:val="32"/>
          <w:szCs w:val="32"/>
        </w:rPr>
      </w:pPr>
    </w:p>
    <w:p w14:paraId="2CD61652" w14:textId="04C2F36C" w:rsidR="00270B7C" w:rsidRDefault="00270B7C" w:rsidP="006F0EC2">
      <w:pPr>
        <w:spacing w:line="257" w:lineRule="auto"/>
        <w:ind w:firstLine="0"/>
        <w:rPr>
          <w:rFonts w:ascii="Times New Roman" w:hAnsi="Times New Roman"/>
          <w:sz w:val="32"/>
          <w:szCs w:val="32"/>
        </w:rPr>
      </w:pPr>
    </w:p>
    <w:p w14:paraId="1F54EA1A" w14:textId="3E5F6D4B" w:rsidR="00AE579A" w:rsidRDefault="00AE579A" w:rsidP="006F0EC2">
      <w:pPr>
        <w:spacing w:line="257" w:lineRule="auto"/>
        <w:ind w:firstLine="0"/>
        <w:rPr>
          <w:rFonts w:ascii="Times New Roman" w:hAnsi="Times New Roman"/>
          <w:sz w:val="32"/>
          <w:szCs w:val="32"/>
        </w:rPr>
      </w:pPr>
    </w:p>
    <w:p w14:paraId="41EC396C" w14:textId="68CC9CF5" w:rsidR="00857A30" w:rsidRPr="00AE579A" w:rsidRDefault="00857A30" w:rsidP="00AE579A">
      <w:pPr>
        <w:pStyle w:val="ListParagraph"/>
        <w:numPr>
          <w:ilvl w:val="0"/>
          <w:numId w:val="31"/>
        </w:numPr>
        <w:spacing w:line="257" w:lineRule="auto"/>
        <w:rPr>
          <w:rFonts w:ascii="Times New Roman" w:hAnsi="Times New Roman"/>
          <w:b/>
          <w:sz w:val="32"/>
          <w:szCs w:val="32"/>
        </w:rPr>
      </w:pPr>
      <w:r w:rsidRPr="00AE579A">
        <w:rPr>
          <w:rFonts w:ascii="Times New Roman" w:hAnsi="Times New Roman"/>
          <w:b/>
          <w:sz w:val="32"/>
          <w:szCs w:val="32"/>
        </w:rPr>
        <w:lastRenderedPageBreak/>
        <w:t>EXTERNAL INTERUPPT USING HAL_LIBRARY</w:t>
      </w:r>
    </w:p>
    <w:p w14:paraId="4141D853" w14:textId="67ADE964" w:rsidR="00857A30" w:rsidRDefault="00857A30" w:rsidP="00857A30">
      <w:pPr>
        <w:spacing w:line="257" w:lineRule="auto"/>
        <w:ind w:firstLine="0"/>
        <w:rPr>
          <w:rFonts w:ascii="Times New Roman" w:hAnsi="Times New Roman"/>
          <w:b/>
          <w:sz w:val="32"/>
          <w:szCs w:val="32"/>
        </w:rPr>
      </w:pPr>
    </w:p>
    <w:p w14:paraId="15DF99F7" w14:textId="3CE7CA22" w:rsidR="00411F0E" w:rsidRDefault="00411F0E" w:rsidP="00857A30">
      <w:pPr>
        <w:spacing w:line="257" w:lineRule="auto"/>
        <w:ind w:firstLine="0"/>
        <w:rPr>
          <w:rFonts w:ascii="Times New Roman" w:hAnsi="Times New Roman"/>
          <w:b/>
          <w:sz w:val="32"/>
          <w:szCs w:val="32"/>
        </w:rPr>
      </w:pPr>
      <w:r>
        <w:rPr>
          <w:rFonts w:ascii="Times New Roman" w:hAnsi="Times New Roman"/>
          <w:b/>
          <w:noProof/>
          <w:sz w:val="32"/>
          <w:szCs w:val="32"/>
        </w:rPr>
        <w:drawing>
          <wp:inline distT="0" distB="0" distL="0" distR="0" wp14:anchorId="23424715" wp14:editId="40ADA41B">
            <wp:extent cx="6324546" cy="3053301"/>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tint.PNG"/>
                    <pic:cNvPicPr/>
                  </pic:nvPicPr>
                  <pic:blipFill>
                    <a:blip r:embed="rId17">
                      <a:extLst>
                        <a:ext uri="{28A0092B-C50C-407E-A947-70E740481C1C}">
                          <a14:useLocalDpi xmlns:a14="http://schemas.microsoft.com/office/drawing/2010/main" val="0"/>
                        </a:ext>
                      </a:extLst>
                    </a:blip>
                    <a:stretch>
                      <a:fillRect/>
                    </a:stretch>
                  </pic:blipFill>
                  <pic:spPr>
                    <a:xfrm>
                      <a:off x="0" y="0"/>
                      <a:ext cx="6353592" cy="3067323"/>
                    </a:xfrm>
                    <a:prstGeom prst="rect">
                      <a:avLst/>
                    </a:prstGeom>
                  </pic:spPr>
                </pic:pic>
              </a:graphicData>
            </a:graphic>
          </wp:inline>
        </w:drawing>
      </w:r>
    </w:p>
    <w:p w14:paraId="368004A6" w14:textId="034A0A29" w:rsidR="00411F0E" w:rsidRDefault="00411F0E" w:rsidP="00857A30">
      <w:pPr>
        <w:spacing w:line="257" w:lineRule="auto"/>
        <w:ind w:firstLine="0"/>
        <w:rPr>
          <w:rFonts w:ascii="Times New Roman" w:hAnsi="Times New Roman"/>
          <w:b/>
          <w:sz w:val="32"/>
          <w:szCs w:val="32"/>
        </w:rPr>
      </w:pPr>
    </w:p>
    <w:p w14:paraId="393042E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Header */</w:t>
      </w:r>
    </w:p>
    <w:p w14:paraId="0B84040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29AF4B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DAA82C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@file           : main.c</w:t>
      </w:r>
    </w:p>
    <w:p w14:paraId="4167903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 Main program body</w:t>
      </w:r>
    </w:p>
    <w:p w14:paraId="3D136C5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D30E6F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@attention</w:t>
      </w:r>
    </w:p>
    <w:p w14:paraId="4819F1B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659EA3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&lt;h2&gt;&lt;center&gt;&amp;copy; Copyright (c) 2021 STMicroelectronics.</w:t>
      </w:r>
    </w:p>
    <w:p w14:paraId="627B34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All rights reserved.&lt;/center&gt;&lt;/h2&gt;</w:t>
      </w:r>
    </w:p>
    <w:p w14:paraId="2BA5306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B3EC56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This software component is licensed by ST under BSD 3-Clause license,</w:t>
      </w:r>
    </w:p>
    <w:p w14:paraId="322795B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the "License"; You may not use this file except in compliance with the</w:t>
      </w:r>
    </w:p>
    <w:p w14:paraId="33A6BDF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License. You may obtain a copy of the License at:</w:t>
      </w:r>
    </w:p>
    <w:p w14:paraId="1ED32AB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opensource.org/licenses/BSD-3-Clause</w:t>
      </w:r>
    </w:p>
    <w:p w14:paraId="261B655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40C45F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5E458B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42C2B5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Header */</w:t>
      </w:r>
    </w:p>
    <w:p w14:paraId="2D88622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Includes ------------------------------------------------------------------*/</w:t>
      </w:r>
    </w:p>
    <w:p w14:paraId="642B5EE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#include "main.h"</w:t>
      </w:r>
    </w:p>
    <w:p w14:paraId="6EE53FE6" w14:textId="77777777" w:rsidR="00857A30" w:rsidRPr="00AE579A" w:rsidRDefault="00857A30" w:rsidP="00857A30">
      <w:pPr>
        <w:spacing w:line="257" w:lineRule="auto"/>
        <w:ind w:firstLine="0"/>
        <w:rPr>
          <w:rFonts w:ascii="Times New Roman" w:hAnsi="Times New Roman"/>
          <w:sz w:val="24"/>
          <w:szCs w:val="24"/>
        </w:rPr>
      </w:pPr>
    </w:p>
    <w:p w14:paraId="6BD1554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includes ----------------------------------------------------------*/</w:t>
      </w:r>
    </w:p>
    <w:p w14:paraId="58C1BFB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Includes */</w:t>
      </w:r>
    </w:p>
    <w:p w14:paraId="1BE596FF" w14:textId="77777777" w:rsidR="00857A30" w:rsidRPr="00AE579A" w:rsidRDefault="00857A30" w:rsidP="00857A30">
      <w:pPr>
        <w:spacing w:line="257" w:lineRule="auto"/>
        <w:ind w:firstLine="0"/>
        <w:rPr>
          <w:rFonts w:ascii="Times New Roman" w:hAnsi="Times New Roman"/>
          <w:sz w:val="24"/>
          <w:szCs w:val="24"/>
        </w:rPr>
      </w:pPr>
    </w:p>
    <w:p w14:paraId="51DE663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Includes */</w:t>
      </w:r>
    </w:p>
    <w:p w14:paraId="5C051570" w14:textId="77777777" w:rsidR="00857A30" w:rsidRPr="00AE579A" w:rsidRDefault="00857A30" w:rsidP="00857A30">
      <w:pPr>
        <w:spacing w:line="257" w:lineRule="auto"/>
        <w:ind w:firstLine="0"/>
        <w:rPr>
          <w:rFonts w:ascii="Times New Roman" w:hAnsi="Times New Roman"/>
          <w:sz w:val="24"/>
          <w:szCs w:val="24"/>
        </w:rPr>
      </w:pPr>
    </w:p>
    <w:p w14:paraId="4A145D6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typedef -----------------------------------------------------------*/</w:t>
      </w:r>
    </w:p>
    <w:p w14:paraId="0A4F171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PTD */</w:t>
      </w:r>
    </w:p>
    <w:p w14:paraId="1735F127" w14:textId="77777777" w:rsidR="00857A30" w:rsidRPr="00AE579A" w:rsidRDefault="00857A30" w:rsidP="00857A30">
      <w:pPr>
        <w:spacing w:line="257" w:lineRule="auto"/>
        <w:ind w:firstLine="0"/>
        <w:rPr>
          <w:rFonts w:ascii="Times New Roman" w:hAnsi="Times New Roman"/>
          <w:sz w:val="24"/>
          <w:szCs w:val="24"/>
        </w:rPr>
      </w:pPr>
    </w:p>
    <w:p w14:paraId="0B711B3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PTD */</w:t>
      </w:r>
    </w:p>
    <w:p w14:paraId="0D2CFF38" w14:textId="77777777" w:rsidR="00857A30" w:rsidRPr="00AE579A" w:rsidRDefault="00857A30" w:rsidP="00857A30">
      <w:pPr>
        <w:spacing w:line="257" w:lineRule="auto"/>
        <w:ind w:firstLine="0"/>
        <w:rPr>
          <w:rFonts w:ascii="Times New Roman" w:hAnsi="Times New Roman"/>
          <w:sz w:val="24"/>
          <w:szCs w:val="24"/>
        </w:rPr>
      </w:pPr>
    </w:p>
    <w:p w14:paraId="1247C7B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define ------------------------------------------------------------*/</w:t>
      </w:r>
    </w:p>
    <w:p w14:paraId="66C545B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PD */</w:t>
      </w:r>
    </w:p>
    <w:p w14:paraId="39106AF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PD */</w:t>
      </w:r>
    </w:p>
    <w:p w14:paraId="45E3D494" w14:textId="77777777" w:rsidR="00857A30" w:rsidRPr="00AE579A" w:rsidRDefault="00857A30" w:rsidP="00857A30">
      <w:pPr>
        <w:spacing w:line="257" w:lineRule="auto"/>
        <w:ind w:firstLine="0"/>
        <w:rPr>
          <w:rFonts w:ascii="Times New Roman" w:hAnsi="Times New Roman"/>
          <w:sz w:val="24"/>
          <w:szCs w:val="24"/>
        </w:rPr>
      </w:pPr>
    </w:p>
    <w:p w14:paraId="505F059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macro -------------------------------------------------------------*/</w:t>
      </w:r>
    </w:p>
    <w:p w14:paraId="6867155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PM */</w:t>
      </w:r>
    </w:p>
    <w:p w14:paraId="55AA0152" w14:textId="77777777" w:rsidR="00857A30" w:rsidRPr="00AE579A" w:rsidRDefault="00857A30" w:rsidP="00857A30">
      <w:pPr>
        <w:spacing w:line="257" w:lineRule="auto"/>
        <w:ind w:firstLine="0"/>
        <w:rPr>
          <w:rFonts w:ascii="Times New Roman" w:hAnsi="Times New Roman"/>
          <w:sz w:val="24"/>
          <w:szCs w:val="24"/>
        </w:rPr>
      </w:pPr>
    </w:p>
    <w:p w14:paraId="76017D6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PM */</w:t>
      </w:r>
    </w:p>
    <w:p w14:paraId="3234D7B9" w14:textId="77777777" w:rsidR="00857A30" w:rsidRPr="00AE579A" w:rsidRDefault="00857A30" w:rsidP="00857A30">
      <w:pPr>
        <w:spacing w:line="257" w:lineRule="auto"/>
        <w:ind w:firstLine="0"/>
        <w:rPr>
          <w:rFonts w:ascii="Times New Roman" w:hAnsi="Times New Roman"/>
          <w:sz w:val="24"/>
          <w:szCs w:val="24"/>
        </w:rPr>
      </w:pPr>
    </w:p>
    <w:p w14:paraId="30449F1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variables ---------------------------------------------------------*/</w:t>
      </w:r>
    </w:p>
    <w:p w14:paraId="5396EDE5" w14:textId="77777777" w:rsidR="00857A30" w:rsidRPr="00AE579A" w:rsidRDefault="00857A30" w:rsidP="00857A30">
      <w:pPr>
        <w:spacing w:line="257" w:lineRule="auto"/>
        <w:ind w:firstLine="0"/>
        <w:rPr>
          <w:rFonts w:ascii="Times New Roman" w:hAnsi="Times New Roman"/>
          <w:sz w:val="24"/>
          <w:szCs w:val="24"/>
        </w:rPr>
      </w:pPr>
    </w:p>
    <w:p w14:paraId="6031562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PV */</w:t>
      </w:r>
    </w:p>
    <w:p w14:paraId="5FC3594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uint8_t flag=0;</w:t>
      </w:r>
    </w:p>
    <w:p w14:paraId="6444F8B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PV */</w:t>
      </w:r>
    </w:p>
    <w:p w14:paraId="4505A0D3" w14:textId="77777777" w:rsidR="00857A30" w:rsidRPr="00AE579A" w:rsidRDefault="00857A30" w:rsidP="00857A30">
      <w:pPr>
        <w:spacing w:line="257" w:lineRule="auto"/>
        <w:ind w:firstLine="0"/>
        <w:rPr>
          <w:rFonts w:ascii="Times New Roman" w:hAnsi="Times New Roman"/>
          <w:sz w:val="24"/>
          <w:szCs w:val="24"/>
        </w:rPr>
      </w:pPr>
    </w:p>
    <w:p w14:paraId="03F7A88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function prototypes -----------------------------------------------*/</w:t>
      </w:r>
    </w:p>
    <w:p w14:paraId="4F090FC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29AED26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32CAB17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PFP */</w:t>
      </w:r>
    </w:p>
    <w:p w14:paraId="25068888" w14:textId="77777777" w:rsidR="00857A30" w:rsidRPr="00AE579A" w:rsidRDefault="00857A30" w:rsidP="00857A30">
      <w:pPr>
        <w:spacing w:line="257" w:lineRule="auto"/>
        <w:ind w:firstLine="0"/>
        <w:rPr>
          <w:rFonts w:ascii="Times New Roman" w:hAnsi="Times New Roman"/>
          <w:sz w:val="24"/>
          <w:szCs w:val="24"/>
        </w:rPr>
      </w:pPr>
    </w:p>
    <w:p w14:paraId="06B097A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PFP */</w:t>
      </w:r>
    </w:p>
    <w:p w14:paraId="3FB5ED9B" w14:textId="77777777" w:rsidR="00857A30" w:rsidRPr="00AE579A" w:rsidRDefault="00857A30" w:rsidP="00857A30">
      <w:pPr>
        <w:spacing w:line="257" w:lineRule="auto"/>
        <w:ind w:firstLine="0"/>
        <w:rPr>
          <w:rFonts w:ascii="Times New Roman" w:hAnsi="Times New Roman"/>
          <w:sz w:val="24"/>
          <w:szCs w:val="24"/>
        </w:rPr>
      </w:pPr>
    </w:p>
    <w:p w14:paraId="41691F4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user code ---------------------------------------------------------*/</w:t>
      </w:r>
    </w:p>
    <w:p w14:paraId="78E2146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0 */</w:t>
      </w:r>
    </w:p>
    <w:p w14:paraId="143587F1" w14:textId="77777777" w:rsidR="00857A30" w:rsidRPr="00AE579A" w:rsidRDefault="00857A30" w:rsidP="00857A30">
      <w:pPr>
        <w:spacing w:line="257" w:lineRule="auto"/>
        <w:ind w:firstLine="0"/>
        <w:rPr>
          <w:rFonts w:ascii="Times New Roman" w:hAnsi="Times New Roman"/>
          <w:sz w:val="24"/>
          <w:szCs w:val="24"/>
        </w:rPr>
      </w:pPr>
    </w:p>
    <w:p w14:paraId="64ACD7D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0 */</w:t>
      </w:r>
    </w:p>
    <w:p w14:paraId="55E0D175" w14:textId="77777777" w:rsidR="00857A30" w:rsidRPr="00AE579A" w:rsidRDefault="00857A30" w:rsidP="00857A30">
      <w:pPr>
        <w:spacing w:line="257" w:lineRule="auto"/>
        <w:ind w:firstLine="0"/>
        <w:rPr>
          <w:rFonts w:ascii="Times New Roman" w:hAnsi="Times New Roman"/>
          <w:sz w:val="24"/>
          <w:szCs w:val="24"/>
        </w:rPr>
      </w:pPr>
    </w:p>
    <w:p w14:paraId="2CD04F7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E86746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The application entry point.</w:t>
      </w:r>
    </w:p>
    <w:p w14:paraId="172BA4C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int</w:t>
      </w:r>
    </w:p>
    <w:p w14:paraId="005C28B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t>
      </w:r>
    </w:p>
    <w:p w14:paraId="6A932C4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2B168F4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B83D68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1 */</w:t>
      </w:r>
    </w:p>
    <w:p w14:paraId="2BCA18A4" w14:textId="77777777" w:rsidR="00857A30" w:rsidRPr="00AE579A" w:rsidRDefault="00857A30" w:rsidP="00857A30">
      <w:pPr>
        <w:spacing w:line="257" w:lineRule="auto"/>
        <w:ind w:firstLine="0"/>
        <w:rPr>
          <w:rFonts w:ascii="Times New Roman" w:hAnsi="Times New Roman"/>
          <w:sz w:val="24"/>
          <w:szCs w:val="24"/>
        </w:rPr>
      </w:pPr>
    </w:p>
    <w:p w14:paraId="0320216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1 */</w:t>
      </w:r>
    </w:p>
    <w:p w14:paraId="02AD1288" w14:textId="77777777" w:rsidR="00857A30" w:rsidRPr="00AE579A" w:rsidRDefault="00857A30" w:rsidP="00857A30">
      <w:pPr>
        <w:spacing w:line="257" w:lineRule="auto"/>
        <w:ind w:firstLine="0"/>
        <w:rPr>
          <w:rFonts w:ascii="Times New Roman" w:hAnsi="Times New Roman"/>
          <w:sz w:val="24"/>
          <w:szCs w:val="24"/>
        </w:rPr>
      </w:pPr>
    </w:p>
    <w:p w14:paraId="44AC96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MCU Configuration--------------------------------------------------------*/</w:t>
      </w:r>
    </w:p>
    <w:p w14:paraId="2C21BABE" w14:textId="77777777" w:rsidR="00857A30" w:rsidRPr="00AE579A" w:rsidRDefault="00857A30" w:rsidP="00857A30">
      <w:pPr>
        <w:spacing w:line="257" w:lineRule="auto"/>
        <w:ind w:firstLine="0"/>
        <w:rPr>
          <w:rFonts w:ascii="Times New Roman" w:hAnsi="Times New Roman"/>
          <w:sz w:val="24"/>
          <w:szCs w:val="24"/>
        </w:rPr>
      </w:pPr>
    </w:p>
    <w:p w14:paraId="2505C46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Reset of all peripherals, Initializes the Flash interface and the Systick. */</w:t>
      </w:r>
    </w:p>
    <w:p w14:paraId="694D1BF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HAL_Init();</w:t>
      </w:r>
    </w:p>
    <w:p w14:paraId="4E364CBC" w14:textId="77777777" w:rsidR="00857A30" w:rsidRPr="00AE579A" w:rsidRDefault="00857A30" w:rsidP="00857A30">
      <w:pPr>
        <w:spacing w:line="257" w:lineRule="auto"/>
        <w:ind w:firstLine="0"/>
        <w:rPr>
          <w:rFonts w:ascii="Times New Roman" w:hAnsi="Times New Roman"/>
          <w:sz w:val="24"/>
          <w:szCs w:val="24"/>
        </w:rPr>
      </w:pPr>
    </w:p>
    <w:p w14:paraId="142AB41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Init */</w:t>
      </w:r>
    </w:p>
    <w:p w14:paraId="454CCB59" w14:textId="77777777" w:rsidR="00857A30" w:rsidRPr="00AE579A" w:rsidRDefault="00857A30" w:rsidP="00857A30">
      <w:pPr>
        <w:spacing w:line="257" w:lineRule="auto"/>
        <w:ind w:firstLine="0"/>
        <w:rPr>
          <w:rFonts w:ascii="Times New Roman" w:hAnsi="Times New Roman"/>
          <w:sz w:val="24"/>
          <w:szCs w:val="24"/>
        </w:rPr>
      </w:pPr>
    </w:p>
    <w:p w14:paraId="2E21F71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Init */</w:t>
      </w:r>
    </w:p>
    <w:p w14:paraId="6811EEF2" w14:textId="77777777" w:rsidR="00857A30" w:rsidRPr="00AE579A" w:rsidRDefault="00857A30" w:rsidP="00857A30">
      <w:pPr>
        <w:spacing w:line="257" w:lineRule="auto"/>
        <w:ind w:firstLine="0"/>
        <w:rPr>
          <w:rFonts w:ascii="Times New Roman" w:hAnsi="Times New Roman"/>
          <w:sz w:val="24"/>
          <w:szCs w:val="24"/>
        </w:rPr>
      </w:pPr>
    </w:p>
    <w:p w14:paraId="1308AAD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system clock */</w:t>
      </w:r>
    </w:p>
    <w:p w14:paraId="4E8E7CF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SystemClock_Config();</w:t>
      </w:r>
    </w:p>
    <w:p w14:paraId="4B5C72BC" w14:textId="77777777" w:rsidR="00857A30" w:rsidRPr="00AE579A" w:rsidRDefault="00857A30" w:rsidP="00857A30">
      <w:pPr>
        <w:spacing w:line="257" w:lineRule="auto"/>
        <w:ind w:firstLine="0"/>
        <w:rPr>
          <w:rFonts w:ascii="Times New Roman" w:hAnsi="Times New Roman"/>
          <w:sz w:val="24"/>
          <w:szCs w:val="24"/>
        </w:rPr>
      </w:pPr>
    </w:p>
    <w:p w14:paraId="34AA64D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SysInit */</w:t>
      </w:r>
    </w:p>
    <w:p w14:paraId="07EAB3EB" w14:textId="77777777" w:rsidR="00857A30" w:rsidRPr="00AE579A" w:rsidRDefault="00857A30" w:rsidP="00857A30">
      <w:pPr>
        <w:spacing w:line="257" w:lineRule="auto"/>
        <w:ind w:firstLine="0"/>
        <w:rPr>
          <w:rFonts w:ascii="Times New Roman" w:hAnsi="Times New Roman"/>
          <w:sz w:val="24"/>
          <w:szCs w:val="24"/>
        </w:rPr>
      </w:pPr>
    </w:p>
    <w:p w14:paraId="5204F9D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SysInit */</w:t>
      </w:r>
    </w:p>
    <w:p w14:paraId="23F275AB" w14:textId="77777777" w:rsidR="00857A30" w:rsidRPr="00AE579A" w:rsidRDefault="00857A30" w:rsidP="00857A30">
      <w:pPr>
        <w:spacing w:line="257" w:lineRule="auto"/>
        <w:ind w:firstLine="0"/>
        <w:rPr>
          <w:rFonts w:ascii="Times New Roman" w:hAnsi="Times New Roman"/>
          <w:sz w:val="24"/>
          <w:szCs w:val="24"/>
        </w:rPr>
      </w:pPr>
    </w:p>
    <w:p w14:paraId="2798E78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 all configured peripherals */</w:t>
      </w:r>
    </w:p>
    <w:p w14:paraId="2FF8028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MX_GPIO_Init();</w:t>
      </w:r>
    </w:p>
    <w:p w14:paraId="5886145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2 */</w:t>
      </w:r>
    </w:p>
    <w:p w14:paraId="2AC72DE4" w14:textId="77777777" w:rsidR="00857A30" w:rsidRPr="00AE579A" w:rsidRDefault="00857A30" w:rsidP="00857A30">
      <w:pPr>
        <w:spacing w:line="257" w:lineRule="auto"/>
        <w:ind w:firstLine="0"/>
        <w:rPr>
          <w:rFonts w:ascii="Times New Roman" w:hAnsi="Times New Roman"/>
          <w:sz w:val="24"/>
          <w:szCs w:val="24"/>
        </w:rPr>
      </w:pPr>
    </w:p>
    <w:p w14:paraId="363846F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2 */</w:t>
      </w:r>
    </w:p>
    <w:p w14:paraId="280741FB" w14:textId="77777777" w:rsidR="00857A30" w:rsidRPr="00AE579A" w:rsidRDefault="00857A30" w:rsidP="00857A30">
      <w:pPr>
        <w:spacing w:line="257" w:lineRule="auto"/>
        <w:ind w:firstLine="0"/>
        <w:rPr>
          <w:rFonts w:ascii="Times New Roman" w:hAnsi="Times New Roman"/>
          <w:sz w:val="24"/>
          <w:szCs w:val="24"/>
        </w:rPr>
      </w:pPr>
    </w:p>
    <w:p w14:paraId="397B024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Infinite loop */</w:t>
      </w:r>
    </w:p>
    <w:p w14:paraId="3F12BA8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WHILE */</w:t>
      </w:r>
    </w:p>
    <w:p w14:paraId="4C89AB7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while (1)</w:t>
      </w:r>
    </w:p>
    <w:p w14:paraId="58850FA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3B6AF2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if(flag==1)</w:t>
      </w:r>
    </w:p>
    <w:p w14:paraId="1269F5B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0604F83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HAL_GPIO_TogglePin(GREEN_LED_GPIO_Port,GREEN_LED_Pin);</w:t>
      </w:r>
    </w:p>
    <w:p w14:paraId="07B3952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flag=0;</w:t>
      </w:r>
    </w:p>
    <w:p w14:paraId="0F6CAE1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57605EE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WHILE */</w:t>
      </w:r>
    </w:p>
    <w:p w14:paraId="2726CCD8" w14:textId="77777777" w:rsidR="00857A30" w:rsidRPr="00AE579A" w:rsidRDefault="00857A30" w:rsidP="00857A30">
      <w:pPr>
        <w:spacing w:line="257" w:lineRule="auto"/>
        <w:ind w:firstLine="0"/>
        <w:rPr>
          <w:rFonts w:ascii="Times New Roman" w:hAnsi="Times New Roman"/>
          <w:sz w:val="24"/>
          <w:szCs w:val="24"/>
        </w:rPr>
      </w:pPr>
    </w:p>
    <w:p w14:paraId="168D4207" w14:textId="77777777" w:rsidR="00857A30" w:rsidRPr="00AE579A" w:rsidRDefault="00857A30" w:rsidP="00857A30">
      <w:pPr>
        <w:spacing w:line="257" w:lineRule="auto"/>
        <w:ind w:firstLine="0"/>
        <w:rPr>
          <w:rFonts w:ascii="Times New Roman" w:hAnsi="Times New Roman"/>
          <w:sz w:val="24"/>
          <w:szCs w:val="24"/>
        </w:rPr>
      </w:pPr>
    </w:p>
    <w:p w14:paraId="442ACBE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 USER CODE BEGIN 3 */</w:t>
      </w:r>
    </w:p>
    <w:p w14:paraId="38DE249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D2E27A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3 */</w:t>
      </w:r>
    </w:p>
    <w:p w14:paraId="2EB4A62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35740F8" w14:textId="77777777" w:rsidR="00857A30" w:rsidRPr="00AE579A" w:rsidRDefault="00857A30" w:rsidP="00857A30">
      <w:pPr>
        <w:spacing w:line="257" w:lineRule="auto"/>
        <w:ind w:firstLine="0"/>
        <w:rPr>
          <w:rFonts w:ascii="Times New Roman" w:hAnsi="Times New Roman"/>
          <w:sz w:val="24"/>
          <w:szCs w:val="24"/>
        </w:rPr>
      </w:pPr>
    </w:p>
    <w:p w14:paraId="25644E4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41BA7A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System Clock Configuration</w:t>
      </w:r>
    </w:p>
    <w:p w14:paraId="03FB6B7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5F55834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E9906B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7FA46E5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22A6FE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RCC_OscInitTypeDef RCC_OscInitStruct = {0};</w:t>
      </w:r>
    </w:p>
    <w:p w14:paraId="1113B87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RCC_ClkInitTypeDef RCC_ClkInitStruct = {0};</w:t>
      </w:r>
    </w:p>
    <w:p w14:paraId="3C98E5B4" w14:textId="77777777" w:rsidR="00857A30" w:rsidRPr="00AE579A" w:rsidRDefault="00857A30" w:rsidP="00857A30">
      <w:pPr>
        <w:spacing w:line="257" w:lineRule="auto"/>
        <w:ind w:firstLine="0"/>
        <w:rPr>
          <w:rFonts w:ascii="Times New Roman" w:hAnsi="Times New Roman"/>
          <w:sz w:val="24"/>
          <w:szCs w:val="24"/>
        </w:rPr>
      </w:pPr>
    </w:p>
    <w:p w14:paraId="50B10BD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main internal regulator output voltage</w:t>
      </w:r>
    </w:p>
    <w:p w14:paraId="33214FE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0039F0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__HAL_RCC_PWR_CLK_ENABLE();</w:t>
      </w:r>
    </w:p>
    <w:p w14:paraId="45F95D6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__HAL_PWR_VOLTAGESCALING_CONFIG(PWR_REGULATOR_VOLTAGE_SCALE1);</w:t>
      </w:r>
    </w:p>
    <w:p w14:paraId="0A824F8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RCC Oscillators according to the specified parameters</w:t>
      </w:r>
    </w:p>
    <w:p w14:paraId="4430DC1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 the RCC_OscInitTypeDef structure.</w:t>
      </w:r>
    </w:p>
    <w:p w14:paraId="2177F1C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182A16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RCC_OscInitStruct.OscillatorType = RCC_OSCILLATORTYPE_HSI;</w:t>
      </w:r>
    </w:p>
    <w:p w14:paraId="5B76C4E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RCC_OscInitStruct.HSIState = RCC_HSI_ON;</w:t>
      </w:r>
    </w:p>
    <w:p w14:paraId="766CE5F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RCC_OscInitStruct.HSICalibrationValue = RCC_HSICALIBRATION_DEFAULT;</w:t>
      </w:r>
    </w:p>
    <w:p w14:paraId="4ABF7EA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RCC_OscInitStruct.PLL.PLLState = RCC_PLL_NONE;</w:t>
      </w:r>
    </w:p>
    <w:p w14:paraId="2F6B075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(HAL_RCC_OscConfig(&amp;RCC_OscInitStruct) != HAL_OK)</w:t>
      </w:r>
    </w:p>
    <w:p w14:paraId="380473C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DDBADA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0FA2D21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4637D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CPU, AHB and APB buses clocks</w:t>
      </w:r>
    </w:p>
    <w:p w14:paraId="27D53E7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ACAB2A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RCC_ClkInitStruct.ClockType = RCC_CLOCKTYPE_HCLK|RCC_CLOCKTYPE_SYSCLK</w:t>
      </w:r>
    </w:p>
    <w:p w14:paraId="0D346C7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|RCC_CLOCKTYPE_PCLK1|RCC_CLOCKTYPE_PCLK2;</w:t>
      </w:r>
    </w:p>
    <w:p w14:paraId="2F31C2C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RCC_ClkInitStruct.SYSCLKSource = RCC_SYSCLKSOURCE_HSI;</w:t>
      </w:r>
    </w:p>
    <w:p w14:paraId="230968C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RCC_ClkInitStruct.AHBCLKDivider = RCC_SYSCLK_DIV1;</w:t>
      </w:r>
    </w:p>
    <w:p w14:paraId="3B05DED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RCC_ClkInitStruct.APB1CLKDivider = RCC_HCLK_DIV1;</w:t>
      </w:r>
    </w:p>
    <w:p w14:paraId="6B4255D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RCC_ClkInitStruct.APB2CLKDivider = RCC_HCLK_DIV1;</w:t>
      </w:r>
    </w:p>
    <w:p w14:paraId="6AE4D9DF" w14:textId="77777777" w:rsidR="00857A30" w:rsidRPr="00AE579A" w:rsidRDefault="00857A30" w:rsidP="00857A30">
      <w:pPr>
        <w:spacing w:line="257" w:lineRule="auto"/>
        <w:ind w:firstLine="0"/>
        <w:rPr>
          <w:rFonts w:ascii="Times New Roman" w:hAnsi="Times New Roman"/>
          <w:sz w:val="24"/>
          <w:szCs w:val="24"/>
        </w:rPr>
      </w:pPr>
    </w:p>
    <w:p w14:paraId="6887311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(HAL_RCC_ClockConfig(&amp;RCC_ClkInitStruct, FLASH_LATENCY_0) != HAL_OK)</w:t>
      </w:r>
    </w:p>
    <w:p w14:paraId="2572A9D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AEAE50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6060959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t>
      </w:r>
    </w:p>
    <w:p w14:paraId="74583C4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780CD830" w14:textId="77777777" w:rsidR="00857A30" w:rsidRPr="00AE579A" w:rsidRDefault="00857A30" w:rsidP="00857A30">
      <w:pPr>
        <w:spacing w:line="257" w:lineRule="auto"/>
        <w:ind w:firstLine="0"/>
        <w:rPr>
          <w:rFonts w:ascii="Times New Roman" w:hAnsi="Times New Roman"/>
          <w:sz w:val="24"/>
          <w:szCs w:val="24"/>
        </w:rPr>
      </w:pPr>
    </w:p>
    <w:p w14:paraId="1FCEA16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512988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GPIO Initialization Function</w:t>
      </w:r>
    </w:p>
    <w:p w14:paraId="4573328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None</w:t>
      </w:r>
    </w:p>
    <w:p w14:paraId="6F669F6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4EFD8F3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06B89A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688C4AE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922FA6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GPIO_InitTypeDef GPIO_InitStruct = {0};</w:t>
      </w:r>
    </w:p>
    <w:p w14:paraId="7DED23DF" w14:textId="77777777" w:rsidR="00857A30" w:rsidRPr="00AE579A" w:rsidRDefault="00857A30" w:rsidP="00857A30">
      <w:pPr>
        <w:spacing w:line="257" w:lineRule="auto"/>
        <w:ind w:firstLine="0"/>
        <w:rPr>
          <w:rFonts w:ascii="Times New Roman" w:hAnsi="Times New Roman"/>
          <w:sz w:val="24"/>
          <w:szCs w:val="24"/>
        </w:rPr>
      </w:pPr>
    </w:p>
    <w:p w14:paraId="0D8615C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GPIO Ports Clock Enable */</w:t>
      </w:r>
    </w:p>
    <w:p w14:paraId="6BFE3F3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__HAL_RCC_GPIOC_CLK_ENABLE();</w:t>
      </w:r>
    </w:p>
    <w:p w14:paraId="13CB3B1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__HAL_RCC_GPIOA_CLK_ENABLE();</w:t>
      </w:r>
    </w:p>
    <w:p w14:paraId="76A646E7" w14:textId="77777777" w:rsidR="00857A30" w:rsidRPr="00AE579A" w:rsidRDefault="00857A30" w:rsidP="00857A30">
      <w:pPr>
        <w:spacing w:line="257" w:lineRule="auto"/>
        <w:ind w:firstLine="0"/>
        <w:rPr>
          <w:rFonts w:ascii="Times New Roman" w:hAnsi="Times New Roman"/>
          <w:sz w:val="24"/>
          <w:szCs w:val="24"/>
        </w:rPr>
      </w:pPr>
    </w:p>
    <w:p w14:paraId="63FB078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Output Level */</w:t>
      </w:r>
    </w:p>
    <w:p w14:paraId="305D7AF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HAL_GPIO_WritePin(GREEN_LED_GPIO_Port, GREEN_LED_Pin, GPIO_PIN_RESET);</w:t>
      </w:r>
    </w:p>
    <w:p w14:paraId="0D4378A1" w14:textId="77777777" w:rsidR="00857A30" w:rsidRPr="00AE579A" w:rsidRDefault="00857A30" w:rsidP="00857A30">
      <w:pPr>
        <w:spacing w:line="257" w:lineRule="auto"/>
        <w:ind w:firstLine="0"/>
        <w:rPr>
          <w:rFonts w:ascii="Times New Roman" w:hAnsi="Times New Roman"/>
          <w:sz w:val="24"/>
          <w:szCs w:val="24"/>
        </w:rPr>
      </w:pPr>
    </w:p>
    <w:p w14:paraId="7077679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 BLUE_BUTTON_Pin */</w:t>
      </w:r>
    </w:p>
    <w:p w14:paraId="2FCEFBE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GPIO_InitStruct.Pin = BLUE_BUTTON_Pin;</w:t>
      </w:r>
    </w:p>
    <w:p w14:paraId="32A2AF2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GPIO_InitStruct.Mode = GPIO_MODE_IT_FALLING;</w:t>
      </w:r>
    </w:p>
    <w:p w14:paraId="262623A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GPIO_InitStruct.Pull = GPIO_NOPULL;</w:t>
      </w:r>
    </w:p>
    <w:p w14:paraId="203308F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HAL_GPIO_Init(BLUE_BUTTON_GPIO_Port, &amp;GPIO_InitStruct);</w:t>
      </w:r>
    </w:p>
    <w:p w14:paraId="60EB2419" w14:textId="77777777" w:rsidR="00857A30" w:rsidRPr="00AE579A" w:rsidRDefault="00857A30" w:rsidP="00857A30">
      <w:pPr>
        <w:spacing w:line="257" w:lineRule="auto"/>
        <w:ind w:firstLine="0"/>
        <w:rPr>
          <w:rFonts w:ascii="Times New Roman" w:hAnsi="Times New Roman"/>
          <w:sz w:val="24"/>
          <w:szCs w:val="24"/>
        </w:rPr>
      </w:pPr>
    </w:p>
    <w:p w14:paraId="37D4BA6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 GREEN_LED_Pin */</w:t>
      </w:r>
    </w:p>
    <w:p w14:paraId="7700142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GPIO_InitStruct.Pin = GREEN_LED_Pin;</w:t>
      </w:r>
    </w:p>
    <w:p w14:paraId="5911027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GPIO_InitStruct.Mode = GPIO_MODE_OUTPUT_PP;</w:t>
      </w:r>
    </w:p>
    <w:p w14:paraId="7C9960C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GPIO_InitStruct.Pull = GPIO_NOPULL;</w:t>
      </w:r>
    </w:p>
    <w:p w14:paraId="2322BDA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GPIO_InitStruct.Speed = GPIO_SPEED_FREQ_LOW;</w:t>
      </w:r>
    </w:p>
    <w:p w14:paraId="06D2D08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HAL_GPIO_Init(GREEN_LED_GPIO_Port, &amp;GPIO_InitStruct);</w:t>
      </w:r>
    </w:p>
    <w:p w14:paraId="6097174C" w14:textId="77777777" w:rsidR="00857A30" w:rsidRPr="00AE579A" w:rsidRDefault="00857A30" w:rsidP="00857A30">
      <w:pPr>
        <w:spacing w:line="257" w:lineRule="auto"/>
        <w:ind w:firstLine="0"/>
        <w:rPr>
          <w:rFonts w:ascii="Times New Roman" w:hAnsi="Times New Roman"/>
          <w:sz w:val="24"/>
          <w:szCs w:val="24"/>
        </w:rPr>
      </w:pPr>
    </w:p>
    <w:p w14:paraId="1F659E4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EXTI interrupt init*/</w:t>
      </w:r>
    </w:p>
    <w:p w14:paraId="18767B5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HAL_NVIC_SetPriority(EXTI15_10_IRQn, 0, 0);</w:t>
      </w:r>
    </w:p>
    <w:p w14:paraId="146769A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HAL_NVIC_EnableIRQ(EXTI15_10_IRQn);</w:t>
      </w:r>
    </w:p>
    <w:p w14:paraId="5E4C7DA9" w14:textId="77777777" w:rsidR="00857A30" w:rsidRPr="00AE579A" w:rsidRDefault="00857A30" w:rsidP="00857A30">
      <w:pPr>
        <w:spacing w:line="257" w:lineRule="auto"/>
        <w:ind w:firstLine="0"/>
        <w:rPr>
          <w:rFonts w:ascii="Times New Roman" w:hAnsi="Times New Roman"/>
          <w:sz w:val="24"/>
          <w:szCs w:val="24"/>
        </w:rPr>
      </w:pPr>
    </w:p>
    <w:p w14:paraId="377DA85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AB0EE2B" w14:textId="77777777" w:rsidR="00857A30" w:rsidRPr="00AE579A" w:rsidRDefault="00857A30" w:rsidP="00857A30">
      <w:pPr>
        <w:spacing w:line="257" w:lineRule="auto"/>
        <w:ind w:firstLine="0"/>
        <w:rPr>
          <w:rFonts w:ascii="Times New Roman" w:hAnsi="Times New Roman"/>
          <w:sz w:val="24"/>
          <w:szCs w:val="24"/>
        </w:rPr>
      </w:pPr>
    </w:p>
    <w:p w14:paraId="20ADE78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4 */</w:t>
      </w:r>
    </w:p>
    <w:p w14:paraId="4A97DBD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HAL_GPIO_EXTI_Callback(uint16_t GPIO_Pin)</w:t>
      </w:r>
    </w:p>
    <w:p w14:paraId="3ED9B0F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06759E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flag=1;</w:t>
      </w:r>
    </w:p>
    <w:p w14:paraId="57F1197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76B7BB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4 */</w:t>
      </w:r>
    </w:p>
    <w:p w14:paraId="51761B3C" w14:textId="77777777" w:rsidR="00857A30" w:rsidRPr="00AE579A" w:rsidRDefault="00857A30" w:rsidP="00857A30">
      <w:pPr>
        <w:spacing w:line="257" w:lineRule="auto"/>
        <w:ind w:firstLine="0"/>
        <w:rPr>
          <w:rFonts w:ascii="Times New Roman" w:hAnsi="Times New Roman"/>
          <w:sz w:val="24"/>
          <w:szCs w:val="24"/>
        </w:rPr>
      </w:pPr>
    </w:p>
    <w:p w14:paraId="3AFF9B0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7AEB00E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This function is executed in case of error occurrence.</w:t>
      </w:r>
    </w:p>
    <w:p w14:paraId="248F9CC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347F458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19A485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Error_Handler(void)</w:t>
      </w:r>
    </w:p>
    <w:p w14:paraId="66D53F3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DE606A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Error_Handler_Debug */</w:t>
      </w:r>
    </w:p>
    <w:p w14:paraId="1C99217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HAL error return state */</w:t>
      </w:r>
    </w:p>
    <w:p w14:paraId="39A47C1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__disable_irq();</w:t>
      </w:r>
    </w:p>
    <w:p w14:paraId="76392CE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while (1)</w:t>
      </w:r>
    </w:p>
    <w:p w14:paraId="0A7BD29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B4AA15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91BEF6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Error_Handler_Debug */</w:t>
      </w:r>
    </w:p>
    <w:p w14:paraId="0FBB2A3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A504360" w14:textId="77777777" w:rsidR="00857A30" w:rsidRPr="00AE579A" w:rsidRDefault="00857A30" w:rsidP="00857A30">
      <w:pPr>
        <w:spacing w:line="257" w:lineRule="auto"/>
        <w:ind w:firstLine="0"/>
        <w:rPr>
          <w:rFonts w:ascii="Times New Roman" w:hAnsi="Times New Roman"/>
          <w:sz w:val="24"/>
          <w:szCs w:val="24"/>
        </w:rPr>
      </w:pPr>
    </w:p>
    <w:p w14:paraId="14356BD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#ifdef  USE_FULL_ASSERT</w:t>
      </w:r>
    </w:p>
    <w:p w14:paraId="607769F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02894B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Reports the name of the source file and the source line number</w:t>
      </w:r>
    </w:p>
    <w:p w14:paraId="0FDE6A4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where the assert_param error has occurred.</w:t>
      </w:r>
    </w:p>
    <w:p w14:paraId="62A0F7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file: pointer to the source file name</w:t>
      </w:r>
    </w:p>
    <w:p w14:paraId="544F0F3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line: assert_param error line source number</w:t>
      </w:r>
    </w:p>
    <w:p w14:paraId="7806D2F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38D7695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AF0861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assert_failed(uint8_t *file, uint32_t line)</w:t>
      </w:r>
    </w:p>
    <w:p w14:paraId="3854301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0C69EA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6 */</w:t>
      </w:r>
    </w:p>
    <w:p w14:paraId="2EC0550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file name and line number,</w:t>
      </w:r>
    </w:p>
    <w:p w14:paraId="238A3BB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ex: printf("Wrong parameters value: file %s on line %d\r\n", file, line) */</w:t>
      </w:r>
    </w:p>
    <w:p w14:paraId="0921BD5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6 */</w:t>
      </w:r>
    </w:p>
    <w:p w14:paraId="6E696E9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DC5B68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#endif /* USE_FULL_ASSERT */</w:t>
      </w:r>
    </w:p>
    <w:p w14:paraId="04F95BE7" w14:textId="77777777" w:rsidR="00857A30" w:rsidRPr="00AE579A" w:rsidRDefault="00857A30" w:rsidP="00857A30">
      <w:pPr>
        <w:spacing w:line="257" w:lineRule="auto"/>
        <w:ind w:firstLine="0"/>
        <w:rPr>
          <w:rFonts w:ascii="Times New Roman" w:hAnsi="Times New Roman"/>
          <w:sz w:val="24"/>
          <w:szCs w:val="24"/>
        </w:rPr>
      </w:pPr>
    </w:p>
    <w:p w14:paraId="6DA9F8E8" w14:textId="6D475920" w:rsidR="00857A30" w:rsidRPr="00AE579A" w:rsidRDefault="00857A30" w:rsidP="00857A30">
      <w:pPr>
        <w:spacing w:line="257" w:lineRule="auto"/>
        <w:ind w:firstLine="0"/>
        <w:rPr>
          <w:rFonts w:ascii="Times New Roman" w:hAnsi="Times New Roman"/>
          <w:b/>
          <w:sz w:val="24"/>
          <w:szCs w:val="24"/>
        </w:rPr>
      </w:pPr>
      <w:r w:rsidRPr="00AE579A">
        <w:rPr>
          <w:rFonts w:ascii="Times New Roman" w:hAnsi="Times New Roman"/>
          <w:sz w:val="24"/>
          <w:szCs w:val="24"/>
        </w:rPr>
        <w:t>/************************ (C) COPYRIGHT STMicroelectronics *****END OF FILE****/</w:t>
      </w:r>
    </w:p>
    <w:p w14:paraId="79169E19" w14:textId="2E482321" w:rsidR="00857A30" w:rsidRPr="00AE579A" w:rsidRDefault="00857A30" w:rsidP="00857A30">
      <w:pPr>
        <w:spacing w:line="257" w:lineRule="auto"/>
        <w:ind w:firstLine="0"/>
        <w:rPr>
          <w:rFonts w:ascii="Times New Roman" w:hAnsi="Times New Roman"/>
          <w:b/>
          <w:sz w:val="24"/>
          <w:szCs w:val="24"/>
        </w:rPr>
      </w:pPr>
    </w:p>
    <w:p w14:paraId="207873A8" w14:textId="5D5CB145" w:rsidR="00857A30" w:rsidRDefault="00857A30" w:rsidP="00857A30">
      <w:pPr>
        <w:spacing w:line="257" w:lineRule="auto"/>
        <w:ind w:firstLine="0"/>
        <w:rPr>
          <w:rFonts w:ascii="Times New Roman" w:hAnsi="Times New Roman"/>
          <w:b/>
          <w:sz w:val="32"/>
          <w:szCs w:val="32"/>
        </w:rPr>
      </w:pPr>
    </w:p>
    <w:p w14:paraId="7DB87067" w14:textId="540C5AAC" w:rsidR="00270B7C" w:rsidRDefault="00270B7C" w:rsidP="006F0EC2">
      <w:pPr>
        <w:spacing w:line="257" w:lineRule="auto"/>
        <w:ind w:firstLine="0"/>
        <w:rPr>
          <w:rFonts w:ascii="Times New Roman" w:hAnsi="Times New Roman"/>
          <w:sz w:val="32"/>
          <w:szCs w:val="32"/>
        </w:rPr>
      </w:pPr>
    </w:p>
    <w:p w14:paraId="2960C938" w14:textId="4E22C1C3" w:rsidR="00857A30" w:rsidRDefault="00857A30" w:rsidP="00857A30">
      <w:pPr>
        <w:pStyle w:val="ListParagraph"/>
        <w:numPr>
          <w:ilvl w:val="0"/>
          <w:numId w:val="31"/>
        </w:numPr>
        <w:spacing w:line="257" w:lineRule="auto"/>
        <w:rPr>
          <w:rFonts w:ascii="Times New Roman" w:hAnsi="Times New Roman"/>
          <w:b/>
          <w:sz w:val="32"/>
          <w:szCs w:val="32"/>
        </w:rPr>
      </w:pPr>
      <w:r>
        <w:rPr>
          <w:rFonts w:ascii="Times New Roman" w:hAnsi="Times New Roman"/>
          <w:b/>
          <w:sz w:val="32"/>
          <w:szCs w:val="32"/>
        </w:rPr>
        <w:lastRenderedPageBreak/>
        <w:t xml:space="preserve">ADC </w:t>
      </w:r>
      <w:r w:rsidRPr="00857A30">
        <w:rPr>
          <w:rFonts w:ascii="Times New Roman" w:hAnsi="Times New Roman"/>
          <w:b/>
          <w:sz w:val="32"/>
          <w:szCs w:val="32"/>
        </w:rPr>
        <w:t xml:space="preserve"> USING HAL_LIBRARY</w:t>
      </w:r>
    </w:p>
    <w:p w14:paraId="267035C0" w14:textId="034C640D" w:rsidR="00411F0E" w:rsidRDefault="00411F0E" w:rsidP="00411F0E">
      <w:pPr>
        <w:spacing w:line="257" w:lineRule="auto"/>
        <w:rPr>
          <w:rFonts w:ascii="Times New Roman" w:hAnsi="Times New Roman"/>
          <w:b/>
          <w:sz w:val="32"/>
          <w:szCs w:val="32"/>
        </w:rPr>
      </w:pPr>
    </w:p>
    <w:p w14:paraId="24A6EB11" w14:textId="460A03F8" w:rsidR="00411F0E" w:rsidRDefault="00411F0E" w:rsidP="00411F0E">
      <w:pPr>
        <w:spacing w:line="257" w:lineRule="auto"/>
        <w:rPr>
          <w:rFonts w:ascii="Times New Roman" w:hAnsi="Times New Roman"/>
          <w:b/>
          <w:sz w:val="32"/>
          <w:szCs w:val="32"/>
        </w:rPr>
      </w:pPr>
      <w:r>
        <w:rPr>
          <w:rFonts w:ascii="Times New Roman" w:hAnsi="Times New Roman"/>
          <w:b/>
          <w:noProof/>
          <w:sz w:val="32"/>
          <w:szCs w:val="32"/>
        </w:rPr>
        <w:drawing>
          <wp:inline distT="0" distB="0" distL="0" distR="0" wp14:anchorId="09471F82" wp14:editId="08906C9C">
            <wp:extent cx="6077585" cy="26716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c_hal.PNG"/>
                    <pic:cNvPicPr/>
                  </pic:nvPicPr>
                  <pic:blipFill>
                    <a:blip r:embed="rId18">
                      <a:extLst>
                        <a:ext uri="{28A0092B-C50C-407E-A947-70E740481C1C}">
                          <a14:useLocalDpi xmlns:a14="http://schemas.microsoft.com/office/drawing/2010/main" val="0"/>
                        </a:ext>
                      </a:extLst>
                    </a:blip>
                    <a:stretch>
                      <a:fillRect/>
                    </a:stretch>
                  </pic:blipFill>
                  <pic:spPr>
                    <a:xfrm>
                      <a:off x="0" y="0"/>
                      <a:ext cx="6088300" cy="2676348"/>
                    </a:xfrm>
                    <a:prstGeom prst="rect">
                      <a:avLst/>
                    </a:prstGeom>
                  </pic:spPr>
                </pic:pic>
              </a:graphicData>
            </a:graphic>
          </wp:inline>
        </w:drawing>
      </w:r>
    </w:p>
    <w:p w14:paraId="31081707" w14:textId="7A32B356" w:rsidR="00857A30" w:rsidRDefault="00857A30" w:rsidP="00411F0E">
      <w:pPr>
        <w:spacing w:line="257" w:lineRule="auto"/>
        <w:ind w:firstLine="0"/>
        <w:rPr>
          <w:rFonts w:ascii="Times New Roman" w:hAnsi="Times New Roman"/>
          <w:b/>
          <w:sz w:val="32"/>
          <w:szCs w:val="32"/>
        </w:rPr>
      </w:pPr>
    </w:p>
    <w:p w14:paraId="18871FA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Header */</w:t>
      </w:r>
    </w:p>
    <w:p w14:paraId="12D5E6A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32FEECE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8D388B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@file           : main.c</w:t>
      </w:r>
    </w:p>
    <w:p w14:paraId="6631187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 Main program body</w:t>
      </w:r>
    </w:p>
    <w:p w14:paraId="04857A3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FAE145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@attention</w:t>
      </w:r>
    </w:p>
    <w:p w14:paraId="244EA28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7BDB78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&lt;h2&gt;&lt;center&gt;&amp;copy; Copyright (c) 2021 STMicroelectronics.</w:t>
      </w:r>
    </w:p>
    <w:p w14:paraId="4435E5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All rights reserved.&lt;/center&gt;&lt;/h2&gt;</w:t>
      </w:r>
    </w:p>
    <w:p w14:paraId="62AC493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680D00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This software component is licensed by ST under BSD 3-Clause license,</w:t>
      </w:r>
    </w:p>
    <w:p w14:paraId="16B9F76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the "License"; You may not use this file except in compliance with the</w:t>
      </w:r>
    </w:p>
    <w:p w14:paraId="775540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License. You may obtain a copy of the License at:</w:t>
      </w:r>
    </w:p>
    <w:p w14:paraId="1C9B218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opensource.org/licenses/BSD-3-Clause</w:t>
      </w:r>
    </w:p>
    <w:p w14:paraId="066298C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F8AF3F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0BEFC8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9EA11F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Header */</w:t>
      </w:r>
    </w:p>
    <w:p w14:paraId="43C1266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Includes ------------------------------------------------------------------*/</w:t>
      </w:r>
    </w:p>
    <w:p w14:paraId="63EAEAD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#include "main.h"</w:t>
      </w:r>
    </w:p>
    <w:p w14:paraId="463F7D57" w14:textId="77777777" w:rsidR="00857A30" w:rsidRPr="00AE579A" w:rsidRDefault="00857A30" w:rsidP="00857A30">
      <w:pPr>
        <w:spacing w:line="257" w:lineRule="auto"/>
        <w:ind w:firstLine="0"/>
        <w:rPr>
          <w:rFonts w:ascii="Times New Roman" w:hAnsi="Times New Roman"/>
          <w:sz w:val="24"/>
          <w:szCs w:val="24"/>
        </w:rPr>
      </w:pPr>
    </w:p>
    <w:p w14:paraId="0CB8408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includes ----------------------------------------------------------*/</w:t>
      </w:r>
    </w:p>
    <w:p w14:paraId="139077A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USER CODE BEGIN Includes */</w:t>
      </w:r>
    </w:p>
    <w:p w14:paraId="284AF7C5" w14:textId="77777777" w:rsidR="00857A30" w:rsidRPr="00AE579A" w:rsidRDefault="00857A30" w:rsidP="00857A30">
      <w:pPr>
        <w:spacing w:line="257" w:lineRule="auto"/>
        <w:ind w:firstLine="0"/>
        <w:rPr>
          <w:rFonts w:ascii="Times New Roman" w:hAnsi="Times New Roman"/>
          <w:sz w:val="24"/>
          <w:szCs w:val="24"/>
        </w:rPr>
      </w:pPr>
    </w:p>
    <w:p w14:paraId="5F0FF99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Includes */</w:t>
      </w:r>
    </w:p>
    <w:p w14:paraId="02E6D21A" w14:textId="77777777" w:rsidR="00857A30" w:rsidRPr="00AE579A" w:rsidRDefault="00857A30" w:rsidP="00857A30">
      <w:pPr>
        <w:spacing w:line="257" w:lineRule="auto"/>
        <w:ind w:firstLine="0"/>
        <w:rPr>
          <w:rFonts w:ascii="Times New Roman" w:hAnsi="Times New Roman"/>
          <w:sz w:val="24"/>
          <w:szCs w:val="24"/>
        </w:rPr>
      </w:pPr>
    </w:p>
    <w:p w14:paraId="6C16E46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typedef -----------------------------------------------------------*/</w:t>
      </w:r>
    </w:p>
    <w:p w14:paraId="4545C6D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PTD */</w:t>
      </w:r>
    </w:p>
    <w:p w14:paraId="20E95110" w14:textId="77777777" w:rsidR="00857A30" w:rsidRPr="00AE579A" w:rsidRDefault="00857A30" w:rsidP="00857A30">
      <w:pPr>
        <w:spacing w:line="257" w:lineRule="auto"/>
        <w:ind w:firstLine="0"/>
        <w:rPr>
          <w:rFonts w:ascii="Times New Roman" w:hAnsi="Times New Roman"/>
          <w:sz w:val="24"/>
          <w:szCs w:val="24"/>
        </w:rPr>
      </w:pPr>
    </w:p>
    <w:p w14:paraId="31D7A66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PTD */</w:t>
      </w:r>
    </w:p>
    <w:p w14:paraId="3918BF13" w14:textId="77777777" w:rsidR="00857A30" w:rsidRPr="00AE579A" w:rsidRDefault="00857A30" w:rsidP="00857A30">
      <w:pPr>
        <w:spacing w:line="257" w:lineRule="auto"/>
        <w:ind w:firstLine="0"/>
        <w:rPr>
          <w:rFonts w:ascii="Times New Roman" w:hAnsi="Times New Roman"/>
          <w:sz w:val="24"/>
          <w:szCs w:val="24"/>
        </w:rPr>
      </w:pPr>
    </w:p>
    <w:p w14:paraId="0567121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define ------------------------------------------------------------*/</w:t>
      </w:r>
    </w:p>
    <w:p w14:paraId="5E2D120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PD */</w:t>
      </w:r>
    </w:p>
    <w:p w14:paraId="0219A06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PD */</w:t>
      </w:r>
    </w:p>
    <w:p w14:paraId="2C2BBE61" w14:textId="77777777" w:rsidR="00857A30" w:rsidRPr="00AE579A" w:rsidRDefault="00857A30" w:rsidP="00857A30">
      <w:pPr>
        <w:spacing w:line="257" w:lineRule="auto"/>
        <w:ind w:firstLine="0"/>
        <w:rPr>
          <w:rFonts w:ascii="Times New Roman" w:hAnsi="Times New Roman"/>
          <w:sz w:val="24"/>
          <w:szCs w:val="24"/>
        </w:rPr>
      </w:pPr>
    </w:p>
    <w:p w14:paraId="253347B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macro -------------------------------------------------------------*/</w:t>
      </w:r>
    </w:p>
    <w:p w14:paraId="3B53E67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PM */</w:t>
      </w:r>
    </w:p>
    <w:p w14:paraId="1CBE3888" w14:textId="77777777" w:rsidR="00857A30" w:rsidRPr="00AE579A" w:rsidRDefault="00857A30" w:rsidP="00857A30">
      <w:pPr>
        <w:spacing w:line="257" w:lineRule="auto"/>
        <w:ind w:firstLine="0"/>
        <w:rPr>
          <w:rFonts w:ascii="Times New Roman" w:hAnsi="Times New Roman"/>
          <w:sz w:val="24"/>
          <w:szCs w:val="24"/>
        </w:rPr>
      </w:pPr>
    </w:p>
    <w:p w14:paraId="488B7B3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PM */</w:t>
      </w:r>
    </w:p>
    <w:p w14:paraId="2A01F313" w14:textId="77777777" w:rsidR="00857A30" w:rsidRPr="00AE579A" w:rsidRDefault="00857A30" w:rsidP="00857A30">
      <w:pPr>
        <w:spacing w:line="257" w:lineRule="auto"/>
        <w:ind w:firstLine="0"/>
        <w:rPr>
          <w:rFonts w:ascii="Times New Roman" w:hAnsi="Times New Roman"/>
          <w:sz w:val="24"/>
          <w:szCs w:val="24"/>
        </w:rPr>
      </w:pPr>
    </w:p>
    <w:p w14:paraId="27D6E57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variables ---------------------------------------------------------*/</w:t>
      </w:r>
    </w:p>
    <w:p w14:paraId="7A2CC2B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ADC_HandleTypeDef hadc1;</w:t>
      </w:r>
    </w:p>
    <w:p w14:paraId="2237D0B0" w14:textId="77777777" w:rsidR="00857A30" w:rsidRPr="00AE579A" w:rsidRDefault="00857A30" w:rsidP="00857A30">
      <w:pPr>
        <w:spacing w:line="257" w:lineRule="auto"/>
        <w:ind w:firstLine="0"/>
        <w:rPr>
          <w:rFonts w:ascii="Times New Roman" w:hAnsi="Times New Roman"/>
          <w:sz w:val="24"/>
          <w:szCs w:val="24"/>
        </w:rPr>
      </w:pPr>
    </w:p>
    <w:p w14:paraId="524DA58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PV */</w:t>
      </w:r>
    </w:p>
    <w:p w14:paraId="07D36790" w14:textId="77777777" w:rsidR="00857A30" w:rsidRPr="00AE579A" w:rsidRDefault="00857A30" w:rsidP="00857A30">
      <w:pPr>
        <w:spacing w:line="257" w:lineRule="auto"/>
        <w:ind w:firstLine="0"/>
        <w:rPr>
          <w:rFonts w:ascii="Times New Roman" w:hAnsi="Times New Roman"/>
          <w:sz w:val="24"/>
          <w:szCs w:val="24"/>
        </w:rPr>
      </w:pPr>
    </w:p>
    <w:p w14:paraId="5438B20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PV */</w:t>
      </w:r>
    </w:p>
    <w:p w14:paraId="1E13025A" w14:textId="77777777" w:rsidR="00857A30" w:rsidRPr="00AE579A" w:rsidRDefault="00857A30" w:rsidP="00857A30">
      <w:pPr>
        <w:spacing w:line="257" w:lineRule="auto"/>
        <w:ind w:firstLine="0"/>
        <w:rPr>
          <w:rFonts w:ascii="Times New Roman" w:hAnsi="Times New Roman"/>
          <w:sz w:val="24"/>
          <w:szCs w:val="24"/>
        </w:rPr>
      </w:pPr>
    </w:p>
    <w:p w14:paraId="5A4DEC9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function prototypes -----------------------------------------------*/</w:t>
      </w:r>
    </w:p>
    <w:p w14:paraId="7A79678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1E8521E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7473350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MX_ADC1_Init(void);</w:t>
      </w:r>
    </w:p>
    <w:p w14:paraId="02C5FC4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PFP */</w:t>
      </w:r>
    </w:p>
    <w:p w14:paraId="006CD6A4" w14:textId="77777777" w:rsidR="00857A30" w:rsidRPr="00AE579A" w:rsidRDefault="00857A30" w:rsidP="00857A30">
      <w:pPr>
        <w:spacing w:line="257" w:lineRule="auto"/>
        <w:ind w:firstLine="0"/>
        <w:rPr>
          <w:rFonts w:ascii="Times New Roman" w:hAnsi="Times New Roman"/>
          <w:sz w:val="24"/>
          <w:szCs w:val="24"/>
        </w:rPr>
      </w:pPr>
    </w:p>
    <w:p w14:paraId="6A72FBB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PFP */</w:t>
      </w:r>
    </w:p>
    <w:p w14:paraId="582E82EB" w14:textId="77777777" w:rsidR="00857A30" w:rsidRPr="00AE579A" w:rsidRDefault="00857A30" w:rsidP="00857A30">
      <w:pPr>
        <w:spacing w:line="257" w:lineRule="auto"/>
        <w:ind w:firstLine="0"/>
        <w:rPr>
          <w:rFonts w:ascii="Times New Roman" w:hAnsi="Times New Roman"/>
          <w:sz w:val="24"/>
          <w:szCs w:val="24"/>
        </w:rPr>
      </w:pPr>
    </w:p>
    <w:p w14:paraId="0B61655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user code ---------------------------------------------------------*/</w:t>
      </w:r>
    </w:p>
    <w:p w14:paraId="327A5B2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0 */</w:t>
      </w:r>
    </w:p>
    <w:p w14:paraId="1B07D41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uint32_t adcVal0,adcVal1;</w:t>
      </w:r>
    </w:p>
    <w:p w14:paraId="16613A6C" w14:textId="77777777" w:rsidR="00857A30" w:rsidRPr="00AE579A" w:rsidRDefault="00857A30" w:rsidP="00857A30">
      <w:pPr>
        <w:spacing w:line="257" w:lineRule="auto"/>
        <w:ind w:firstLine="0"/>
        <w:rPr>
          <w:rFonts w:ascii="Times New Roman" w:hAnsi="Times New Roman"/>
          <w:sz w:val="24"/>
          <w:szCs w:val="24"/>
        </w:rPr>
      </w:pPr>
    </w:p>
    <w:p w14:paraId="2B0B0B91" w14:textId="77777777" w:rsidR="00857A30" w:rsidRPr="00AE579A" w:rsidRDefault="00857A30" w:rsidP="00857A30">
      <w:pPr>
        <w:spacing w:line="257" w:lineRule="auto"/>
        <w:ind w:firstLine="0"/>
        <w:rPr>
          <w:rFonts w:ascii="Times New Roman" w:hAnsi="Times New Roman"/>
          <w:sz w:val="24"/>
          <w:szCs w:val="24"/>
        </w:rPr>
      </w:pPr>
    </w:p>
    <w:p w14:paraId="61C774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0 */</w:t>
      </w:r>
    </w:p>
    <w:p w14:paraId="3BC7366D" w14:textId="77777777" w:rsidR="00857A30" w:rsidRPr="00AE579A" w:rsidRDefault="00857A30" w:rsidP="00857A30">
      <w:pPr>
        <w:spacing w:line="257" w:lineRule="auto"/>
        <w:ind w:firstLine="0"/>
        <w:rPr>
          <w:rFonts w:ascii="Times New Roman" w:hAnsi="Times New Roman"/>
          <w:sz w:val="24"/>
          <w:szCs w:val="24"/>
        </w:rPr>
      </w:pPr>
    </w:p>
    <w:p w14:paraId="647FC0F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41BE8D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 @brief  The application entry point.</w:t>
      </w:r>
    </w:p>
    <w:p w14:paraId="0DBFDFF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int</w:t>
      </w:r>
    </w:p>
    <w:p w14:paraId="14FFBD2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2076FE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ADC_ChannelConfTypeDef sConfig = {0};</w:t>
      </w:r>
    </w:p>
    <w:p w14:paraId="625C033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7EF47E8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4A7765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1 */</w:t>
      </w:r>
    </w:p>
    <w:p w14:paraId="27747593" w14:textId="77777777" w:rsidR="00857A30" w:rsidRPr="00AE579A" w:rsidRDefault="00857A30" w:rsidP="00857A30">
      <w:pPr>
        <w:spacing w:line="257" w:lineRule="auto"/>
        <w:ind w:firstLine="0"/>
        <w:rPr>
          <w:rFonts w:ascii="Times New Roman" w:hAnsi="Times New Roman"/>
          <w:sz w:val="24"/>
          <w:szCs w:val="24"/>
        </w:rPr>
      </w:pPr>
    </w:p>
    <w:p w14:paraId="39CF4D3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1 */</w:t>
      </w:r>
    </w:p>
    <w:p w14:paraId="60D0FA89" w14:textId="77777777" w:rsidR="00857A30" w:rsidRPr="00AE579A" w:rsidRDefault="00857A30" w:rsidP="00857A30">
      <w:pPr>
        <w:spacing w:line="257" w:lineRule="auto"/>
        <w:ind w:firstLine="0"/>
        <w:rPr>
          <w:rFonts w:ascii="Times New Roman" w:hAnsi="Times New Roman"/>
          <w:sz w:val="24"/>
          <w:szCs w:val="24"/>
        </w:rPr>
      </w:pPr>
    </w:p>
    <w:p w14:paraId="4C283A4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MCU Configuration--------------------------------------------------------*/</w:t>
      </w:r>
    </w:p>
    <w:p w14:paraId="3E508DD6" w14:textId="77777777" w:rsidR="00857A30" w:rsidRPr="00AE579A" w:rsidRDefault="00857A30" w:rsidP="00857A30">
      <w:pPr>
        <w:spacing w:line="257" w:lineRule="auto"/>
        <w:ind w:firstLine="0"/>
        <w:rPr>
          <w:rFonts w:ascii="Times New Roman" w:hAnsi="Times New Roman"/>
          <w:sz w:val="24"/>
          <w:szCs w:val="24"/>
        </w:rPr>
      </w:pPr>
    </w:p>
    <w:p w14:paraId="335E0EA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Reset of all peripherals, Initializes the Flash interface and the Systick. */</w:t>
      </w:r>
    </w:p>
    <w:p w14:paraId="3A63FFB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HAL_Init();</w:t>
      </w:r>
    </w:p>
    <w:p w14:paraId="295514E6" w14:textId="77777777" w:rsidR="00857A30" w:rsidRPr="00AE579A" w:rsidRDefault="00857A30" w:rsidP="00857A30">
      <w:pPr>
        <w:spacing w:line="257" w:lineRule="auto"/>
        <w:ind w:firstLine="0"/>
        <w:rPr>
          <w:rFonts w:ascii="Times New Roman" w:hAnsi="Times New Roman"/>
          <w:sz w:val="24"/>
          <w:szCs w:val="24"/>
        </w:rPr>
      </w:pPr>
    </w:p>
    <w:p w14:paraId="400F8F1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Init */</w:t>
      </w:r>
    </w:p>
    <w:p w14:paraId="2FF1A03A" w14:textId="77777777" w:rsidR="00857A30" w:rsidRPr="00AE579A" w:rsidRDefault="00857A30" w:rsidP="00857A30">
      <w:pPr>
        <w:spacing w:line="257" w:lineRule="auto"/>
        <w:ind w:firstLine="0"/>
        <w:rPr>
          <w:rFonts w:ascii="Times New Roman" w:hAnsi="Times New Roman"/>
          <w:sz w:val="24"/>
          <w:szCs w:val="24"/>
        </w:rPr>
      </w:pPr>
    </w:p>
    <w:p w14:paraId="639CAB5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Init */</w:t>
      </w:r>
    </w:p>
    <w:p w14:paraId="0C66BD8B" w14:textId="77777777" w:rsidR="00857A30" w:rsidRPr="00AE579A" w:rsidRDefault="00857A30" w:rsidP="00857A30">
      <w:pPr>
        <w:spacing w:line="257" w:lineRule="auto"/>
        <w:ind w:firstLine="0"/>
        <w:rPr>
          <w:rFonts w:ascii="Times New Roman" w:hAnsi="Times New Roman"/>
          <w:sz w:val="24"/>
          <w:szCs w:val="24"/>
        </w:rPr>
      </w:pPr>
    </w:p>
    <w:p w14:paraId="5C823E2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system clock */</w:t>
      </w:r>
    </w:p>
    <w:p w14:paraId="0B977B5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SystemClock_Config();</w:t>
      </w:r>
    </w:p>
    <w:p w14:paraId="4D64A222" w14:textId="77777777" w:rsidR="00857A30" w:rsidRPr="00AE579A" w:rsidRDefault="00857A30" w:rsidP="00857A30">
      <w:pPr>
        <w:spacing w:line="257" w:lineRule="auto"/>
        <w:ind w:firstLine="0"/>
        <w:rPr>
          <w:rFonts w:ascii="Times New Roman" w:hAnsi="Times New Roman"/>
          <w:sz w:val="24"/>
          <w:szCs w:val="24"/>
        </w:rPr>
      </w:pPr>
    </w:p>
    <w:p w14:paraId="28ACDC2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SysInit */</w:t>
      </w:r>
    </w:p>
    <w:p w14:paraId="0A8689EE" w14:textId="77777777" w:rsidR="00857A30" w:rsidRPr="00AE579A" w:rsidRDefault="00857A30" w:rsidP="00857A30">
      <w:pPr>
        <w:spacing w:line="257" w:lineRule="auto"/>
        <w:ind w:firstLine="0"/>
        <w:rPr>
          <w:rFonts w:ascii="Times New Roman" w:hAnsi="Times New Roman"/>
          <w:sz w:val="24"/>
          <w:szCs w:val="24"/>
        </w:rPr>
      </w:pPr>
    </w:p>
    <w:p w14:paraId="6666270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SysInit */</w:t>
      </w:r>
    </w:p>
    <w:p w14:paraId="77F53BBE" w14:textId="77777777" w:rsidR="00857A30" w:rsidRPr="00AE579A" w:rsidRDefault="00857A30" w:rsidP="00857A30">
      <w:pPr>
        <w:spacing w:line="257" w:lineRule="auto"/>
        <w:ind w:firstLine="0"/>
        <w:rPr>
          <w:rFonts w:ascii="Times New Roman" w:hAnsi="Times New Roman"/>
          <w:sz w:val="24"/>
          <w:szCs w:val="24"/>
        </w:rPr>
      </w:pPr>
    </w:p>
    <w:p w14:paraId="1601EB4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 all configured peripherals */</w:t>
      </w:r>
    </w:p>
    <w:p w14:paraId="62ACA57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MX_GPIO_Init();</w:t>
      </w:r>
    </w:p>
    <w:p w14:paraId="1453A9E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MX_ADC1_Init();</w:t>
      </w:r>
    </w:p>
    <w:p w14:paraId="68AAED0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2 */</w:t>
      </w:r>
    </w:p>
    <w:p w14:paraId="0054BA2F" w14:textId="77777777" w:rsidR="00857A30" w:rsidRPr="00AE579A" w:rsidRDefault="00857A30" w:rsidP="00857A30">
      <w:pPr>
        <w:spacing w:line="257" w:lineRule="auto"/>
        <w:ind w:firstLine="0"/>
        <w:rPr>
          <w:rFonts w:ascii="Times New Roman" w:hAnsi="Times New Roman"/>
          <w:sz w:val="24"/>
          <w:szCs w:val="24"/>
        </w:rPr>
      </w:pPr>
    </w:p>
    <w:p w14:paraId="4D7741D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2 */</w:t>
      </w:r>
    </w:p>
    <w:p w14:paraId="73269C3E" w14:textId="77777777" w:rsidR="00857A30" w:rsidRPr="00AE579A" w:rsidRDefault="00857A30" w:rsidP="00857A30">
      <w:pPr>
        <w:spacing w:line="257" w:lineRule="auto"/>
        <w:ind w:firstLine="0"/>
        <w:rPr>
          <w:rFonts w:ascii="Times New Roman" w:hAnsi="Times New Roman"/>
          <w:sz w:val="24"/>
          <w:szCs w:val="24"/>
        </w:rPr>
      </w:pPr>
    </w:p>
    <w:p w14:paraId="2B44E06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Infinite loop */</w:t>
      </w:r>
    </w:p>
    <w:p w14:paraId="0C6175D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WHILE */</w:t>
      </w:r>
    </w:p>
    <w:p w14:paraId="11F3335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while (1)</w:t>
      </w:r>
    </w:p>
    <w:p w14:paraId="3A066AB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3382E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sConfig.Channel=ADC_CHANNEL_0;</w:t>
      </w:r>
    </w:p>
    <w:p w14:paraId="3D67EC7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 xml:space="preserve"> HAL_ADC_ConfigChannel(&amp;hadc1, &amp;sConfig);</w:t>
      </w:r>
    </w:p>
    <w:p w14:paraId="56E6D54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HAL_ADC_Start(&amp;hadc1);</w:t>
      </w:r>
    </w:p>
    <w:p w14:paraId="709145B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if( HAL_ADC_PollForConversion(&amp;hadc1,5)==HAL_OK)</w:t>
      </w:r>
    </w:p>
    <w:p w14:paraId="102D0C9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 xml:space="preserve"> {</w:t>
      </w:r>
    </w:p>
    <w:p w14:paraId="2B481DC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 xml:space="preserve"> adcVal0=HAL_ADC_GetValue(&amp;hadc1);</w:t>
      </w:r>
    </w:p>
    <w:p w14:paraId="08AAFB8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p>
    <w:p w14:paraId="227FAE7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sConfig.Channel=ADC_CHANNEL_1;</w:t>
      </w:r>
    </w:p>
    <w:p w14:paraId="175548A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HAL_ADC_ConfigChannel(&amp;hadc1, &amp;sConfig);</w:t>
      </w:r>
    </w:p>
    <w:p w14:paraId="3DD0E95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HAL_ADC_Start(&amp;hadc1);</w:t>
      </w:r>
    </w:p>
    <w:p w14:paraId="12946AB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 xml:space="preserve"> if( HAL_ADC_PollForConversion(&amp;hadc1,5)==HAL_OK)</w:t>
      </w:r>
    </w:p>
    <w:p w14:paraId="62CE226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 xml:space="preserve"> {</w:t>
      </w:r>
    </w:p>
    <w:p w14:paraId="190BA1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r>
      <w:r w:rsidRPr="00AE579A">
        <w:rPr>
          <w:rFonts w:ascii="Times New Roman" w:hAnsi="Times New Roman"/>
          <w:sz w:val="24"/>
          <w:szCs w:val="24"/>
        </w:rPr>
        <w:tab/>
        <w:t xml:space="preserve"> adcVal1=HAL_ADC_GetValue(&amp;hadc1);</w:t>
      </w:r>
    </w:p>
    <w:p w14:paraId="6E4A955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w:t>
      </w:r>
      <w:r w:rsidRPr="00AE579A">
        <w:rPr>
          <w:rFonts w:ascii="Times New Roman" w:hAnsi="Times New Roman"/>
          <w:sz w:val="24"/>
          <w:szCs w:val="24"/>
        </w:rPr>
        <w:tab/>
        <w:t xml:space="preserve"> }</w:t>
      </w:r>
    </w:p>
    <w:p w14:paraId="3E4F944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ab/>
        <w:t xml:space="preserve"> HAL_Delay(50);</w:t>
      </w:r>
    </w:p>
    <w:p w14:paraId="0DF83CD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WHILE */</w:t>
      </w:r>
    </w:p>
    <w:p w14:paraId="0742BDCE" w14:textId="77777777" w:rsidR="00857A30" w:rsidRPr="00AE579A" w:rsidRDefault="00857A30" w:rsidP="00857A30">
      <w:pPr>
        <w:spacing w:line="257" w:lineRule="auto"/>
        <w:ind w:firstLine="0"/>
        <w:rPr>
          <w:rFonts w:ascii="Times New Roman" w:hAnsi="Times New Roman"/>
          <w:sz w:val="24"/>
          <w:szCs w:val="24"/>
        </w:rPr>
      </w:pPr>
    </w:p>
    <w:p w14:paraId="2678361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3 */</w:t>
      </w:r>
    </w:p>
    <w:p w14:paraId="6CBF06C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7743A5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3 */</w:t>
      </w:r>
    </w:p>
    <w:p w14:paraId="40EEF60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2A61E721" w14:textId="77777777" w:rsidR="00857A30" w:rsidRPr="00AE579A" w:rsidRDefault="00857A30" w:rsidP="00857A30">
      <w:pPr>
        <w:spacing w:line="257" w:lineRule="auto"/>
        <w:ind w:firstLine="0"/>
        <w:rPr>
          <w:rFonts w:ascii="Times New Roman" w:hAnsi="Times New Roman"/>
          <w:sz w:val="24"/>
          <w:szCs w:val="24"/>
        </w:rPr>
      </w:pPr>
    </w:p>
    <w:p w14:paraId="08EC9C6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7838025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System Clock Configuration</w:t>
      </w:r>
    </w:p>
    <w:p w14:paraId="17BE99E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0623D62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7DBE48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39DAA54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4042C6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RCC_OscInitTypeDef RCC_OscInitStruct = {0};</w:t>
      </w:r>
    </w:p>
    <w:p w14:paraId="7F2926F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RCC_ClkInitTypeDef RCC_ClkInitStruct = {0};</w:t>
      </w:r>
    </w:p>
    <w:p w14:paraId="68C7C11E" w14:textId="77777777" w:rsidR="00857A30" w:rsidRPr="00AE579A" w:rsidRDefault="00857A30" w:rsidP="00857A30">
      <w:pPr>
        <w:spacing w:line="257" w:lineRule="auto"/>
        <w:ind w:firstLine="0"/>
        <w:rPr>
          <w:rFonts w:ascii="Times New Roman" w:hAnsi="Times New Roman"/>
          <w:sz w:val="24"/>
          <w:szCs w:val="24"/>
        </w:rPr>
      </w:pPr>
    </w:p>
    <w:p w14:paraId="5248868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main internal regulator output voltage</w:t>
      </w:r>
    </w:p>
    <w:p w14:paraId="435D885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6452EC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__HAL_RCC_PWR_CLK_ENABLE();</w:t>
      </w:r>
    </w:p>
    <w:p w14:paraId="57205DB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__HAL_PWR_VOLTAGESCALING_CONFIG(PWR_REGULATOR_VOLTAGE_SCALE1);</w:t>
      </w:r>
    </w:p>
    <w:p w14:paraId="0FB7EBA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RCC Oscillators according to the specified parameters</w:t>
      </w:r>
    </w:p>
    <w:p w14:paraId="1DD84C0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 the RCC_OscInitTypeDef structure.</w:t>
      </w:r>
    </w:p>
    <w:p w14:paraId="0DE93A4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76E77A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RCC_OscInitStruct.OscillatorType = RCC_OSCILLATORTYPE_HSI;</w:t>
      </w:r>
    </w:p>
    <w:p w14:paraId="73F25B0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RCC_OscInitStruct.HSIState = RCC_HSI_ON;</w:t>
      </w:r>
    </w:p>
    <w:p w14:paraId="3399F47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RCC_OscInitStruct.HSICalibrationValue = RCC_HSICALIBRATION_DEFAULT;</w:t>
      </w:r>
    </w:p>
    <w:p w14:paraId="3443DDE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RCC_OscInitStruct.PLL.PLLState = RCC_PLL_NONE;</w:t>
      </w:r>
    </w:p>
    <w:p w14:paraId="2AA3F57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(HAL_RCC_OscConfig(&amp;RCC_OscInitStruct) != HAL_OK)</w:t>
      </w:r>
    </w:p>
    <w:p w14:paraId="6F0D230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604EDD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6624994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t>
      </w:r>
    </w:p>
    <w:p w14:paraId="251952F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CPU, AHB and APB buses clocks</w:t>
      </w:r>
    </w:p>
    <w:p w14:paraId="5791D36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069182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RCC_ClkInitStruct.ClockType = RCC_CLOCKTYPE_HCLK|RCC_CLOCKTYPE_SYSCLK</w:t>
      </w:r>
    </w:p>
    <w:p w14:paraId="2AD046F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|RCC_CLOCKTYPE_PCLK1|RCC_CLOCKTYPE_PCLK2;</w:t>
      </w:r>
    </w:p>
    <w:p w14:paraId="133E5CE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RCC_ClkInitStruct.SYSCLKSource = RCC_SYSCLKSOURCE_HSI;</w:t>
      </w:r>
    </w:p>
    <w:p w14:paraId="5A7FAD9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RCC_ClkInitStruct.AHBCLKDivider = RCC_SYSCLK_DIV1;</w:t>
      </w:r>
    </w:p>
    <w:p w14:paraId="6F343EB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RCC_ClkInitStruct.APB1CLKDivider = RCC_HCLK_DIV1;</w:t>
      </w:r>
    </w:p>
    <w:p w14:paraId="4257EFA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RCC_ClkInitStruct.APB2CLKDivider = RCC_HCLK_DIV1;</w:t>
      </w:r>
    </w:p>
    <w:p w14:paraId="429140B8" w14:textId="77777777" w:rsidR="00857A30" w:rsidRPr="00AE579A" w:rsidRDefault="00857A30" w:rsidP="00857A30">
      <w:pPr>
        <w:spacing w:line="257" w:lineRule="auto"/>
        <w:ind w:firstLine="0"/>
        <w:rPr>
          <w:rFonts w:ascii="Times New Roman" w:hAnsi="Times New Roman"/>
          <w:sz w:val="24"/>
          <w:szCs w:val="24"/>
        </w:rPr>
      </w:pPr>
    </w:p>
    <w:p w14:paraId="596C9A0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(HAL_RCC_ClockConfig(&amp;RCC_ClkInitStruct, FLASH_LATENCY_0) != HAL_OK)</w:t>
      </w:r>
    </w:p>
    <w:p w14:paraId="365DC77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6B9568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4F38508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E7637B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8434350" w14:textId="77777777" w:rsidR="00857A30" w:rsidRPr="00AE579A" w:rsidRDefault="00857A30" w:rsidP="00857A30">
      <w:pPr>
        <w:spacing w:line="257" w:lineRule="auto"/>
        <w:ind w:firstLine="0"/>
        <w:rPr>
          <w:rFonts w:ascii="Times New Roman" w:hAnsi="Times New Roman"/>
          <w:sz w:val="24"/>
          <w:szCs w:val="24"/>
        </w:rPr>
      </w:pPr>
    </w:p>
    <w:p w14:paraId="277A2EE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56526E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ADC1 Initialization Function</w:t>
      </w:r>
    </w:p>
    <w:p w14:paraId="649282D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None</w:t>
      </w:r>
    </w:p>
    <w:p w14:paraId="63B1ABB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3216A91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A617DA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MX_ADC1_Init(void)</w:t>
      </w:r>
    </w:p>
    <w:p w14:paraId="791DF5C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D6C025C" w14:textId="77777777" w:rsidR="00857A30" w:rsidRPr="00AE579A" w:rsidRDefault="00857A30" w:rsidP="00857A30">
      <w:pPr>
        <w:spacing w:line="257" w:lineRule="auto"/>
        <w:ind w:firstLine="0"/>
        <w:rPr>
          <w:rFonts w:ascii="Times New Roman" w:hAnsi="Times New Roman"/>
          <w:sz w:val="24"/>
          <w:szCs w:val="24"/>
        </w:rPr>
      </w:pPr>
    </w:p>
    <w:p w14:paraId="03A3362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ADC1_Init 0 */</w:t>
      </w:r>
    </w:p>
    <w:p w14:paraId="27612886" w14:textId="77777777" w:rsidR="00857A30" w:rsidRPr="00AE579A" w:rsidRDefault="00857A30" w:rsidP="00857A30">
      <w:pPr>
        <w:spacing w:line="257" w:lineRule="auto"/>
        <w:ind w:firstLine="0"/>
        <w:rPr>
          <w:rFonts w:ascii="Times New Roman" w:hAnsi="Times New Roman"/>
          <w:sz w:val="24"/>
          <w:szCs w:val="24"/>
        </w:rPr>
      </w:pPr>
    </w:p>
    <w:p w14:paraId="555C528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ADC1_Init 0 */</w:t>
      </w:r>
    </w:p>
    <w:p w14:paraId="51D7DC10" w14:textId="77777777" w:rsidR="00857A30" w:rsidRPr="00AE579A" w:rsidRDefault="00857A30" w:rsidP="00857A30">
      <w:pPr>
        <w:spacing w:line="257" w:lineRule="auto"/>
        <w:ind w:firstLine="0"/>
        <w:rPr>
          <w:rFonts w:ascii="Times New Roman" w:hAnsi="Times New Roman"/>
          <w:sz w:val="24"/>
          <w:szCs w:val="24"/>
        </w:rPr>
      </w:pPr>
    </w:p>
    <w:p w14:paraId="612240C8" w14:textId="77777777" w:rsidR="00857A30" w:rsidRPr="00AE579A" w:rsidRDefault="00857A30" w:rsidP="00857A30">
      <w:pPr>
        <w:spacing w:line="257" w:lineRule="auto"/>
        <w:ind w:firstLine="0"/>
        <w:rPr>
          <w:rFonts w:ascii="Times New Roman" w:hAnsi="Times New Roman"/>
          <w:sz w:val="24"/>
          <w:szCs w:val="24"/>
        </w:rPr>
      </w:pPr>
    </w:p>
    <w:p w14:paraId="7A1C12DE" w14:textId="77777777" w:rsidR="00857A30" w:rsidRPr="00AE579A" w:rsidRDefault="00857A30" w:rsidP="00857A30">
      <w:pPr>
        <w:spacing w:line="257" w:lineRule="auto"/>
        <w:ind w:firstLine="0"/>
        <w:rPr>
          <w:rFonts w:ascii="Times New Roman" w:hAnsi="Times New Roman"/>
          <w:sz w:val="24"/>
          <w:szCs w:val="24"/>
        </w:rPr>
      </w:pPr>
    </w:p>
    <w:p w14:paraId="220CC32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ADC1_Init 1 */</w:t>
      </w:r>
    </w:p>
    <w:p w14:paraId="5EA7E71E" w14:textId="77777777" w:rsidR="00857A30" w:rsidRPr="00AE579A" w:rsidRDefault="00857A30" w:rsidP="00857A30">
      <w:pPr>
        <w:spacing w:line="257" w:lineRule="auto"/>
        <w:ind w:firstLine="0"/>
        <w:rPr>
          <w:rFonts w:ascii="Times New Roman" w:hAnsi="Times New Roman"/>
          <w:sz w:val="24"/>
          <w:szCs w:val="24"/>
        </w:rPr>
      </w:pPr>
    </w:p>
    <w:p w14:paraId="6A5A40F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ADC1_Init 1 */</w:t>
      </w:r>
    </w:p>
    <w:p w14:paraId="237B201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global features of the ADC (Clock, Resolution, Data Alignment and number of conversion)</w:t>
      </w:r>
    </w:p>
    <w:p w14:paraId="458BF75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59B9E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hadc1.Instance = ADC1;</w:t>
      </w:r>
    </w:p>
    <w:p w14:paraId="5E2786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hadc1.Init.ClockPrescaler = ADC_CLOCK_SYNC_PCLK_DIV2;</w:t>
      </w:r>
    </w:p>
    <w:p w14:paraId="2D59CB7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hadc1.Init.Resolution = ADC_RESOLUTION_8B;</w:t>
      </w:r>
    </w:p>
    <w:p w14:paraId="68DE6FF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hadc1.Init.ScanConvMode = DISABLE;</w:t>
      </w:r>
    </w:p>
    <w:p w14:paraId="387B10C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hadc1.Init.ContinuousConvMode = DISABLE;</w:t>
      </w:r>
    </w:p>
    <w:p w14:paraId="643E9FC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hadc1.Init.DiscontinuousConvMode = DISABLE;</w:t>
      </w:r>
    </w:p>
    <w:p w14:paraId="5184125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hadc1.Init.ExternalTrigConvEdge = ADC_EXTERNALTRIGCONVEDGE_NONE;</w:t>
      </w:r>
    </w:p>
    <w:p w14:paraId="52C19D2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hadc1.Init.ExternalTrigConv = ADC_SOFTWARE_START;</w:t>
      </w:r>
    </w:p>
    <w:p w14:paraId="68B5D3E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hadc1.Init.DataAlign = ADC_DATAALIGN_RIGHT;</w:t>
      </w:r>
    </w:p>
    <w:p w14:paraId="22901C3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hadc1.Init.NbrOfConversion = 1;</w:t>
      </w:r>
    </w:p>
    <w:p w14:paraId="0D9834A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hadc1.Init.DMAContinuousRequests = DISABLE;</w:t>
      </w:r>
    </w:p>
    <w:p w14:paraId="2328414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hadc1.Init.EOCSelection = ADC_EOC_SINGLE_CONV;</w:t>
      </w:r>
    </w:p>
    <w:p w14:paraId="5A5E435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(HAL_ADC_Init(&amp;hadc1) != HAL_OK)</w:t>
      </w:r>
    </w:p>
    <w:p w14:paraId="6D4A8A6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5FAC0F1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66CBF3C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954980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for the selected ADC regular channel its corresponding rank in the sequencer and its sample time.</w:t>
      </w:r>
    </w:p>
    <w:p w14:paraId="7D59F46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F00F5E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sConfig.Channel = ADC_CHANNEL_0;</w:t>
      </w:r>
    </w:p>
    <w:p w14:paraId="62E719B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sConfig.Rank = 1;</w:t>
      </w:r>
    </w:p>
    <w:p w14:paraId="56D1E66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sConfig.SamplingTime = ADC_SAMPLETIME_28CYCLES;</w:t>
      </w:r>
    </w:p>
    <w:p w14:paraId="4D81F43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(HAL_ADC_ConfigChannel(&amp;hadc1, &amp;sConfig) != HAL_OK)</w:t>
      </w:r>
    </w:p>
    <w:p w14:paraId="0D8284D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32E57E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03EE730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DBF01D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ADC1_Init 2 */</w:t>
      </w:r>
    </w:p>
    <w:p w14:paraId="53B7A24D" w14:textId="77777777" w:rsidR="00857A30" w:rsidRPr="00AE579A" w:rsidRDefault="00857A30" w:rsidP="00857A30">
      <w:pPr>
        <w:spacing w:line="257" w:lineRule="auto"/>
        <w:ind w:firstLine="0"/>
        <w:rPr>
          <w:rFonts w:ascii="Times New Roman" w:hAnsi="Times New Roman"/>
          <w:sz w:val="24"/>
          <w:szCs w:val="24"/>
        </w:rPr>
      </w:pPr>
    </w:p>
    <w:p w14:paraId="46DA392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ADC1_Init 2 */</w:t>
      </w:r>
    </w:p>
    <w:p w14:paraId="3CCFEE41" w14:textId="77777777" w:rsidR="00857A30" w:rsidRPr="00AE579A" w:rsidRDefault="00857A30" w:rsidP="00857A30">
      <w:pPr>
        <w:spacing w:line="257" w:lineRule="auto"/>
        <w:ind w:firstLine="0"/>
        <w:rPr>
          <w:rFonts w:ascii="Times New Roman" w:hAnsi="Times New Roman"/>
          <w:sz w:val="24"/>
          <w:szCs w:val="24"/>
        </w:rPr>
      </w:pPr>
    </w:p>
    <w:p w14:paraId="0FF3FFF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EAF8418" w14:textId="77777777" w:rsidR="00857A30" w:rsidRPr="00AE579A" w:rsidRDefault="00857A30" w:rsidP="00857A30">
      <w:pPr>
        <w:spacing w:line="257" w:lineRule="auto"/>
        <w:ind w:firstLine="0"/>
        <w:rPr>
          <w:rFonts w:ascii="Times New Roman" w:hAnsi="Times New Roman"/>
          <w:sz w:val="24"/>
          <w:szCs w:val="24"/>
        </w:rPr>
      </w:pPr>
    </w:p>
    <w:p w14:paraId="4E6B4CA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567BA5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GPIO Initialization Function</w:t>
      </w:r>
    </w:p>
    <w:p w14:paraId="776587F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None</w:t>
      </w:r>
    </w:p>
    <w:p w14:paraId="0D1E8E3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68437CE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01C3D8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56705A8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2F4EA12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GPIO_InitTypeDef GPIO_InitStruct = {0};</w:t>
      </w:r>
    </w:p>
    <w:p w14:paraId="7689136E" w14:textId="77777777" w:rsidR="00857A30" w:rsidRPr="00AE579A" w:rsidRDefault="00857A30" w:rsidP="00857A30">
      <w:pPr>
        <w:spacing w:line="257" w:lineRule="auto"/>
        <w:ind w:firstLine="0"/>
        <w:rPr>
          <w:rFonts w:ascii="Times New Roman" w:hAnsi="Times New Roman"/>
          <w:sz w:val="24"/>
          <w:szCs w:val="24"/>
        </w:rPr>
      </w:pPr>
    </w:p>
    <w:p w14:paraId="03BB60F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GPIO Ports Clock Enable */</w:t>
      </w:r>
    </w:p>
    <w:p w14:paraId="4684B7D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__HAL_RCC_GPIOC_CLK_ENABLE();</w:t>
      </w:r>
    </w:p>
    <w:p w14:paraId="6C8D2BC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__HAL_RCC_GPIOA_CLK_ENABLE();</w:t>
      </w:r>
    </w:p>
    <w:p w14:paraId="7ED4B951" w14:textId="77777777" w:rsidR="00857A30" w:rsidRPr="00AE579A" w:rsidRDefault="00857A30" w:rsidP="00857A30">
      <w:pPr>
        <w:spacing w:line="257" w:lineRule="auto"/>
        <w:ind w:firstLine="0"/>
        <w:rPr>
          <w:rFonts w:ascii="Times New Roman" w:hAnsi="Times New Roman"/>
          <w:sz w:val="24"/>
          <w:szCs w:val="24"/>
        </w:rPr>
      </w:pPr>
    </w:p>
    <w:p w14:paraId="41D664C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Output Level */</w:t>
      </w:r>
    </w:p>
    <w:p w14:paraId="58E4954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HAL_GPIO_WritePin(GPIOA, GPIO_PIN_5, GPIO_PIN_RESET);</w:t>
      </w:r>
    </w:p>
    <w:p w14:paraId="543FE271" w14:textId="77777777" w:rsidR="00857A30" w:rsidRPr="00AE579A" w:rsidRDefault="00857A30" w:rsidP="00857A30">
      <w:pPr>
        <w:spacing w:line="257" w:lineRule="auto"/>
        <w:ind w:firstLine="0"/>
        <w:rPr>
          <w:rFonts w:ascii="Times New Roman" w:hAnsi="Times New Roman"/>
          <w:sz w:val="24"/>
          <w:szCs w:val="24"/>
        </w:rPr>
      </w:pPr>
    </w:p>
    <w:p w14:paraId="31DEE97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 PC13 */</w:t>
      </w:r>
    </w:p>
    <w:p w14:paraId="4FB00B1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GPIO_InitStruct.Pin = GPIO_PIN_13;</w:t>
      </w:r>
    </w:p>
    <w:p w14:paraId="2FA76C4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GPIO_InitStruct.Mode = GPIO_MODE_INPUT;</w:t>
      </w:r>
    </w:p>
    <w:p w14:paraId="44F15BE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GPIO_InitStruct.Pull = GPIO_NOPULL;</w:t>
      </w:r>
    </w:p>
    <w:p w14:paraId="7A5F4F4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HAL_GPIO_Init(GPIOC, &amp;GPIO_InitStruct);</w:t>
      </w:r>
    </w:p>
    <w:p w14:paraId="357271DA" w14:textId="77777777" w:rsidR="00857A30" w:rsidRPr="00AE579A" w:rsidRDefault="00857A30" w:rsidP="00857A30">
      <w:pPr>
        <w:spacing w:line="257" w:lineRule="auto"/>
        <w:ind w:firstLine="0"/>
        <w:rPr>
          <w:rFonts w:ascii="Times New Roman" w:hAnsi="Times New Roman"/>
          <w:sz w:val="24"/>
          <w:szCs w:val="24"/>
        </w:rPr>
      </w:pPr>
    </w:p>
    <w:p w14:paraId="02867E4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/*Configure GPIO pin : PA5 */</w:t>
      </w:r>
    </w:p>
    <w:p w14:paraId="7CA6571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GPIO_InitStruct.Pin = GPIO_PIN_5;</w:t>
      </w:r>
    </w:p>
    <w:p w14:paraId="1467A7C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GPIO_InitStruct.Mode = GPIO_MODE_OUTPUT_PP;</w:t>
      </w:r>
    </w:p>
    <w:p w14:paraId="679D7F3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GPIO_InitStruct.Pull = GPIO_NOPULL;</w:t>
      </w:r>
    </w:p>
    <w:p w14:paraId="202785E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GPIO_InitStruct.Speed = GPIO_SPEED_FREQ_LOW;</w:t>
      </w:r>
    </w:p>
    <w:p w14:paraId="2749C07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HAL_GPIO_Init(GPIOA, &amp;GPIO_InitStruct);</w:t>
      </w:r>
    </w:p>
    <w:p w14:paraId="5369A099" w14:textId="77777777" w:rsidR="00857A30" w:rsidRPr="00AE579A" w:rsidRDefault="00857A30" w:rsidP="00857A30">
      <w:pPr>
        <w:spacing w:line="257" w:lineRule="auto"/>
        <w:ind w:firstLine="0"/>
        <w:rPr>
          <w:rFonts w:ascii="Times New Roman" w:hAnsi="Times New Roman"/>
          <w:sz w:val="24"/>
          <w:szCs w:val="24"/>
        </w:rPr>
      </w:pPr>
    </w:p>
    <w:p w14:paraId="1642E1B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EDA75BD" w14:textId="77777777" w:rsidR="00857A30" w:rsidRPr="00AE579A" w:rsidRDefault="00857A30" w:rsidP="00857A30">
      <w:pPr>
        <w:spacing w:line="257" w:lineRule="auto"/>
        <w:ind w:firstLine="0"/>
        <w:rPr>
          <w:rFonts w:ascii="Times New Roman" w:hAnsi="Times New Roman"/>
          <w:sz w:val="24"/>
          <w:szCs w:val="24"/>
        </w:rPr>
      </w:pPr>
    </w:p>
    <w:p w14:paraId="3DE38CF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4 */</w:t>
      </w:r>
    </w:p>
    <w:p w14:paraId="5DA4514C" w14:textId="77777777" w:rsidR="00857A30" w:rsidRPr="00AE579A" w:rsidRDefault="00857A30" w:rsidP="00857A30">
      <w:pPr>
        <w:spacing w:line="257" w:lineRule="auto"/>
        <w:ind w:firstLine="0"/>
        <w:rPr>
          <w:rFonts w:ascii="Times New Roman" w:hAnsi="Times New Roman"/>
          <w:sz w:val="24"/>
          <w:szCs w:val="24"/>
        </w:rPr>
      </w:pPr>
    </w:p>
    <w:p w14:paraId="03CFC1D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4 */</w:t>
      </w:r>
    </w:p>
    <w:p w14:paraId="544BA719" w14:textId="77777777" w:rsidR="00857A30" w:rsidRPr="00AE579A" w:rsidRDefault="00857A30" w:rsidP="00857A30">
      <w:pPr>
        <w:spacing w:line="257" w:lineRule="auto"/>
        <w:ind w:firstLine="0"/>
        <w:rPr>
          <w:rFonts w:ascii="Times New Roman" w:hAnsi="Times New Roman"/>
          <w:sz w:val="24"/>
          <w:szCs w:val="24"/>
        </w:rPr>
      </w:pPr>
    </w:p>
    <w:p w14:paraId="7556560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C30271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This function is executed in case of error occurrence.</w:t>
      </w:r>
    </w:p>
    <w:p w14:paraId="2E5936B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2F94C04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8A14DA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Error_Handler(void)</w:t>
      </w:r>
    </w:p>
    <w:p w14:paraId="5F2D65D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BA90FA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Error_Handler_Debug */</w:t>
      </w:r>
    </w:p>
    <w:p w14:paraId="4FCB0B2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HAL error return state */</w:t>
      </w:r>
    </w:p>
    <w:p w14:paraId="3B77D71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__disable_irq();</w:t>
      </w:r>
    </w:p>
    <w:p w14:paraId="7F82A9B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while (1)</w:t>
      </w:r>
    </w:p>
    <w:p w14:paraId="52B521E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9E267B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DB1DEA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Error_Handler_Debug */</w:t>
      </w:r>
    </w:p>
    <w:p w14:paraId="3BB77A3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8D8901D" w14:textId="77777777" w:rsidR="00857A30" w:rsidRPr="00AE579A" w:rsidRDefault="00857A30" w:rsidP="00857A30">
      <w:pPr>
        <w:spacing w:line="257" w:lineRule="auto"/>
        <w:ind w:firstLine="0"/>
        <w:rPr>
          <w:rFonts w:ascii="Times New Roman" w:hAnsi="Times New Roman"/>
          <w:sz w:val="24"/>
          <w:szCs w:val="24"/>
        </w:rPr>
      </w:pPr>
    </w:p>
    <w:p w14:paraId="771D4CD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#ifdef  USE_FULL_ASSERT</w:t>
      </w:r>
    </w:p>
    <w:p w14:paraId="3A1B0AE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3A7D745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Reports the name of the source file and the source line number</w:t>
      </w:r>
    </w:p>
    <w:p w14:paraId="79E416B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where the assert_param error has occurred.</w:t>
      </w:r>
    </w:p>
    <w:p w14:paraId="3E47B19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file: pointer to the source file name</w:t>
      </w:r>
    </w:p>
    <w:p w14:paraId="5F758CC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 @param  line: assert_param error line source number</w:t>
      </w:r>
    </w:p>
    <w:p w14:paraId="3BA5B53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5F259E1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12E275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assert_failed(uint8_t *file, uint32_t line)</w:t>
      </w:r>
    </w:p>
    <w:p w14:paraId="22A8897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36AEE8B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6 */</w:t>
      </w:r>
    </w:p>
    <w:p w14:paraId="6F233ED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file name and line number,</w:t>
      </w:r>
    </w:p>
    <w:p w14:paraId="362F00C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ex: printf("Wrong parameters value: file %s on line %d\r\n", file, line) */</w:t>
      </w:r>
    </w:p>
    <w:p w14:paraId="443D5BC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6 */</w:t>
      </w:r>
    </w:p>
    <w:p w14:paraId="00F7F0A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2D862C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#endif /* USE_FULL_ASSERT */</w:t>
      </w:r>
    </w:p>
    <w:p w14:paraId="02524EE7" w14:textId="77777777" w:rsidR="00857A30" w:rsidRPr="00AE579A" w:rsidRDefault="00857A30" w:rsidP="00857A30">
      <w:pPr>
        <w:spacing w:line="257" w:lineRule="auto"/>
        <w:ind w:firstLine="0"/>
        <w:rPr>
          <w:rFonts w:ascii="Times New Roman" w:hAnsi="Times New Roman"/>
          <w:sz w:val="24"/>
          <w:szCs w:val="24"/>
        </w:rPr>
      </w:pPr>
    </w:p>
    <w:p w14:paraId="1E7A2F11" w14:textId="2AA9B45C"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(C) COPYRIGHT STMicroelectronics *****END OF FILE****/</w:t>
      </w:r>
    </w:p>
    <w:p w14:paraId="5236A240" w14:textId="22F89EFA" w:rsidR="00270B7C" w:rsidRPr="00857A30" w:rsidRDefault="00270B7C" w:rsidP="00857A30">
      <w:pPr>
        <w:pStyle w:val="ListParagraph"/>
        <w:spacing w:line="257" w:lineRule="auto"/>
        <w:ind w:firstLine="0"/>
        <w:rPr>
          <w:rFonts w:ascii="Times New Roman" w:hAnsi="Times New Roman"/>
          <w:sz w:val="32"/>
          <w:szCs w:val="32"/>
        </w:rPr>
      </w:pPr>
    </w:p>
    <w:p w14:paraId="5626E764" w14:textId="13EA14BE" w:rsidR="00857A30" w:rsidRDefault="00857A30" w:rsidP="00485748">
      <w:pPr>
        <w:spacing w:line="257" w:lineRule="auto"/>
        <w:ind w:firstLine="0"/>
        <w:rPr>
          <w:rFonts w:ascii="Times New Roman" w:hAnsi="Times New Roman"/>
          <w:sz w:val="28"/>
          <w:szCs w:val="28"/>
        </w:rPr>
      </w:pPr>
    </w:p>
    <w:p w14:paraId="1E83B217" w14:textId="77777777" w:rsidR="00857A30" w:rsidRDefault="00857A30" w:rsidP="00485748">
      <w:pPr>
        <w:spacing w:line="257" w:lineRule="auto"/>
        <w:ind w:firstLine="0"/>
        <w:rPr>
          <w:rFonts w:ascii="Times New Roman" w:hAnsi="Times New Roman"/>
          <w:sz w:val="28"/>
          <w:szCs w:val="28"/>
        </w:rPr>
      </w:pPr>
    </w:p>
    <w:p w14:paraId="0580039A" w14:textId="685D5902" w:rsidR="00857A30" w:rsidRPr="00857A30" w:rsidRDefault="00857A30" w:rsidP="00857A30">
      <w:pPr>
        <w:pStyle w:val="ListParagraph"/>
        <w:numPr>
          <w:ilvl w:val="0"/>
          <w:numId w:val="31"/>
        </w:numPr>
        <w:spacing w:line="257" w:lineRule="auto"/>
        <w:rPr>
          <w:rFonts w:ascii="Times New Roman" w:hAnsi="Times New Roman"/>
          <w:b/>
          <w:sz w:val="32"/>
          <w:szCs w:val="32"/>
        </w:rPr>
      </w:pPr>
      <w:r w:rsidRPr="00857A30">
        <w:rPr>
          <w:rFonts w:ascii="Times New Roman" w:hAnsi="Times New Roman"/>
          <w:b/>
          <w:sz w:val="32"/>
          <w:szCs w:val="32"/>
        </w:rPr>
        <w:t>SPI USING HAL_LIBRARY</w:t>
      </w:r>
    </w:p>
    <w:p w14:paraId="54169173" w14:textId="6ECFFD94" w:rsidR="00857A30" w:rsidRDefault="00857A30" w:rsidP="00485748">
      <w:pPr>
        <w:spacing w:line="257" w:lineRule="auto"/>
        <w:ind w:firstLine="0"/>
        <w:rPr>
          <w:rFonts w:ascii="Times New Roman" w:hAnsi="Times New Roman"/>
          <w:sz w:val="28"/>
          <w:szCs w:val="28"/>
        </w:rPr>
      </w:pPr>
    </w:p>
    <w:p w14:paraId="6FEBF02E" w14:textId="2C7CEB67" w:rsidR="00A5138B" w:rsidRDefault="00A5138B" w:rsidP="00485748">
      <w:pPr>
        <w:spacing w:line="257" w:lineRule="auto"/>
        <w:ind w:firstLine="0"/>
        <w:rPr>
          <w:rFonts w:ascii="Times New Roman" w:hAnsi="Times New Roman"/>
          <w:sz w:val="28"/>
          <w:szCs w:val="28"/>
        </w:rPr>
      </w:pPr>
      <w:r>
        <w:rPr>
          <w:rFonts w:ascii="Times New Roman" w:hAnsi="Times New Roman"/>
          <w:noProof/>
          <w:sz w:val="28"/>
          <w:szCs w:val="28"/>
        </w:rPr>
        <w:drawing>
          <wp:inline distT="0" distB="0" distL="0" distR="0" wp14:anchorId="45DFA9BD" wp14:editId="307F8C8E">
            <wp:extent cx="5677535" cy="24649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i_hal.PNG"/>
                    <pic:cNvPicPr/>
                  </pic:nvPicPr>
                  <pic:blipFill>
                    <a:blip r:embed="rId19">
                      <a:extLst>
                        <a:ext uri="{28A0092B-C50C-407E-A947-70E740481C1C}">
                          <a14:useLocalDpi xmlns:a14="http://schemas.microsoft.com/office/drawing/2010/main" val="0"/>
                        </a:ext>
                      </a:extLst>
                    </a:blip>
                    <a:stretch>
                      <a:fillRect/>
                    </a:stretch>
                  </pic:blipFill>
                  <pic:spPr>
                    <a:xfrm>
                      <a:off x="0" y="0"/>
                      <a:ext cx="5688241" cy="2469552"/>
                    </a:xfrm>
                    <a:prstGeom prst="rect">
                      <a:avLst/>
                    </a:prstGeom>
                  </pic:spPr>
                </pic:pic>
              </a:graphicData>
            </a:graphic>
          </wp:inline>
        </w:drawing>
      </w:r>
    </w:p>
    <w:p w14:paraId="14F88919" w14:textId="379EE4CB" w:rsidR="00857A30" w:rsidRDefault="00857A30" w:rsidP="00485748">
      <w:pPr>
        <w:spacing w:line="257" w:lineRule="auto"/>
        <w:ind w:firstLine="0"/>
        <w:rPr>
          <w:rFonts w:ascii="Times New Roman" w:hAnsi="Times New Roman"/>
          <w:sz w:val="28"/>
          <w:szCs w:val="28"/>
        </w:rPr>
      </w:pPr>
    </w:p>
    <w:p w14:paraId="4E7CB70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Header */</w:t>
      </w:r>
    </w:p>
    <w:p w14:paraId="21874A5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E3B8C3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D7E5AE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@file           : main.c</w:t>
      </w:r>
    </w:p>
    <w:p w14:paraId="6371B8E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 Main program body</w:t>
      </w:r>
    </w:p>
    <w:p w14:paraId="1CCFCBE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ACEA0D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@attention</w:t>
      </w:r>
    </w:p>
    <w:p w14:paraId="13FDCB0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A627A8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 &lt;h2&gt;&lt;center&gt;&amp;copy; Copyright (c) 2021 STMicroelectronics.</w:t>
      </w:r>
    </w:p>
    <w:p w14:paraId="7F033C3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All rights reserved.&lt;/center&gt;&lt;/h2&gt;</w:t>
      </w:r>
    </w:p>
    <w:p w14:paraId="3A2B275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491D29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This software component is licensed by ST under BSD 3-Clause license,</w:t>
      </w:r>
    </w:p>
    <w:p w14:paraId="09496A8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the "License"; You may not use this file except in compliance with the</w:t>
      </w:r>
    </w:p>
    <w:p w14:paraId="6087F42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License. You may obtain a copy of the License at:</w:t>
      </w:r>
    </w:p>
    <w:p w14:paraId="5AADC6A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opensource.org/licenses/BSD-3-Clause</w:t>
      </w:r>
    </w:p>
    <w:p w14:paraId="57AB73C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786459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52925C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699F37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Header */</w:t>
      </w:r>
    </w:p>
    <w:p w14:paraId="4B1D14D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Includes ------------------------------------------------------------------*/</w:t>
      </w:r>
    </w:p>
    <w:p w14:paraId="35B526F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#include "main.h"</w:t>
      </w:r>
    </w:p>
    <w:p w14:paraId="01A4A7AD" w14:textId="77777777" w:rsidR="00857A30" w:rsidRPr="00AE579A" w:rsidRDefault="00857A30" w:rsidP="00857A30">
      <w:pPr>
        <w:spacing w:line="257" w:lineRule="auto"/>
        <w:ind w:firstLine="0"/>
        <w:rPr>
          <w:rFonts w:ascii="Times New Roman" w:hAnsi="Times New Roman"/>
          <w:sz w:val="24"/>
          <w:szCs w:val="24"/>
        </w:rPr>
      </w:pPr>
    </w:p>
    <w:p w14:paraId="24C1587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includes ----------------------------------------------------------*/</w:t>
      </w:r>
    </w:p>
    <w:p w14:paraId="286A8A3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Includes */</w:t>
      </w:r>
    </w:p>
    <w:p w14:paraId="1A446669" w14:textId="77777777" w:rsidR="00857A30" w:rsidRPr="00AE579A" w:rsidRDefault="00857A30" w:rsidP="00857A30">
      <w:pPr>
        <w:spacing w:line="257" w:lineRule="auto"/>
        <w:ind w:firstLine="0"/>
        <w:rPr>
          <w:rFonts w:ascii="Times New Roman" w:hAnsi="Times New Roman"/>
          <w:sz w:val="24"/>
          <w:szCs w:val="24"/>
        </w:rPr>
      </w:pPr>
    </w:p>
    <w:p w14:paraId="4D199BD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Includes */</w:t>
      </w:r>
    </w:p>
    <w:p w14:paraId="6A7CEA40" w14:textId="77777777" w:rsidR="00857A30" w:rsidRPr="00AE579A" w:rsidRDefault="00857A30" w:rsidP="00857A30">
      <w:pPr>
        <w:spacing w:line="257" w:lineRule="auto"/>
        <w:ind w:firstLine="0"/>
        <w:rPr>
          <w:rFonts w:ascii="Times New Roman" w:hAnsi="Times New Roman"/>
          <w:sz w:val="24"/>
          <w:szCs w:val="24"/>
        </w:rPr>
      </w:pPr>
    </w:p>
    <w:p w14:paraId="5533788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typedef -----------------------------------------------------------*/</w:t>
      </w:r>
    </w:p>
    <w:p w14:paraId="32A4E19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PTD */</w:t>
      </w:r>
    </w:p>
    <w:p w14:paraId="7A6F16F3" w14:textId="77777777" w:rsidR="00857A30" w:rsidRPr="00AE579A" w:rsidRDefault="00857A30" w:rsidP="00857A30">
      <w:pPr>
        <w:spacing w:line="257" w:lineRule="auto"/>
        <w:ind w:firstLine="0"/>
        <w:rPr>
          <w:rFonts w:ascii="Times New Roman" w:hAnsi="Times New Roman"/>
          <w:sz w:val="24"/>
          <w:szCs w:val="24"/>
        </w:rPr>
      </w:pPr>
    </w:p>
    <w:p w14:paraId="12D051D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PTD */</w:t>
      </w:r>
    </w:p>
    <w:p w14:paraId="5CE0EF7C" w14:textId="77777777" w:rsidR="00857A30" w:rsidRPr="00AE579A" w:rsidRDefault="00857A30" w:rsidP="00857A30">
      <w:pPr>
        <w:spacing w:line="257" w:lineRule="auto"/>
        <w:ind w:firstLine="0"/>
        <w:rPr>
          <w:rFonts w:ascii="Times New Roman" w:hAnsi="Times New Roman"/>
          <w:sz w:val="24"/>
          <w:szCs w:val="24"/>
        </w:rPr>
      </w:pPr>
    </w:p>
    <w:p w14:paraId="3C50595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define ------------------------------------------------------------*/</w:t>
      </w:r>
    </w:p>
    <w:p w14:paraId="71802AA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PD */</w:t>
      </w:r>
    </w:p>
    <w:p w14:paraId="5CF156E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PD */</w:t>
      </w:r>
    </w:p>
    <w:p w14:paraId="319EECA7" w14:textId="77777777" w:rsidR="00857A30" w:rsidRPr="00AE579A" w:rsidRDefault="00857A30" w:rsidP="00857A30">
      <w:pPr>
        <w:spacing w:line="257" w:lineRule="auto"/>
        <w:ind w:firstLine="0"/>
        <w:rPr>
          <w:rFonts w:ascii="Times New Roman" w:hAnsi="Times New Roman"/>
          <w:sz w:val="24"/>
          <w:szCs w:val="24"/>
        </w:rPr>
      </w:pPr>
    </w:p>
    <w:p w14:paraId="38E9804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macro -------------------------------------------------------------*/</w:t>
      </w:r>
    </w:p>
    <w:p w14:paraId="70EA49A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PM */</w:t>
      </w:r>
    </w:p>
    <w:p w14:paraId="67187829" w14:textId="77777777" w:rsidR="00857A30" w:rsidRPr="00AE579A" w:rsidRDefault="00857A30" w:rsidP="00857A30">
      <w:pPr>
        <w:spacing w:line="257" w:lineRule="auto"/>
        <w:ind w:firstLine="0"/>
        <w:rPr>
          <w:rFonts w:ascii="Times New Roman" w:hAnsi="Times New Roman"/>
          <w:sz w:val="24"/>
          <w:szCs w:val="24"/>
        </w:rPr>
      </w:pPr>
    </w:p>
    <w:p w14:paraId="30C6BDB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PM */</w:t>
      </w:r>
    </w:p>
    <w:p w14:paraId="536838B8" w14:textId="77777777" w:rsidR="00857A30" w:rsidRPr="00AE579A" w:rsidRDefault="00857A30" w:rsidP="00857A30">
      <w:pPr>
        <w:spacing w:line="257" w:lineRule="auto"/>
        <w:ind w:firstLine="0"/>
        <w:rPr>
          <w:rFonts w:ascii="Times New Roman" w:hAnsi="Times New Roman"/>
          <w:sz w:val="24"/>
          <w:szCs w:val="24"/>
        </w:rPr>
      </w:pPr>
    </w:p>
    <w:p w14:paraId="6054C9A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variables ---------------------------------------------------------*/</w:t>
      </w:r>
    </w:p>
    <w:p w14:paraId="2FC7F6B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SPI_HandleTypeDef hspi1;</w:t>
      </w:r>
    </w:p>
    <w:p w14:paraId="25507A10" w14:textId="77777777" w:rsidR="00857A30" w:rsidRPr="00AE579A" w:rsidRDefault="00857A30" w:rsidP="00857A30">
      <w:pPr>
        <w:spacing w:line="257" w:lineRule="auto"/>
        <w:ind w:firstLine="0"/>
        <w:rPr>
          <w:rFonts w:ascii="Times New Roman" w:hAnsi="Times New Roman"/>
          <w:sz w:val="24"/>
          <w:szCs w:val="24"/>
        </w:rPr>
      </w:pPr>
    </w:p>
    <w:p w14:paraId="1B67786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PV */</w:t>
      </w:r>
    </w:p>
    <w:p w14:paraId="6B82D0E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uint8_t buffer_tx[10]={30,31,32,33,34,35,36,37,38,39};</w:t>
      </w:r>
    </w:p>
    <w:p w14:paraId="1495CED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uint8_t buffer_rx[10];</w:t>
      </w:r>
    </w:p>
    <w:p w14:paraId="522CF78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PV */</w:t>
      </w:r>
    </w:p>
    <w:p w14:paraId="2220E5B0" w14:textId="77777777" w:rsidR="00857A30" w:rsidRPr="00AE579A" w:rsidRDefault="00857A30" w:rsidP="00857A30">
      <w:pPr>
        <w:spacing w:line="257" w:lineRule="auto"/>
        <w:ind w:firstLine="0"/>
        <w:rPr>
          <w:rFonts w:ascii="Times New Roman" w:hAnsi="Times New Roman"/>
          <w:sz w:val="24"/>
          <w:szCs w:val="24"/>
        </w:rPr>
      </w:pPr>
    </w:p>
    <w:p w14:paraId="63185D2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Private function prototypes -----------------------------------------------*/</w:t>
      </w:r>
    </w:p>
    <w:p w14:paraId="38B9FD8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523F060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56D6C49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MX_SPI1_Init(void);</w:t>
      </w:r>
    </w:p>
    <w:p w14:paraId="08406F0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PFP */</w:t>
      </w:r>
    </w:p>
    <w:p w14:paraId="2AEF6244" w14:textId="77777777" w:rsidR="00857A30" w:rsidRPr="00AE579A" w:rsidRDefault="00857A30" w:rsidP="00857A30">
      <w:pPr>
        <w:spacing w:line="257" w:lineRule="auto"/>
        <w:ind w:firstLine="0"/>
        <w:rPr>
          <w:rFonts w:ascii="Times New Roman" w:hAnsi="Times New Roman"/>
          <w:sz w:val="24"/>
          <w:szCs w:val="24"/>
        </w:rPr>
      </w:pPr>
    </w:p>
    <w:p w14:paraId="3C9989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PFP */</w:t>
      </w:r>
    </w:p>
    <w:p w14:paraId="693F68B9" w14:textId="77777777" w:rsidR="00857A30" w:rsidRPr="00AE579A" w:rsidRDefault="00857A30" w:rsidP="00857A30">
      <w:pPr>
        <w:spacing w:line="257" w:lineRule="auto"/>
        <w:ind w:firstLine="0"/>
        <w:rPr>
          <w:rFonts w:ascii="Times New Roman" w:hAnsi="Times New Roman"/>
          <w:sz w:val="24"/>
          <w:szCs w:val="24"/>
        </w:rPr>
      </w:pPr>
    </w:p>
    <w:p w14:paraId="40A1745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Private user code ---------------------------------------------------------*/</w:t>
      </w:r>
    </w:p>
    <w:p w14:paraId="0CFA415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0 */</w:t>
      </w:r>
    </w:p>
    <w:p w14:paraId="77A8B456" w14:textId="77777777" w:rsidR="00857A30" w:rsidRPr="00AE579A" w:rsidRDefault="00857A30" w:rsidP="00857A30">
      <w:pPr>
        <w:spacing w:line="257" w:lineRule="auto"/>
        <w:ind w:firstLine="0"/>
        <w:rPr>
          <w:rFonts w:ascii="Times New Roman" w:hAnsi="Times New Roman"/>
          <w:sz w:val="24"/>
          <w:szCs w:val="24"/>
        </w:rPr>
      </w:pPr>
    </w:p>
    <w:p w14:paraId="1E1B475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0 */</w:t>
      </w:r>
    </w:p>
    <w:p w14:paraId="178DD25E" w14:textId="77777777" w:rsidR="00857A30" w:rsidRPr="00AE579A" w:rsidRDefault="00857A30" w:rsidP="00857A30">
      <w:pPr>
        <w:spacing w:line="257" w:lineRule="auto"/>
        <w:ind w:firstLine="0"/>
        <w:rPr>
          <w:rFonts w:ascii="Times New Roman" w:hAnsi="Times New Roman"/>
          <w:sz w:val="24"/>
          <w:szCs w:val="24"/>
        </w:rPr>
      </w:pPr>
    </w:p>
    <w:p w14:paraId="36CC253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0BD346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The application entry point.</w:t>
      </w:r>
    </w:p>
    <w:p w14:paraId="059049C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int</w:t>
      </w:r>
    </w:p>
    <w:p w14:paraId="0B6C3D6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527B680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63530B2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3DF572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1 */</w:t>
      </w:r>
    </w:p>
    <w:p w14:paraId="2A1FE676" w14:textId="77777777" w:rsidR="00857A30" w:rsidRPr="00AE579A" w:rsidRDefault="00857A30" w:rsidP="00857A30">
      <w:pPr>
        <w:spacing w:line="257" w:lineRule="auto"/>
        <w:ind w:firstLine="0"/>
        <w:rPr>
          <w:rFonts w:ascii="Times New Roman" w:hAnsi="Times New Roman"/>
          <w:sz w:val="24"/>
          <w:szCs w:val="24"/>
        </w:rPr>
      </w:pPr>
    </w:p>
    <w:p w14:paraId="24D90E8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1 */</w:t>
      </w:r>
    </w:p>
    <w:p w14:paraId="360F9D86" w14:textId="77777777" w:rsidR="00857A30" w:rsidRPr="00AE579A" w:rsidRDefault="00857A30" w:rsidP="00857A30">
      <w:pPr>
        <w:spacing w:line="257" w:lineRule="auto"/>
        <w:ind w:firstLine="0"/>
        <w:rPr>
          <w:rFonts w:ascii="Times New Roman" w:hAnsi="Times New Roman"/>
          <w:sz w:val="24"/>
          <w:szCs w:val="24"/>
        </w:rPr>
      </w:pPr>
    </w:p>
    <w:p w14:paraId="101AEBE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MCU Configuration--------------------------------------------------------*/</w:t>
      </w:r>
    </w:p>
    <w:p w14:paraId="73D8EF08" w14:textId="77777777" w:rsidR="00857A30" w:rsidRPr="00AE579A" w:rsidRDefault="00857A30" w:rsidP="00857A30">
      <w:pPr>
        <w:spacing w:line="257" w:lineRule="auto"/>
        <w:ind w:firstLine="0"/>
        <w:rPr>
          <w:rFonts w:ascii="Times New Roman" w:hAnsi="Times New Roman"/>
          <w:sz w:val="24"/>
          <w:szCs w:val="24"/>
        </w:rPr>
      </w:pPr>
    </w:p>
    <w:p w14:paraId="6456F83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Reset of all peripherals, Initializes the Flash interface and the Systick. */</w:t>
      </w:r>
    </w:p>
    <w:p w14:paraId="777E69E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HAL_Init();</w:t>
      </w:r>
    </w:p>
    <w:p w14:paraId="47B23ED4" w14:textId="77777777" w:rsidR="00857A30" w:rsidRPr="00AE579A" w:rsidRDefault="00857A30" w:rsidP="00857A30">
      <w:pPr>
        <w:spacing w:line="257" w:lineRule="auto"/>
        <w:ind w:firstLine="0"/>
        <w:rPr>
          <w:rFonts w:ascii="Times New Roman" w:hAnsi="Times New Roman"/>
          <w:sz w:val="24"/>
          <w:szCs w:val="24"/>
        </w:rPr>
      </w:pPr>
    </w:p>
    <w:p w14:paraId="1C2118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Init */</w:t>
      </w:r>
    </w:p>
    <w:p w14:paraId="3CB84C71" w14:textId="77777777" w:rsidR="00857A30" w:rsidRPr="00AE579A" w:rsidRDefault="00857A30" w:rsidP="00857A30">
      <w:pPr>
        <w:spacing w:line="257" w:lineRule="auto"/>
        <w:ind w:firstLine="0"/>
        <w:rPr>
          <w:rFonts w:ascii="Times New Roman" w:hAnsi="Times New Roman"/>
          <w:sz w:val="24"/>
          <w:szCs w:val="24"/>
        </w:rPr>
      </w:pPr>
    </w:p>
    <w:p w14:paraId="055955C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Init */</w:t>
      </w:r>
    </w:p>
    <w:p w14:paraId="4F3BAAA0" w14:textId="77777777" w:rsidR="00857A30" w:rsidRPr="00AE579A" w:rsidRDefault="00857A30" w:rsidP="00857A30">
      <w:pPr>
        <w:spacing w:line="257" w:lineRule="auto"/>
        <w:ind w:firstLine="0"/>
        <w:rPr>
          <w:rFonts w:ascii="Times New Roman" w:hAnsi="Times New Roman"/>
          <w:sz w:val="24"/>
          <w:szCs w:val="24"/>
        </w:rPr>
      </w:pPr>
    </w:p>
    <w:p w14:paraId="3F0D89F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system clock */</w:t>
      </w:r>
    </w:p>
    <w:p w14:paraId="05730B1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SystemClock_Config();</w:t>
      </w:r>
    </w:p>
    <w:p w14:paraId="297D784E" w14:textId="77777777" w:rsidR="00857A30" w:rsidRPr="00AE579A" w:rsidRDefault="00857A30" w:rsidP="00857A30">
      <w:pPr>
        <w:spacing w:line="257" w:lineRule="auto"/>
        <w:ind w:firstLine="0"/>
        <w:rPr>
          <w:rFonts w:ascii="Times New Roman" w:hAnsi="Times New Roman"/>
          <w:sz w:val="24"/>
          <w:szCs w:val="24"/>
        </w:rPr>
      </w:pPr>
    </w:p>
    <w:p w14:paraId="4D7D00F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SysInit */</w:t>
      </w:r>
    </w:p>
    <w:p w14:paraId="4F9B834F" w14:textId="77777777" w:rsidR="00857A30" w:rsidRPr="00AE579A" w:rsidRDefault="00857A30" w:rsidP="00857A30">
      <w:pPr>
        <w:spacing w:line="257" w:lineRule="auto"/>
        <w:ind w:firstLine="0"/>
        <w:rPr>
          <w:rFonts w:ascii="Times New Roman" w:hAnsi="Times New Roman"/>
          <w:sz w:val="24"/>
          <w:szCs w:val="24"/>
        </w:rPr>
      </w:pPr>
    </w:p>
    <w:p w14:paraId="1C095DA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SysInit */</w:t>
      </w:r>
    </w:p>
    <w:p w14:paraId="2E5A44A8" w14:textId="77777777" w:rsidR="00857A30" w:rsidRPr="00AE579A" w:rsidRDefault="00857A30" w:rsidP="00857A30">
      <w:pPr>
        <w:spacing w:line="257" w:lineRule="auto"/>
        <w:ind w:firstLine="0"/>
        <w:rPr>
          <w:rFonts w:ascii="Times New Roman" w:hAnsi="Times New Roman"/>
          <w:sz w:val="24"/>
          <w:szCs w:val="24"/>
        </w:rPr>
      </w:pPr>
    </w:p>
    <w:p w14:paraId="58089FF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 all configured peripherals */</w:t>
      </w:r>
    </w:p>
    <w:p w14:paraId="5DEDDD1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MX_GPIO_Init();</w:t>
      </w:r>
    </w:p>
    <w:p w14:paraId="09486A3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MX_SPI1_Init();</w:t>
      </w:r>
    </w:p>
    <w:p w14:paraId="3A1FA12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2 */</w:t>
      </w:r>
    </w:p>
    <w:p w14:paraId="6A76924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HAL_SPI_TransmitReceive(&amp;hspi1,buffer_tx,buffer_rx,10,100);</w:t>
      </w:r>
    </w:p>
    <w:p w14:paraId="61D6E60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2 */</w:t>
      </w:r>
    </w:p>
    <w:p w14:paraId="0C440094" w14:textId="77777777" w:rsidR="00857A30" w:rsidRPr="00AE579A" w:rsidRDefault="00857A30" w:rsidP="00857A30">
      <w:pPr>
        <w:spacing w:line="257" w:lineRule="auto"/>
        <w:ind w:firstLine="0"/>
        <w:rPr>
          <w:rFonts w:ascii="Times New Roman" w:hAnsi="Times New Roman"/>
          <w:sz w:val="24"/>
          <w:szCs w:val="24"/>
        </w:rPr>
      </w:pPr>
    </w:p>
    <w:p w14:paraId="27D6D34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Infinite loop */</w:t>
      </w:r>
    </w:p>
    <w:p w14:paraId="7775313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WHILE */</w:t>
      </w:r>
    </w:p>
    <w:p w14:paraId="65EF3CE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while (1)</w:t>
      </w:r>
    </w:p>
    <w:p w14:paraId="25FFCC2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148898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WHILE */</w:t>
      </w:r>
    </w:p>
    <w:p w14:paraId="36D1D0B2" w14:textId="77777777" w:rsidR="00857A30" w:rsidRPr="00AE579A" w:rsidRDefault="00857A30" w:rsidP="00857A30">
      <w:pPr>
        <w:spacing w:line="257" w:lineRule="auto"/>
        <w:ind w:firstLine="0"/>
        <w:rPr>
          <w:rFonts w:ascii="Times New Roman" w:hAnsi="Times New Roman"/>
          <w:sz w:val="24"/>
          <w:szCs w:val="24"/>
        </w:rPr>
      </w:pPr>
    </w:p>
    <w:p w14:paraId="2A401AC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3 */</w:t>
      </w:r>
    </w:p>
    <w:p w14:paraId="784FFD2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FB008E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3 */</w:t>
      </w:r>
    </w:p>
    <w:p w14:paraId="0F534FD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A2A48CB" w14:textId="77777777" w:rsidR="00857A30" w:rsidRPr="00AE579A" w:rsidRDefault="00857A30" w:rsidP="00857A30">
      <w:pPr>
        <w:spacing w:line="257" w:lineRule="auto"/>
        <w:ind w:firstLine="0"/>
        <w:rPr>
          <w:rFonts w:ascii="Times New Roman" w:hAnsi="Times New Roman"/>
          <w:sz w:val="24"/>
          <w:szCs w:val="24"/>
        </w:rPr>
      </w:pPr>
    </w:p>
    <w:p w14:paraId="13373FE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99A740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System Clock Configuration</w:t>
      </w:r>
    </w:p>
    <w:p w14:paraId="456304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02AA73D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02AF11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SystemClock_Config(void)</w:t>
      </w:r>
    </w:p>
    <w:p w14:paraId="6A6F23F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4C2D4A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RCC_OscInitTypeDef RCC_OscInitStruct = {0};</w:t>
      </w:r>
    </w:p>
    <w:p w14:paraId="0165E1E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RCC_ClkInitTypeDef RCC_ClkInitStruct = {0};</w:t>
      </w:r>
    </w:p>
    <w:p w14:paraId="3C98AB85" w14:textId="77777777" w:rsidR="00857A30" w:rsidRPr="00AE579A" w:rsidRDefault="00857A30" w:rsidP="00857A30">
      <w:pPr>
        <w:spacing w:line="257" w:lineRule="auto"/>
        <w:ind w:firstLine="0"/>
        <w:rPr>
          <w:rFonts w:ascii="Times New Roman" w:hAnsi="Times New Roman"/>
          <w:sz w:val="24"/>
          <w:szCs w:val="24"/>
        </w:rPr>
      </w:pPr>
    </w:p>
    <w:p w14:paraId="47F8DB2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Configure the main internal regulator output voltage</w:t>
      </w:r>
    </w:p>
    <w:p w14:paraId="30FCDB5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F7830F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__HAL_RCC_PWR_CLK_ENABLE();</w:t>
      </w:r>
    </w:p>
    <w:p w14:paraId="70FC283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__HAL_PWR_VOLTAGESCALING_CONFIG(PWR_REGULATOR_VOLTAGE_SCALE1);</w:t>
      </w:r>
    </w:p>
    <w:p w14:paraId="149F726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RCC Oscillators according to the specified parameters</w:t>
      </w:r>
    </w:p>
    <w:p w14:paraId="43F51B6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 the RCC_OscInitTypeDef structure.</w:t>
      </w:r>
    </w:p>
    <w:p w14:paraId="2D2948E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3DDF9B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RCC_OscInitStruct.OscillatorType = RCC_OSCILLATORTYPE_HSI;</w:t>
      </w:r>
    </w:p>
    <w:p w14:paraId="15C1C5B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RCC_OscInitStruct.HSIState = RCC_HSI_ON;</w:t>
      </w:r>
    </w:p>
    <w:p w14:paraId="45CB987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RCC_OscInitStruct.HSICalibrationValue = RCC_HSICALIBRATION_DEFAULT;</w:t>
      </w:r>
    </w:p>
    <w:p w14:paraId="2EA5A90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RCC_OscInitStruct.PLL.PLLState = RCC_PLL_NONE;</w:t>
      </w:r>
    </w:p>
    <w:p w14:paraId="2453806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(HAL_RCC_OscConfig(&amp;RCC_OscInitStruct) != HAL_OK)</w:t>
      </w:r>
    </w:p>
    <w:p w14:paraId="32712AE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3A88EBE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31CF48B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7825BD7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Initializes the CPU, AHB and APB buses clocks</w:t>
      </w:r>
    </w:p>
    <w:p w14:paraId="5AE188E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w:t>
      </w:r>
    </w:p>
    <w:p w14:paraId="194D81F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RCC_ClkInitStruct.ClockType = RCC_CLOCKTYPE_HCLK|RCC_CLOCKTYPE_SYSCLK</w:t>
      </w:r>
    </w:p>
    <w:p w14:paraId="4D7F091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|RCC_CLOCKTYPE_PCLK1|RCC_CLOCKTYPE_PCLK2;</w:t>
      </w:r>
    </w:p>
    <w:p w14:paraId="1D8B971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RCC_ClkInitStruct.SYSCLKSource = RCC_SYSCLKSOURCE_HSI;</w:t>
      </w:r>
    </w:p>
    <w:p w14:paraId="0F2FEC8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RCC_ClkInitStruct.AHBCLKDivider = RCC_SYSCLK_DIV1;</w:t>
      </w:r>
    </w:p>
    <w:p w14:paraId="3C91C01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RCC_ClkInitStruct.APB1CLKDivider = RCC_HCLK_DIV1;</w:t>
      </w:r>
    </w:p>
    <w:p w14:paraId="3E835CB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RCC_ClkInitStruct.APB2CLKDivider = RCC_HCLK_DIV1;</w:t>
      </w:r>
    </w:p>
    <w:p w14:paraId="5089C0CF" w14:textId="77777777" w:rsidR="00857A30" w:rsidRPr="00AE579A" w:rsidRDefault="00857A30" w:rsidP="00857A30">
      <w:pPr>
        <w:spacing w:line="257" w:lineRule="auto"/>
        <w:ind w:firstLine="0"/>
        <w:rPr>
          <w:rFonts w:ascii="Times New Roman" w:hAnsi="Times New Roman"/>
          <w:sz w:val="24"/>
          <w:szCs w:val="24"/>
        </w:rPr>
      </w:pPr>
    </w:p>
    <w:p w14:paraId="4FB6B29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(HAL_RCC_ClockConfig(&amp;RCC_ClkInitStruct, FLASH_LATENCY_0) != HAL_OK)</w:t>
      </w:r>
    </w:p>
    <w:p w14:paraId="2EEE528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07E1C33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7B09EBB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46A4BF2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3946BFD8" w14:textId="77777777" w:rsidR="00857A30" w:rsidRPr="00AE579A" w:rsidRDefault="00857A30" w:rsidP="00857A30">
      <w:pPr>
        <w:spacing w:line="257" w:lineRule="auto"/>
        <w:ind w:firstLine="0"/>
        <w:rPr>
          <w:rFonts w:ascii="Times New Roman" w:hAnsi="Times New Roman"/>
          <w:sz w:val="24"/>
          <w:szCs w:val="24"/>
        </w:rPr>
      </w:pPr>
    </w:p>
    <w:p w14:paraId="6A3A988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64FA9C2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SPI1 Initialization Function</w:t>
      </w:r>
    </w:p>
    <w:p w14:paraId="7D4582F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None</w:t>
      </w:r>
    </w:p>
    <w:p w14:paraId="6EBD64A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72CAC29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798F58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MX_SPI1_Init(void)</w:t>
      </w:r>
    </w:p>
    <w:p w14:paraId="7210E71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D7DE7B3" w14:textId="77777777" w:rsidR="00857A30" w:rsidRPr="00AE579A" w:rsidRDefault="00857A30" w:rsidP="00857A30">
      <w:pPr>
        <w:spacing w:line="257" w:lineRule="auto"/>
        <w:ind w:firstLine="0"/>
        <w:rPr>
          <w:rFonts w:ascii="Times New Roman" w:hAnsi="Times New Roman"/>
          <w:sz w:val="24"/>
          <w:szCs w:val="24"/>
        </w:rPr>
      </w:pPr>
    </w:p>
    <w:p w14:paraId="322E743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SPI1_Init 0 */</w:t>
      </w:r>
    </w:p>
    <w:p w14:paraId="3B2CAEE1" w14:textId="77777777" w:rsidR="00857A30" w:rsidRPr="00AE579A" w:rsidRDefault="00857A30" w:rsidP="00857A30">
      <w:pPr>
        <w:spacing w:line="257" w:lineRule="auto"/>
        <w:ind w:firstLine="0"/>
        <w:rPr>
          <w:rFonts w:ascii="Times New Roman" w:hAnsi="Times New Roman"/>
          <w:sz w:val="24"/>
          <w:szCs w:val="24"/>
        </w:rPr>
      </w:pPr>
    </w:p>
    <w:p w14:paraId="3C3DCC3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SPI1_Init 0 */</w:t>
      </w:r>
    </w:p>
    <w:p w14:paraId="29D0826C" w14:textId="77777777" w:rsidR="00857A30" w:rsidRPr="00AE579A" w:rsidRDefault="00857A30" w:rsidP="00857A30">
      <w:pPr>
        <w:spacing w:line="257" w:lineRule="auto"/>
        <w:ind w:firstLine="0"/>
        <w:rPr>
          <w:rFonts w:ascii="Times New Roman" w:hAnsi="Times New Roman"/>
          <w:sz w:val="24"/>
          <w:szCs w:val="24"/>
        </w:rPr>
      </w:pPr>
    </w:p>
    <w:p w14:paraId="3F28294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SPI1_Init 1 */</w:t>
      </w:r>
    </w:p>
    <w:p w14:paraId="02C52E11" w14:textId="77777777" w:rsidR="00857A30" w:rsidRPr="00AE579A" w:rsidRDefault="00857A30" w:rsidP="00857A30">
      <w:pPr>
        <w:spacing w:line="257" w:lineRule="auto"/>
        <w:ind w:firstLine="0"/>
        <w:rPr>
          <w:rFonts w:ascii="Times New Roman" w:hAnsi="Times New Roman"/>
          <w:sz w:val="24"/>
          <w:szCs w:val="24"/>
        </w:rPr>
      </w:pPr>
    </w:p>
    <w:p w14:paraId="6184F36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SPI1_Init 1 */</w:t>
      </w:r>
    </w:p>
    <w:p w14:paraId="447A9D3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SPI1 parameter configuration*/</w:t>
      </w:r>
    </w:p>
    <w:p w14:paraId="2EEE664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hspi1.Instance = SPI1;</w:t>
      </w:r>
    </w:p>
    <w:p w14:paraId="0AD6921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hspi1.Init.Mode = SPI_MODE_MASTER;</w:t>
      </w:r>
    </w:p>
    <w:p w14:paraId="64AECC6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hspi1.Init.Direction = SPI_DIRECTION_2LINES;</w:t>
      </w:r>
    </w:p>
    <w:p w14:paraId="20E45BA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hspi1.Init.DataSize = SPI_DATASIZE_8BIT;</w:t>
      </w:r>
    </w:p>
    <w:p w14:paraId="739D773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hspi1.Init.CLKPolarity = SPI_POLARITY_LOW;</w:t>
      </w:r>
    </w:p>
    <w:p w14:paraId="7AF2D5B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hspi1.Init.CLKPhase = SPI_PHASE_1EDGE;</w:t>
      </w:r>
    </w:p>
    <w:p w14:paraId="50FCAC0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hspi1.Init.NSS = SPI_NSS_SOFT;</w:t>
      </w:r>
    </w:p>
    <w:p w14:paraId="085FB84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hspi1.Init.BaudRatePrescaler = SPI_BAUDRATEPRESCALER_8;</w:t>
      </w:r>
    </w:p>
    <w:p w14:paraId="5B2E00D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hspi1.Init.FirstBit = SPI_FIRSTBIT_MSB;</w:t>
      </w:r>
    </w:p>
    <w:p w14:paraId="0EE3320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hspi1.Init.TIMode = SPI_TIMODE_DISABLE;</w:t>
      </w:r>
    </w:p>
    <w:p w14:paraId="3D028B3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hspi1.Init.CRCCalculation = SPI_CRCCALCULATION_DISABLE;</w:t>
      </w:r>
    </w:p>
    <w:p w14:paraId="25A4571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 xml:space="preserve">  hspi1.Init.CRCPolynomial = 10;</w:t>
      </w:r>
    </w:p>
    <w:p w14:paraId="2CADBC1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if (HAL_SPI_Init(&amp;hspi1) != HAL_OK)</w:t>
      </w:r>
    </w:p>
    <w:p w14:paraId="2016653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635260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Error_Handler();</w:t>
      </w:r>
    </w:p>
    <w:p w14:paraId="0FFFAAF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5E4F6F58"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SPI1_Init 2 */</w:t>
      </w:r>
    </w:p>
    <w:p w14:paraId="286F6F18" w14:textId="77777777" w:rsidR="00857A30" w:rsidRPr="00AE579A" w:rsidRDefault="00857A30" w:rsidP="00857A30">
      <w:pPr>
        <w:spacing w:line="257" w:lineRule="auto"/>
        <w:ind w:firstLine="0"/>
        <w:rPr>
          <w:rFonts w:ascii="Times New Roman" w:hAnsi="Times New Roman"/>
          <w:sz w:val="24"/>
          <w:szCs w:val="24"/>
        </w:rPr>
      </w:pPr>
    </w:p>
    <w:p w14:paraId="5605A35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SPI1_Init 2 */</w:t>
      </w:r>
    </w:p>
    <w:p w14:paraId="31572BB9" w14:textId="77777777" w:rsidR="00857A30" w:rsidRPr="00AE579A" w:rsidRDefault="00857A30" w:rsidP="00857A30">
      <w:pPr>
        <w:spacing w:line="257" w:lineRule="auto"/>
        <w:ind w:firstLine="0"/>
        <w:rPr>
          <w:rFonts w:ascii="Times New Roman" w:hAnsi="Times New Roman"/>
          <w:sz w:val="24"/>
          <w:szCs w:val="24"/>
        </w:rPr>
      </w:pPr>
    </w:p>
    <w:p w14:paraId="7835351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2C43A2BB" w14:textId="77777777" w:rsidR="00857A30" w:rsidRPr="00AE579A" w:rsidRDefault="00857A30" w:rsidP="00857A30">
      <w:pPr>
        <w:spacing w:line="257" w:lineRule="auto"/>
        <w:ind w:firstLine="0"/>
        <w:rPr>
          <w:rFonts w:ascii="Times New Roman" w:hAnsi="Times New Roman"/>
          <w:sz w:val="24"/>
          <w:szCs w:val="24"/>
        </w:rPr>
      </w:pPr>
    </w:p>
    <w:p w14:paraId="39C6A9E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5704E0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GPIO Initialization Function</w:t>
      </w:r>
    </w:p>
    <w:p w14:paraId="106DE68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None</w:t>
      </w:r>
    </w:p>
    <w:p w14:paraId="6331217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6EDE491E"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0A7F12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static void MX_GPIO_Init(void)</w:t>
      </w:r>
    </w:p>
    <w:p w14:paraId="25DAEBF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A9C10B1" w14:textId="77777777" w:rsidR="00857A30" w:rsidRPr="00AE579A" w:rsidRDefault="00857A30" w:rsidP="00857A30">
      <w:pPr>
        <w:spacing w:line="257" w:lineRule="auto"/>
        <w:ind w:firstLine="0"/>
        <w:rPr>
          <w:rFonts w:ascii="Times New Roman" w:hAnsi="Times New Roman"/>
          <w:sz w:val="24"/>
          <w:szCs w:val="24"/>
        </w:rPr>
      </w:pPr>
    </w:p>
    <w:p w14:paraId="3039309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GPIO Ports Clock Enable */</w:t>
      </w:r>
    </w:p>
    <w:p w14:paraId="1D09E5F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__HAL_RCC_GPIOA_CLK_ENABLE();</w:t>
      </w:r>
    </w:p>
    <w:p w14:paraId="1FC8687C" w14:textId="77777777" w:rsidR="00857A30" w:rsidRPr="00AE579A" w:rsidRDefault="00857A30" w:rsidP="00857A30">
      <w:pPr>
        <w:spacing w:line="257" w:lineRule="auto"/>
        <w:ind w:firstLine="0"/>
        <w:rPr>
          <w:rFonts w:ascii="Times New Roman" w:hAnsi="Times New Roman"/>
          <w:sz w:val="24"/>
          <w:szCs w:val="24"/>
        </w:rPr>
      </w:pPr>
    </w:p>
    <w:p w14:paraId="665D2D85"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1FA8244E" w14:textId="77777777" w:rsidR="00857A30" w:rsidRPr="00AE579A" w:rsidRDefault="00857A30" w:rsidP="00857A30">
      <w:pPr>
        <w:spacing w:line="257" w:lineRule="auto"/>
        <w:ind w:firstLine="0"/>
        <w:rPr>
          <w:rFonts w:ascii="Times New Roman" w:hAnsi="Times New Roman"/>
          <w:sz w:val="24"/>
          <w:szCs w:val="24"/>
        </w:rPr>
      </w:pPr>
    </w:p>
    <w:p w14:paraId="108587C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BEGIN 4 */</w:t>
      </w:r>
    </w:p>
    <w:p w14:paraId="6DB67CAF" w14:textId="77777777" w:rsidR="00857A30" w:rsidRPr="00AE579A" w:rsidRDefault="00857A30" w:rsidP="00857A30">
      <w:pPr>
        <w:spacing w:line="257" w:lineRule="auto"/>
        <w:ind w:firstLine="0"/>
        <w:rPr>
          <w:rFonts w:ascii="Times New Roman" w:hAnsi="Times New Roman"/>
          <w:sz w:val="24"/>
          <w:szCs w:val="24"/>
        </w:rPr>
      </w:pPr>
    </w:p>
    <w:p w14:paraId="0CDA49E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USER CODE END 4 */</w:t>
      </w:r>
    </w:p>
    <w:p w14:paraId="2D51CE01" w14:textId="77777777" w:rsidR="00857A30" w:rsidRPr="00AE579A" w:rsidRDefault="00857A30" w:rsidP="00857A30">
      <w:pPr>
        <w:spacing w:line="257" w:lineRule="auto"/>
        <w:ind w:firstLine="0"/>
        <w:rPr>
          <w:rFonts w:ascii="Times New Roman" w:hAnsi="Times New Roman"/>
          <w:sz w:val="24"/>
          <w:szCs w:val="24"/>
        </w:rPr>
      </w:pPr>
    </w:p>
    <w:p w14:paraId="3658C0D9"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5EB1F6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This function is executed in case of error occurrence.</w:t>
      </w:r>
    </w:p>
    <w:p w14:paraId="28213CD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1E28C0D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C7A56F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Error_Handler(void)</w:t>
      </w:r>
    </w:p>
    <w:p w14:paraId="1C67F6D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5B74474D"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Error_Handler_Debug */</w:t>
      </w:r>
    </w:p>
    <w:p w14:paraId="16E04897"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HAL error return state */</w:t>
      </w:r>
    </w:p>
    <w:p w14:paraId="354D86BF"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__disable_irq();</w:t>
      </w:r>
    </w:p>
    <w:p w14:paraId="7A3728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while (1)</w:t>
      </w:r>
    </w:p>
    <w:p w14:paraId="311C6B6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2A519D7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1811F363"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Error_Handler_Debug */</w:t>
      </w:r>
    </w:p>
    <w:p w14:paraId="03B2CFB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lastRenderedPageBreak/>
        <w:t>}</w:t>
      </w:r>
    </w:p>
    <w:p w14:paraId="7DD69203" w14:textId="77777777" w:rsidR="00857A30" w:rsidRPr="00AE579A" w:rsidRDefault="00857A30" w:rsidP="00857A30">
      <w:pPr>
        <w:spacing w:line="257" w:lineRule="auto"/>
        <w:ind w:firstLine="0"/>
        <w:rPr>
          <w:rFonts w:ascii="Times New Roman" w:hAnsi="Times New Roman"/>
          <w:sz w:val="24"/>
          <w:szCs w:val="24"/>
        </w:rPr>
      </w:pPr>
    </w:p>
    <w:p w14:paraId="2BAC7FB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#ifdef  USE_FULL_ASSERT</w:t>
      </w:r>
    </w:p>
    <w:p w14:paraId="13AB73D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3388682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@brief  Reports the name of the source file and the source line number</w:t>
      </w:r>
    </w:p>
    <w:p w14:paraId="130FB67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where the assert_param error has occurred.</w:t>
      </w:r>
    </w:p>
    <w:p w14:paraId="5CD701F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file: pointer to the source file name</w:t>
      </w:r>
    </w:p>
    <w:p w14:paraId="3F723BD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@param  line: assert_param error line source number</w:t>
      </w:r>
    </w:p>
    <w:p w14:paraId="1C6D7C6C"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@retval None</w:t>
      </w:r>
    </w:p>
    <w:p w14:paraId="2F4AF74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w:t>
      </w:r>
    </w:p>
    <w:p w14:paraId="69FC3F0B"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void assert_failed(uint8_t *file, uint32_t line)</w:t>
      </w:r>
    </w:p>
    <w:p w14:paraId="0D0B7F50"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0D1FCC4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BEGIN 6 */</w:t>
      </w:r>
    </w:p>
    <w:p w14:paraId="17EC535A"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can add his own implementation to report the file name and line number,</w:t>
      </w:r>
    </w:p>
    <w:p w14:paraId="604666D4"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ex: printf("Wrong parameters value: file %s on line %d\r\n", file, line) */</w:t>
      </w:r>
    </w:p>
    <w:p w14:paraId="07E3C9A1"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xml:space="preserve">  /* USER CODE END 6 */</w:t>
      </w:r>
    </w:p>
    <w:p w14:paraId="48BAED92"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w:t>
      </w:r>
    </w:p>
    <w:p w14:paraId="4638C9D6" w14:textId="77777777"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#endif /* USE_FULL_ASSERT */</w:t>
      </w:r>
    </w:p>
    <w:p w14:paraId="0BA401BE" w14:textId="77777777" w:rsidR="00857A30" w:rsidRPr="00AE579A" w:rsidRDefault="00857A30" w:rsidP="00857A30">
      <w:pPr>
        <w:spacing w:line="257" w:lineRule="auto"/>
        <w:ind w:firstLine="0"/>
        <w:rPr>
          <w:rFonts w:ascii="Times New Roman" w:hAnsi="Times New Roman"/>
          <w:sz w:val="24"/>
          <w:szCs w:val="24"/>
        </w:rPr>
      </w:pPr>
    </w:p>
    <w:p w14:paraId="65BC155E" w14:textId="2DE39830" w:rsidR="00857A30" w:rsidRPr="00AE579A" w:rsidRDefault="00857A30" w:rsidP="00857A30">
      <w:pPr>
        <w:spacing w:line="257" w:lineRule="auto"/>
        <w:ind w:firstLine="0"/>
        <w:rPr>
          <w:rFonts w:ascii="Times New Roman" w:hAnsi="Times New Roman"/>
          <w:sz w:val="24"/>
          <w:szCs w:val="24"/>
        </w:rPr>
      </w:pPr>
      <w:r w:rsidRPr="00AE579A">
        <w:rPr>
          <w:rFonts w:ascii="Times New Roman" w:hAnsi="Times New Roman"/>
          <w:sz w:val="24"/>
          <w:szCs w:val="24"/>
        </w:rPr>
        <w:t>/************************ (C) COPYRIGHT STMicroelectronics *****END OF FILE****/</w:t>
      </w:r>
    </w:p>
    <w:p w14:paraId="40820A27" w14:textId="0860B331" w:rsidR="00857A30" w:rsidRDefault="00857A30" w:rsidP="00485748">
      <w:pPr>
        <w:spacing w:line="257" w:lineRule="auto"/>
        <w:ind w:firstLine="0"/>
        <w:rPr>
          <w:rFonts w:ascii="Times New Roman" w:hAnsi="Times New Roman"/>
          <w:sz w:val="28"/>
          <w:szCs w:val="28"/>
        </w:rPr>
      </w:pPr>
    </w:p>
    <w:p w14:paraId="1D49419A" w14:textId="0D464E9B" w:rsidR="00F55D6F" w:rsidRPr="00F55D6F" w:rsidRDefault="00F55D6F" w:rsidP="00F55D6F">
      <w:pPr>
        <w:pStyle w:val="ListParagraph"/>
        <w:numPr>
          <w:ilvl w:val="0"/>
          <w:numId w:val="31"/>
        </w:numPr>
        <w:spacing w:line="257" w:lineRule="auto"/>
        <w:rPr>
          <w:rFonts w:ascii="Times New Roman" w:hAnsi="Times New Roman"/>
          <w:b/>
          <w:sz w:val="28"/>
          <w:szCs w:val="28"/>
          <w:u w:val="single"/>
        </w:rPr>
      </w:pPr>
      <w:r>
        <w:rPr>
          <w:rFonts w:ascii="Times New Roman" w:hAnsi="Times New Roman"/>
          <w:b/>
          <w:sz w:val="28"/>
          <w:szCs w:val="28"/>
          <w:u w:val="single"/>
        </w:rPr>
        <w:t>PWM USING HAL_LIBRARY</w:t>
      </w:r>
    </w:p>
    <w:p w14:paraId="3125A7E4" w14:textId="2564339F" w:rsidR="00F55D6F" w:rsidRDefault="00F55D6F" w:rsidP="00485748">
      <w:pPr>
        <w:spacing w:line="257" w:lineRule="auto"/>
        <w:ind w:firstLine="0"/>
        <w:rPr>
          <w:rFonts w:ascii="Times New Roman" w:hAnsi="Times New Roman"/>
          <w:b/>
          <w:sz w:val="24"/>
          <w:szCs w:val="24"/>
          <w:u w:val="single"/>
        </w:rPr>
      </w:pPr>
    </w:p>
    <w:p w14:paraId="101D0FAA" w14:textId="779B95E9" w:rsidR="00A5138B" w:rsidRDefault="00A5138B" w:rsidP="00485748">
      <w:pPr>
        <w:spacing w:line="257" w:lineRule="auto"/>
        <w:ind w:firstLine="0"/>
        <w:rPr>
          <w:rFonts w:ascii="Times New Roman" w:hAnsi="Times New Roman"/>
          <w:b/>
          <w:sz w:val="24"/>
          <w:szCs w:val="24"/>
          <w:u w:val="single"/>
        </w:rPr>
      </w:pPr>
      <w:r>
        <w:rPr>
          <w:rFonts w:ascii="Times New Roman" w:hAnsi="Times New Roman"/>
          <w:b/>
          <w:noProof/>
          <w:sz w:val="24"/>
          <w:szCs w:val="24"/>
          <w:u w:val="single"/>
        </w:rPr>
        <w:drawing>
          <wp:inline distT="0" distB="0" distL="0" distR="0" wp14:anchorId="26D2FB37" wp14:editId="06FC324B">
            <wp:extent cx="6076585" cy="279090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wm_hal.PNG"/>
                    <pic:cNvPicPr/>
                  </pic:nvPicPr>
                  <pic:blipFill>
                    <a:blip r:embed="rId20">
                      <a:extLst>
                        <a:ext uri="{28A0092B-C50C-407E-A947-70E740481C1C}">
                          <a14:useLocalDpi xmlns:a14="http://schemas.microsoft.com/office/drawing/2010/main" val="0"/>
                        </a:ext>
                      </a:extLst>
                    </a:blip>
                    <a:stretch>
                      <a:fillRect/>
                    </a:stretch>
                  </pic:blipFill>
                  <pic:spPr>
                    <a:xfrm>
                      <a:off x="0" y="0"/>
                      <a:ext cx="6098795" cy="2801108"/>
                    </a:xfrm>
                    <a:prstGeom prst="rect">
                      <a:avLst/>
                    </a:prstGeom>
                  </pic:spPr>
                </pic:pic>
              </a:graphicData>
            </a:graphic>
          </wp:inline>
        </w:drawing>
      </w:r>
    </w:p>
    <w:p w14:paraId="05178F20" w14:textId="203F4B29" w:rsidR="00A5138B" w:rsidRPr="00AE579A" w:rsidRDefault="00A5138B" w:rsidP="00485748">
      <w:pPr>
        <w:spacing w:line="257" w:lineRule="auto"/>
        <w:ind w:firstLine="0"/>
        <w:rPr>
          <w:rFonts w:ascii="Times New Roman" w:hAnsi="Times New Roman"/>
          <w:b/>
          <w:sz w:val="24"/>
          <w:szCs w:val="24"/>
          <w:u w:val="single"/>
        </w:rPr>
      </w:pPr>
    </w:p>
    <w:p w14:paraId="12A1F5E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Header */</w:t>
      </w:r>
    </w:p>
    <w:p w14:paraId="6A62C15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699FB8B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lastRenderedPageBreak/>
        <w:t xml:space="preserve">  ******************************************************************************</w:t>
      </w:r>
    </w:p>
    <w:p w14:paraId="2F7F02DA"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@file           : main.c</w:t>
      </w:r>
    </w:p>
    <w:p w14:paraId="369D370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@brief          : Main program body</w:t>
      </w:r>
    </w:p>
    <w:p w14:paraId="48547BC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6C1D6DA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@attention</w:t>
      </w:r>
    </w:p>
    <w:p w14:paraId="4003F91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73775FA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&lt;h2&gt;&lt;center&gt;&amp;copy; Copyright (c) 2021 STMicroelectronics.</w:t>
      </w:r>
    </w:p>
    <w:p w14:paraId="459CD53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All rights reserved.&lt;/center&gt;&lt;/h2&gt;</w:t>
      </w:r>
    </w:p>
    <w:p w14:paraId="2CAC997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7489299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This software component is licensed by ST under BSD 3-Clause license,</w:t>
      </w:r>
    </w:p>
    <w:p w14:paraId="4D0CCC1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the "License"; You may not use this file except in compliance with the</w:t>
      </w:r>
    </w:p>
    <w:p w14:paraId="7EFE402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License. You may obtain a copy of the License at:</w:t>
      </w:r>
    </w:p>
    <w:p w14:paraId="7AF11CE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opensource.org/licenses/BSD-3-Clause</w:t>
      </w:r>
    </w:p>
    <w:p w14:paraId="0EEE648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6A93085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5B51E5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3059FD2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Header */</w:t>
      </w:r>
    </w:p>
    <w:p w14:paraId="075152D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Includes ------------------------------------------------------------------*/</w:t>
      </w:r>
    </w:p>
    <w:p w14:paraId="55E449F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#include "main.h"</w:t>
      </w:r>
    </w:p>
    <w:p w14:paraId="31F566BD" w14:textId="77777777" w:rsidR="00F55D6F" w:rsidRPr="00AE579A" w:rsidRDefault="00F55D6F" w:rsidP="00F55D6F">
      <w:pPr>
        <w:spacing w:line="257" w:lineRule="auto"/>
        <w:ind w:firstLine="0"/>
        <w:rPr>
          <w:rFonts w:ascii="Times New Roman" w:hAnsi="Times New Roman"/>
          <w:sz w:val="24"/>
          <w:szCs w:val="24"/>
          <w:u w:val="single"/>
        </w:rPr>
      </w:pPr>
    </w:p>
    <w:p w14:paraId="2E731F6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Private includes ----------------------------------------------------------*/</w:t>
      </w:r>
    </w:p>
    <w:p w14:paraId="118780F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Includes */</w:t>
      </w:r>
    </w:p>
    <w:p w14:paraId="166C3EF5" w14:textId="77777777" w:rsidR="00F55D6F" w:rsidRPr="00AE579A" w:rsidRDefault="00F55D6F" w:rsidP="00F55D6F">
      <w:pPr>
        <w:spacing w:line="257" w:lineRule="auto"/>
        <w:ind w:firstLine="0"/>
        <w:rPr>
          <w:rFonts w:ascii="Times New Roman" w:hAnsi="Times New Roman"/>
          <w:sz w:val="24"/>
          <w:szCs w:val="24"/>
          <w:u w:val="single"/>
        </w:rPr>
      </w:pPr>
    </w:p>
    <w:p w14:paraId="51B7F6B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Includes */</w:t>
      </w:r>
    </w:p>
    <w:p w14:paraId="198005A0" w14:textId="77777777" w:rsidR="00F55D6F" w:rsidRPr="00AE579A" w:rsidRDefault="00F55D6F" w:rsidP="00F55D6F">
      <w:pPr>
        <w:spacing w:line="257" w:lineRule="auto"/>
        <w:ind w:firstLine="0"/>
        <w:rPr>
          <w:rFonts w:ascii="Times New Roman" w:hAnsi="Times New Roman"/>
          <w:sz w:val="24"/>
          <w:szCs w:val="24"/>
          <w:u w:val="single"/>
        </w:rPr>
      </w:pPr>
    </w:p>
    <w:p w14:paraId="5F64815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Private typedef -----------------------------------------------------------*/</w:t>
      </w:r>
    </w:p>
    <w:p w14:paraId="2DC406D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PTD */</w:t>
      </w:r>
    </w:p>
    <w:p w14:paraId="5446F3BE" w14:textId="77777777" w:rsidR="00F55D6F" w:rsidRPr="00AE579A" w:rsidRDefault="00F55D6F" w:rsidP="00F55D6F">
      <w:pPr>
        <w:spacing w:line="257" w:lineRule="auto"/>
        <w:ind w:firstLine="0"/>
        <w:rPr>
          <w:rFonts w:ascii="Times New Roman" w:hAnsi="Times New Roman"/>
          <w:sz w:val="24"/>
          <w:szCs w:val="24"/>
          <w:u w:val="single"/>
        </w:rPr>
      </w:pPr>
    </w:p>
    <w:p w14:paraId="41019C1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PTD */</w:t>
      </w:r>
    </w:p>
    <w:p w14:paraId="75CEC113" w14:textId="77777777" w:rsidR="00F55D6F" w:rsidRPr="00AE579A" w:rsidRDefault="00F55D6F" w:rsidP="00F55D6F">
      <w:pPr>
        <w:spacing w:line="257" w:lineRule="auto"/>
        <w:ind w:firstLine="0"/>
        <w:rPr>
          <w:rFonts w:ascii="Times New Roman" w:hAnsi="Times New Roman"/>
          <w:sz w:val="24"/>
          <w:szCs w:val="24"/>
          <w:u w:val="single"/>
        </w:rPr>
      </w:pPr>
    </w:p>
    <w:p w14:paraId="17D1ED1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Private define ------------------------------------------------------------*/</w:t>
      </w:r>
    </w:p>
    <w:p w14:paraId="6B824B1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PD */</w:t>
      </w:r>
    </w:p>
    <w:p w14:paraId="0086F41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PD */</w:t>
      </w:r>
    </w:p>
    <w:p w14:paraId="544DF3D6" w14:textId="77777777" w:rsidR="00F55D6F" w:rsidRPr="00AE579A" w:rsidRDefault="00F55D6F" w:rsidP="00F55D6F">
      <w:pPr>
        <w:spacing w:line="257" w:lineRule="auto"/>
        <w:ind w:firstLine="0"/>
        <w:rPr>
          <w:rFonts w:ascii="Times New Roman" w:hAnsi="Times New Roman"/>
          <w:sz w:val="24"/>
          <w:szCs w:val="24"/>
          <w:u w:val="single"/>
        </w:rPr>
      </w:pPr>
    </w:p>
    <w:p w14:paraId="4D90336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Private macro -------------------------------------------------------------*/</w:t>
      </w:r>
    </w:p>
    <w:p w14:paraId="3010F9D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PM */</w:t>
      </w:r>
    </w:p>
    <w:p w14:paraId="164D9DE0" w14:textId="77777777" w:rsidR="00F55D6F" w:rsidRPr="00AE579A" w:rsidRDefault="00F55D6F" w:rsidP="00F55D6F">
      <w:pPr>
        <w:spacing w:line="257" w:lineRule="auto"/>
        <w:ind w:firstLine="0"/>
        <w:rPr>
          <w:rFonts w:ascii="Times New Roman" w:hAnsi="Times New Roman"/>
          <w:sz w:val="24"/>
          <w:szCs w:val="24"/>
          <w:u w:val="single"/>
        </w:rPr>
      </w:pPr>
    </w:p>
    <w:p w14:paraId="3AAE5C0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PM */</w:t>
      </w:r>
    </w:p>
    <w:p w14:paraId="4E0CBD6D" w14:textId="77777777" w:rsidR="00F55D6F" w:rsidRPr="00AE579A" w:rsidRDefault="00F55D6F" w:rsidP="00F55D6F">
      <w:pPr>
        <w:spacing w:line="257" w:lineRule="auto"/>
        <w:ind w:firstLine="0"/>
        <w:rPr>
          <w:rFonts w:ascii="Times New Roman" w:hAnsi="Times New Roman"/>
          <w:sz w:val="24"/>
          <w:szCs w:val="24"/>
          <w:u w:val="single"/>
        </w:rPr>
      </w:pPr>
    </w:p>
    <w:p w14:paraId="59CBCC5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Private variables ---------------------------------------------------------*/</w:t>
      </w:r>
    </w:p>
    <w:p w14:paraId="7A6C472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TIM_HandleTypeDef htim2;</w:t>
      </w:r>
    </w:p>
    <w:p w14:paraId="26F3946B" w14:textId="77777777" w:rsidR="00F55D6F" w:rsidRPr="00AE579A" w:rsidRDefault="00F55D6F" w:rsidP="00F55D6F">
      <w:pPr>
        <w:spacing w:line="257" w:lineRule="auto"/>
        <w:ind w:firstLine="0"/>
        <w:rPr>
          <w:rFonts w:ascii="Times New Roman" w:hAnsi="Times New Roman"/>
          <w:sz w:val="24"/>
          <w:szCs w:val="24"/>
          <w:u w:val="single"/>
        </w:rPr>
      </w:pPr>
    </w:p>
    <w:p w14:paraId="6991852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PV */</w:t>
      </w:r>
    </w:p>
    <w:p w14:paraId="0EAD9FBB" w14:textId="77777777" w:rsidR="00F55D6F" w:rsidRPr="00AE579A" w:rsidRDefault="00F55D6F" w:rsidP="00F55D6F">
      <w:pPr>
        <w:spacing w:line="257" w:lineRule="auto"/>
        <w:ind w:firstLine="0"/>
        <w:rPr>
          <w:rFonts w:ascii="Times New Roman" w:hAnsi="Times New Roman"/>
          <w:sz w:val="24"/>
          <w:szCs w:val="24"/>
          <w:u w:val="single"/>
        </w:rPr>
      </w:pPr>
    </w:p>
    <w:p w14:paraId="35D580C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PV */</w:t>
      </w:r>
    </w:p>
    <w:p w14:paraId="5AB95250" w14:textId="77777777" w:rsidR="00F55D6F" w:rsidRPr="00AE579A" w:rsidRDefault="00F55D6F" w:rsidP="00F55D6F">
      <w:pPr>
        <w:spacing w:line="257" w:lineRule="auto"/>
        <w:ind w:firstLine="0"/>
        <w:rPr>
          <w:rFonts w:ascii="Times New Roman" w:hAnsi="Times New Roman"/>
          <w:sz w:val="24"/>
          <w:szCs w:val="24"/>
          <w:u w:val="single"/>
        </w:rPr>
      </w:pPr>
    </w:p>
    <w:p w14:paraId="1297BDFA"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Private function prototypes -----------------------------------------------*/</w:t>
      </w:r>
    </w:p>
    <w:p w14:paraId="625FDD6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void SystemClock_Config(void);</w:t>
      </w:r>
    </w:p>
    <w:p w14:paraId="12BDEAD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static void MX_GPIO_Init(void);</w:t>
      </w:r>
    </w:p>
    <w:p w14:paraId="1AE666CA"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static void MX_TIM2_Init(void);</w:t>
      </w:r>
    </w:p>
    <w:p w14:paraId="1402077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PFP */</w:t>
      </w:r>
    </w:p>
    <w:p w14:paraId="2CE4F690" w14:textId="77777777" w:rsidR="00F55D6F" w:rsidRPr="00AE579A" w:rsidRDefault="00F55D6F" w:rsidP="00F55D6F">
      <w:pPr>
        <w:spacing w:line="257" w:lineRule="auto"/>
        <w:ind w:firstLine="0"/>
        <w:rPr>
          <w:rFonts w:ascii="Times New Roman" w:hAnsi="Times New Roman"/>
          <w:sz w:val="24"/>
          <w:szCs w:val="24"/>
          <w:u w:val="single"/>
        </w:rPr>
      </w:pPr>
    </w:p>
    <w:p w14:paraId="66D3AAB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PFP */</w:t>
      </w:r>
    </w:p>
    <w:p w14:paraId="6149BF84" w14:textId="77777777" w:rsidR="00F55D6F" w:rsidRPr="00AE579A" w:rsidRDefault="00F55D6F" w:rsidP="00F55D6F">
      <w:pPr>
        <w:spacing w:line="257" w:lineRule="auto"/>
        <w:ind w:firstLine="0"/>
        <w:rPr>
          <w:rFonts w:ascii="Times New Roman" w:hAnsi="Times New Roman"/>
          <w:sz w:val="24"/>
          <w:szCs w:val="24"/>
          <w:u w:val="single"/>
        </w:rPr>
      </w:pPr>
    </w:p>
    <w:p w14:paraId="6545274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Private user code ---------------------------------------------------------*/</w:t>
      </w:r>
    </w:p>
    <w:p w14:paraId="28FFF5E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0 */</w:t>
      </w:r>
    </w:p>
    <w:p w14:paraId="7E8A74F6" w14:textId="77777777" w:rsidR="00F55D6F" w:rsidRPr="00AE579A" w:rsidRDefault="00F55D6F" w:rsidP="00F55D6F">
      <w:pPr>
        <w:spacing w:line="257" w:lineRule="auto"/>
        <w:ind w:firstLine="0"/>
        <w:rPr>
          <w:rFonts w:ascii="Times New Roman" w:hAnsi="Times New Roman"/>
          <w:sz w:val="24"/>
          <w:szCs w:val="24"/>
          <w:u w:val="single"/>
        </w:rPr>
      </w:pPr>
    </w:p>
    <w:p w14:paraId="20B608D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0 */</w:t>
      </w:r>
    </w:p>
    <w:p w14:paraId="027DE32C" w14:textId="77777777" w:rsidR="00F55D6F" w:rsidRPr="00AE579A" w:rsidRDefault="00F55D6F" w:rsidP="00F55D6F">
      <w:pPr>
        <w:spacing w:line="257" w:lineRule="auto"/>
        <w:ind w:firstLine="0"/>
        <w:rPr>
          <w:rFonts w:ascii="Times New Roman" w:hAnsi="Times New Roman"/>
          <w:sz w:val="24"/>
          <w:szCs w:val="24"/>
          <w:u w:val="single"/>
        </w:rPr>
      </w:pPr>
    </w:p>
    <w:p w14:paraId="3280B1E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0E35B72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@brief  The application entry point.</w:t>
      </w:r>
    </w:p>
    <w:p w14:paraId="3DBF06B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@retval int</w:t>
      </w:r>
    </w:p>
    <w:p w14:paraId="6470736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49079AE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int main(void)</w:t>
      </w:r>
    </w:p>
    <w:p w14:paraId="43CF102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79AC49EA"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1 */</w:t>
      </w:r>
    </w:p>
    <w:p w14:paraId="619C7F5B" w14:textId="77777777" w:rsidR="00F55D6F" w:rsidRPr="00AE579A" w:rsidRDefault="00F55D6F" w:rsidP="00F55D6F">
      <w:pPr>
        <w:spacing w:line="257" w:lineRule="auto"/>
        <w:ind w:firstLine="0"/>
        <w:rPr>
          <w:rFonts w:ascii="Times New Roman" w:hAnsi="Times New Roman"/>
          <w:sz w:val="24"/>
          <w:szCs w:val="24"/>
          <w:u w:val="single"/>
        </w:rPr>
      </w:pPr>
    </w:p>
    <w:p w14:paraId="4BCEAEE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1 */</w:t>
      </w:r>
    </w:p>
    <w:p w14:paraId="5317F25C" w14:textId="77777777" w:rsidR="00F55D6F" w:rsidRPr="00AE579A" w:rsidRDefault="00F55D6F" w:rsidP="00F55D6F">
      <w:pPr>
        <w:spacing w:line="257" w:lineRule="auto"/>
        <w:ind w:firstLine="0"/>
        <w:rPr>
          <w:rFonts w:ascii="Times New Roman" w:hAnsi="Times New Roman"/>
          <w:sz w:val="24"/>
          <w:szCs w:val="24"/>
          <w:u w:val="single"/>
        </w:rPr>
      </w:pPr>
    </w:p>
    <w:p w14:paraId="58B9A09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MCU Configuration--------------------------------------------------------*/</w:t>
      </w:r>
    </w:p>
    <w:p w14:paraId="6452B3A5" w14:textId="77777777" w:rsidR="00F55D6F" w:rsidRPr="00AE579A" w:rsidRDefault="00F55D6F" w:rsidP="00F55D6F">
      <w:pPr>
        <w:spacing w:line="257" w:lineRule="auto"/>
        <w:ind w:firstLine="0"/>
        <w:rPr>
          <w:rFonts w:ascii="Times New Roman" w:hAnsi="Times New Roman"/>
          <w:sz w:val="24"/>
          <w:szCs w:val="24"/>
          <w:u w:val="single"/>
        </w:rPr>
      </w:pPr>
    </w:p>
    <w:p w14:paraId="53C2A54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Reset of all peripherals, Initializes the Flash interface and the Systick. */</w:t>
      </w:r>
    </w:p>
    <w:p w14:paraId="6D4B2A3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HAL_Init();</w:t>
      </w:r>
    </w:p>
    <w:p w14:paraId="779FA498" w14:textId="77777777" w:rsidR="00F55D6F" w:rsidRPr="00AE579A" w:rsidRDefault="00F55D6F" w:rsidP="00F55D6F">
      <w:pPr>
        <w:spacing w:line="257" w:lineRule="auto"/>
        <w:ind w:firstLine="0"/>
        <w:rPr>
          <w:rFonts w:ascii="Times New Roman" w:hAnsi="Times New Roman"/>
          <w:sz w:val="24"/>
          <w:szCs w:val="24"/>
          <w:u w:val="single"/>
        </w:rPr>
      </w:pPr>
    </w:p>
    <w:p w14:paraId="427A5DF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Init */</w:t>
      </w:r>
    </w:p>
    <w:p w14:paraId="6B73CB95" w14:textId="77777777" w:rsidR="00F55D6F" w:rsidRPr="00AE579A" w:rsidRDefault="00F55D6F" w:rsidP="00F55D6F">
      <w:pPr>
        <w:spacing w:line="257" w:lineRule="auto"/>
        <w:ind w:firstLine="0"/>
        <w:rPr>
          <w:rFonts w:ascii="Times New Roman" w:hAnsi="Times New Roman"/>
          <w:sz w:val="24"/>
          <w:szCs w:val="24"/>
          <w:u w:val="single"/>
        </w:rPr>
      </w:pPr>
    </w:p>
    <w:p w14:paraId="545600D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Init */</w:t>
      </w:r>
    </w:p>
    <w:p w14:paraId="026A7580" w14:textId="77777777" w:rsidR="00F55D6F" w:rsidRPr="00AE579A" w:rsidRDefault="00F55D6F" w:rsidP="00F55D6F">
      <w:pPr>
        <w:spacing w:line="257" w:lineRule="auto"/>
        <w:ind w:firstLine="0"/>
        <w:rPr>
          <w:rFonts w:ascii="Times New Roman" w:hAnsi="Times New Roman"/>
          <w:sz w:val="24"/>
          <w:szCs w:val="24"/>
          <w:u w:val="single"/>
        </w:rPr>
      </w:pPr>
    </w:p>
    <w:p w14:paraId="492A509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Configure the system clock */</w:t>
      </w:r>
    </w:p>
    <w:p w14:paraId="7763A22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SystemClock_Config();</w:t>
      </w:r>
    </w:p>
    <w:p w14:paraId="445194F4" w14:textId="77777777" w:rsidR="00F55D6F" w:rsidRPr="00AE579A" w:rsidRDefault="00F55D6F" w:rsidP="00F55D6F">
      <w:pPr>
        <w:spacing w:line="257" w:lineRule="auto"/>
        <w:ind w:firstLine="0"/>
        <w:rPr>
          <w:rFonts w:ascii="Times New Roman" w:hAnsi="Times New Roman"/>
          <w:sz w:val="24"/>
          <w:szCs w:val="24"/>
          <w:u w:val="single"/>
        </w:rPr>
      </w:pPr>
    </w:p>
    <w:p w14:paraId="08CC312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SysInit */</w:t>
      </w:r>
    </w:p>
    <w:p w14:paraId="1C8771B4" w14:textId="77777777" w:rsidR="00F55D6F" w:rsidRPr="00AE579A" w:rsidRDefault="00F55D6F" w:rsidP="00F55D6F">
      <w:pPr>
        <w:spacing w:line="257" w:lineRule="auto"/>
        <w:ind w:firstLine="0"/>
        <w:rPr>
          <w:rFonts w:ascii="Times New Roman" w:hAnsi="Times New Roman"/>
          <w:sz w:val="24"/>
          <w:szCs w:val="24"/>
          <w:u w:val="single"/>
        </w:rPr>
      </w:pPr>
    </w:p>
    <w:p w14:paraId="1321BE8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SysInit */</w:t>
      </w:r>
    </w:p>
    <w:p w14:paraId="1096834E" w14:textId="77777777" w:rsidR="00F55D6F" w:rsidRPr="00AE579A" w:rsidRDefault="00F55D6F" w:rsidP="00F55D6F">
      <w:pPr>
        <w:spacing w:line="257" w:lineRule="auto"/>
        <w:ind w:firstLine="0"/>
        <w:rPr>
          <w:rFonts w:ascii="Times New Roman" w:hAnsi="Times New Roman"/>
          <w:sz w:val="24"/>
          <w:szCs w:val="24"/>
          <w:u w:val="single"/>
        </w:rPr>
      </w:pPr>
    </w:p>
    <w:p w14:paraId="7938076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Initialize all configured peripherals */</w:t>
      </w:r>
    </w:p>
    <w:p w14:paraId="7580B98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MX_GPIO_Init();</w:t>
      </w:r>
    </w:p>
    <w:p w14:paraId="665987F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MX_TIM2_Init();</w:t>
      </w:r>
    </w:p>
    <w:p w14:paraId="13C2038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2 */</w:t>
      </w:r>
    </w:p>
    <w:p w14:paraId="150ECC2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HAL_TIM_PWM_Start(&amp;htim2, TIM_CHANNEL_1);</w:t>
      </w:r>
    </w:p>
    <w:p w14:paraId="73BADA2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2 */</w:t>
      </w:r>
    </w:p>
    <w:p w14:paraId="624F9F72" w14:textId="77777777" w:rsidR="00F55D6F" w:rsidRPr="00AE579A" w:rsidRDefault="00F55D6F" w:rsidP="00F55D6F">
      <w:pPr>
        <w:spacing w:line="257" w:lineRule="auto"/>
        <w:ind w:firstLine="0"/>
        <w:rPr>
          <w:rFonts w:ascii="Times New Roman" w:hAnsi="Times New Roman"/>
          <w:sz w:val="24"/>
          <w:szCs w:val="24"/>
          <w:u w:val="single"/>
        </w:rPr>
      </w:pPr>
    </w:p>
    <w:p w14:paraId="23A4C8B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Infinite loop */</w:t>
      </w:r>
    </w:p>
    <w:p w14:paraId="03B5927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WHILE */</w:t>
      </w:r>
    </w:p>
    <w:p w14:paraId="67C1961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while (1)</w:t>
      </w:r>
    </w:p>
    <w:p w14:paraId="08A87BB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429E5F7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WHILE */</w:t>
      </w:r>
    </w:p>
    <w:p w14:paraId="50C11F1D" w14:textId="77777777" w:rsidR="00F55D6F" w:rsidRPr="00AE579A" w:rsidRDefault="00F55D6F" w:rsidP="00F55D6F">
      <w:pPr>
        <w:spacing w:line="257" w:lineRule="auto"/>
        <w:ind w:firstLine="0"/>
        <w:rPr>
          <w:rFonts w:ascii="Times New Roman" w:hAnsi="Times New Roman"/>
          <w:sz w:val="24"/>
          <w:szCs w:val="24"/>
          <w:u w:val="single"/>
        </w:rPr>
      </w:pPr>
    </w:p>
    <w:p w14:paraId="1BD36EE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3 */</w:t>
      </w:r>
    </w:p>
    <w:p w14:paraId="195380A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337C02A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3 */</w:t>
      </w:r>
    </w:p>
    <w:p w14:paraId="377E950A"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0E286858" w14:textId="77777777" w:rsidR="00F55D6F" w:rsidRPr="00AE579A" w:rsidRDefault="00F55D6F" w:rsidP="00F55D6F">
      <w:pPr>
        <w:spacing w:line="257" w:lineRule="auto"/>
        <w:ind w:firstLine="0"/>
        <w:rPr>
          <w:rFonts w:ascii="Times New Roman" w:hAnsi="Times New Roman"/>
          <w:sz w:val="24"/>
          <w:szCs w:val="24"/>
          <w:u w:val="single"/>
        </w:rPr>
      </w:pPr>
    </w:p>
    <w:p w14:paraId="3F37A4E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54BEF15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@brief System Clock Configuration</w:t>
      </w:r>
    </w:p>
    <w:p w14:paraId="3C3D56E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@retval None</w:t>
      </w:r>
    </w:p>
    <w:p w14:paraId="183B633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3958F3A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void SystemClock_Config(void)</w:t>
      </w:r>
    </w:p>
    <w:p w14:paraId="2488A8A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29BC18F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RCC_OscInitTypeDef RCC_OscInitStruct = {0};</w:t>
      </w:r>
    </w:p>
    <w:p w14:paraId="3015A77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RCC_ClkInitTypeDef RCC_ClkInitStruct = {0};</w:t>
      </w:r>
    </w:p>
    <w:p w14:paraId="49C5AEB5" w14:textId="77777777" w:rsidR="00F55D6F" w:rsidRPr="00AE579A" w:rsidRDefault="00F55D6F" w:rsidP="00F55D6F">
      <w:pPr>
        <w:spacing w:line="257" w:lineRule="auto"/>
        <w:ind w:firstLine="0"/>
        <w:rPr>
          <w:rFonts w:ascii="Times New Roman" w:hAnsi="Times New Roman"/>
          <w:sz w:val="24"/>
          <w:szCs w:val="24"/>
          <w:u w:val="single"/>
        </w:rPr>
      </w:pPr>
    </w:p>
    <w:p w14:paraId="3FCC3DF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Configure the main internal regulator output voltage</w:t>
      </w:r>
    </w:p>
    <w:p w14:paraId="1972931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5B808E3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__HAL_RCC_PWR_CLK_ENABLE();</w:t>
      </w:r>
    </w:p>
    <w:p w14:paraId="6DDD107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__HAL_PWR_VOLTAGESCALING_CONFIG(PWR_REGULATOR_VOLTAGE_SCALE1);</w:t>
      </w:r>
    </w:p>
    <w:p w14:paraId="54CED8A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Initializes the RCC Oscillators according to the specified parameters</w:t>
      </w:r>
    </w:p>
    <w:p w14:paraId="1E59D2D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in the RCC_OscInitTypeDef structure.</w:t>
      </w:r>
    </w:p>
    <w:p w14:paraId="76FA2B9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7668180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RCC_OscInitStruct.OscillatorType = RCC_OSCILLATORTYPE_HSI;</w:t>
      </w:r>
    </w:p>
    <w:p w14:paraId="126D9C7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RCC_OscInitStruct.HSIState = RCC_HSI_ON;</w:t>
      </w:r>
    </w:p>
    <w:p w14:paraId="1218E47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RCC_OscInitStruct.HSICalibrationValue = RCC_HSICALIBRATION_DEFAULT;</w:t>
      </w:r>
    </w:p>
    <w:p w14:paraId="6002660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RCC_OscInitStruct.PLL.PLLState = RCC_PLL_NONE;</w:t>
      </w:r>
    </w:p>
    <w:p w14:paraId="5710F37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lastRenderedPageBreak/>
        <w:t xml:space="preserve">  if (HAL_RCC_OscConfig(&amp;RCC_OscInitStruct) != HAL_OK)</w:t>
      </w:r>
    </w:p>
    <w:p w14:paraId="4059A6D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4A61D12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Error_Handler();</w:t>
      </w:r>
    </w:p>
    <w:p w14:paraId="25A0CF1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535284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Initializes the CPU, AHB and APB buses clocks</w:t>
      </w:r>
    </w:p>
    <w:p w14:paraId="035708D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3CFB83F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RCC_ClkInitStruct.ClockType = RCC_CLOCKTYPE_HCLK|RCC_CLOCKTYPE_SYSCLK</w:t>
      </w:r>
    </w:p>
    <w:p w14:paraId="18025C5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|RCC_CLOCKTYPE_PCLK1|RCC_CLOCKTYPE_PCLK2;</w:t>
      </w:r>
    </w:p>
    <w:p w14:paraId="2D9E607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RCC_ClkInitStruct.SYSCLKSource = RCC_SYSCLKSOURCE_HSI;</w:t>
      </w:r>
    </w:p>
    <w:p w14:paraId="2FE842D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RCC_ClkInitStruct.AHBCLKDivider = RCC_SYSCLK_DIV2;</w:t>
      </w:r>
    </w:p>
    <w:p w14:paraId="7C5860F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RCC_ClkInitStruct.APB1CLKDivider = RCC_HCLK_DIV1;</w:t>
      </w:r>
    </w:p>
    <w:p w14:paraId="658C7BB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RCC_ClkInitStruct.APB2CLKDivider = RCC_HCLK_DIV1;</w:t>
      </w:r>
    </w:p>
    <w:p w14:paraId="5972AD63" w14:textId="77777777" w:rsidR="00F55D6F" w:rsidRPr="00AE579A" w:rsidRDefault="00F55D6F" w:rsidP="00F55D6F">
      <w:pPr>
        <w:spacing w:line="257" w:lineRule="auto"/>
        <w:ind w:firstLine="0"/>
        <w:rPr>
          <w:rFonts w:ascii="Times New Roman" w:hAnsi="Times New Roman"/>
          <w:sz w:val="24"/>
          <w:szCs w:val="24"/>
          <w:u w:val="single"/>
        </w:rPr>
      </w:pPr>
    </w:p>
    <w:p w14:paraId="1F72989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if (HAL_RCC_ClockConfig(&amp;RCC_ClkInitStruct, FLASH_LATENCY_0) != HAL_OK)</w:t>
      </w:r>
    </w:p>
    <w:p w14:paraId="0A559D3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117D538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Error_Handler();</w:t>
      </w:r>
    </w:p>
    <w:p w14:paraId="0FFAF26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93263B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0D2908FA" w14:textId="77777777" w:rsidR="00F55D6F" w:rsidRPr="00AE579A" w:rsidRDefault="00F55D6F" w:rsidP="00F55D6F">
      <w:pPr>
        <w:spacing w:line="257" w:lineRule="auto"/>
        <w:ind w:firstLine="0"/>
        <w:rPr>
          <w:rFonts w:ascii="Times New Roman" w:hAnsi="Times New Roman"/>
          <w:sz w:val="24"/>
          <w:szCs w:val="24"/>
          <w:u w:val="single"/>
        </w:rPr>
      </w:pPr>
    </w:p>
    <w:p w14:paraId="7A4A24F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09787F1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@brief TIM2 Initialization Function</w:t>
      </w:r>
    </w:p>
    <w:p w14:paraId="6EB0056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@param None</w:t>
      </w:r>
    </w:p>
    <w:p w14:paraId="71CBD97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@retval None</w:t>
      </w:r>
    </w:p>
    <w:p w14:paraId="3461B7A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3CFD91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static void MX_TIM2_Init(void)</w:t>
      </w:r>
    </w:p>
    <w:p w14:paraId="77C8032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4F2DA0B2" w14:textId="77777777" w:rsidR="00F55D6F" w:rsidRPr="00AE579A" w:rsidRDefault="00F55D6F" w:rsidP="00F55D6F">
      <w:pPr>
        <w:spacing w:line="257" w:lineRule="auto"/>
        <w:ind w:firstLine="0"/>
        <w:rPr>
          <w:rFonts w:ascii="Times New Roman" w:hAnsi="Times New Roman"/>
          <w:sz w:val="24"/>
          <w:szCs w:val="24"/>
          <w:u w:val="single"/>
        </w:rPr>
      </w:pPr>
    </w:p>
    <w:p w14:paraId="247AA90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TIM2_Init 0 */</w:t>
      </w:r>
    </w:p>
    <w:p w14:paraId="10B43024" w14:textId="77777777" w:rsidR="00F55D6F" w:rsidRPr="00AE579A" w:rsidRDefault="00F55D6F" w:rsidP="00F55D6F">
      <w:pPr>
        <w:spacing w:line="257" w:lineRule="auto"/>
        <w:ind w:firstLine="0"/>
        <w:rPr>
          <w:rFonts w:ascii="Times New Roman" w:hAnsi="Times New Roman"/>
          <w:sz w:val="24"/>
          <w:szCs w:val="24"/>
          <w:u w:val="single"/>
        </w:rPr>
      </w:pPr>
    </w:p>
    <w:p w14:paraId="6BA7957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TIM2_Init 0 */</w:t>
      </w:r>
    </w:p>
    <w:p w14:paraId="171CEB04" w14:textId="77777777" w:rsidR="00F55D6F" w:rsidRPr="00AE579A" w:rsidRDefault="00F55D6F" w:rsidP="00F55D6F">
      <w:pPr>
        <w:spacing w:line="257" w:lineRule="auto"/>
        <w:ind w:firstLine="0"/>
        <w:rPr>
          <w:rFonts w:ascii="Times New Roman" w:hAnsi="Times New Roman"/>
          <w:sz w:val="24"/>
          <w:szCs w:val="24"/>
          <w:u w:val="single"/>
        </w:rPr>
      </w:pPr>
    </w:p>
    <w:p w14:paraId="4B70BFB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TIM_ClockConfigTypeDef sClockSourceConfig = {0};</w:t>
      </w:r>
    </w:p>
    <w:p w14:paraId="3F7778F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TIM_MasterConfigTypeDef sMasterConfig = {0};</w:t>
      </w:r>
    </w:p>
    <w:p w14:paraId="656973E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TIM_OC_InitTypeDef sConfigOC = {0};</w:t>
      </w:r>
    </w:p>
    <w:p w14:paraId="198F3CC8" w14:textId="77777777" w:rsidR="00F55D6F" w:rsidRPr="00AE579A" w:rsidRDefault="00F55D6F" w:rsidP="00F55D6F">
      <w:pPr>
        <w:spacing w:line="257" w:lineRule="auto"/>
        <w:ind w:firstLine="0"/>
        <w:rPr>
          <w:rFonts w:ascii="Times New Roman" w:hAnsi="Times New Roman"/>
          <w:sz w:val="24"/>
          <w:szCs w:val="24"/>
          <w:u w:val="single"/>
        </w:rPr>
      </w:pPr>
    </w:p>
    <w:p w14:paraId="271B876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TIM2_Init 1 */</w:t>
      </w:r>
    </w:p>
    <w:p w14:paraId="6626E7A4" w14:textId="77777777" w:rsidR="00F55D6F" w:rsidRPr="00AE579A" w:rsidRDefault="00F55D6F" w:rsidP="00F55D6F">
      <w:pPr>
        <w:spacing w:line="257" w:lineRule="auto"/>
        <w:ind w:firstLine="0"/>
        <w:rPr>
          <w:rFonts w:ascii="Times New Roman" w:hAnsi="Times New Roman"/>
          <w:sz w:val="24"/>
          <w:szCs w:val="24"/>
          <w:u w:val="single"/>
        </w:rPr>
      </w:pPr>
    </w:p>
    <w:p w14:paraId="7D915B4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TIM2_Init 1 */</w:t>
      </w:r>
    </w:p>
    <w:p w14:paraId="4C670DA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htim2.Instance = TIM2;</w:t>
      </w:r>
    </w:p>
    <w:p w14:paraId="2882AFB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htim2.Init.Prescaler = 127;</w:t>
      </w:r>
    </w:p>
    <w:p w14:paraId="389C756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htim2.Init.CounterMode = TIM_COUNTERMODE_UP;</w:t>
      </w:r>
    </w:p>
    <w:p w14:paraId="6550831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lastRenderedPageBreak/>
        <w:t xml:space="preserve">  htim2.Init.Period = 62499;</w:t>
      </w:r>
    </w:p>
    <w:p w14:paraId="5CC1528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htim2.Init.ClockDivision = TIM_CLOCKDIVISION_DIV1;</w:t>
      </w:r>
    </w:p>
    <w:p w14:paraId="7F87209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htim2.Init.AutoReloadPreload = TIM_AUTORELOAD_PRELOAD_DISABLE;</w:t>
      </w:r>
    </w:p>
    <w:p w14:paraId="7DF91E4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if (HAL_TIM_Base_Init(&amp;htim2) != HAL_OK)</w:t>
      </w:r>
    </w:p>
    <w:p w14:paraId="590AC42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0D1522C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Error_Handler();</w:t>
      </w:r>
    </w:p>
    <w:p w14:paraId="7EE5099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33AE782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sClockSourceConfig.ClockSource = TIM_CLOCKSOURCE_INTERNAL;</w:t>
      </w:r>
    </w:p>
    <w:p w14:paraId="4744E30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if (HAL_TIM_ConfigClockSource(&amp;htim2, &amp;sClockSourceConfig) != HAL_OK)</w:t>
      </w:r>
    </w:p>
    <w:p w14:paraId="38C5B85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143CC72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Error_Handler();</w:t>
      </w:r>
    </w:p>
    <w:p w14:paraId="7AB1FBA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19116FD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if (HAL_TIM_PWM_Init(&amp;htim2) != HAL_OK)</w:t>
      </w:r>
    </w:p>
    <w:p w14:paraId="4CFB9FE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6C317DB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Error_Handler();</w:t>
      </w:r>
    </w:p>
    <w:p w14:paraId="41B09C7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F6E4F2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sMasterConfig.MasterOutputTrigger = TIM_TRGO_RESET;</w:t>
      </w:r>
    </w:p>
    <w:p w14:paraId="35DE61A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sMasterConfig.MasterSlaveMode = TIM_MASTERSLAVEMODE_DISABLE;</w:t>
      </w:r>
    </w:p>
    <w:p w14:paraId="2F562EF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if (HAL_TIMEx_MasterConfigSynchronization(&amp;htim2, &amp;sMasterConfig) != HAL_OK)</w:t>
      </w:r>
    </w:p>
    <w:p w14:paraId="1855BDD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C6176D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Error_Handler();</w:t>
      </w:r>
    </w:p>
    <w:p w14:paraId="3219E33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62F64A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sConfigOC.OCMode = TIM_OCMODE_PWM1;</w:t>
      </w:r>
    </w:p>
    <w:p w14:paraId="0335AED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sConfigOC.Pulse = 0;</w:t>
      </w:r>
    </w:p>
    <w:p w14:paraId="3D823DB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sConfigOC.OCPolarity = TIM_OCPOLARITY_HIGH;</w:t>
      </w:r>
    </w:p>
    <w:p w14:paraId="4886386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sConfigOC.OCFastMode = TIM_OCFAST_DISABLE;</w:t>
      </w:r>
    </w:p>
    <w:p w14:paraId="602E844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if (HAL_TIM_PWM_ConfigChannel(&amp;htim2, &amp;sConfigOC, TIM_CHANNEL_1) != HAL_OK)</w:t>
      </w:r>
    </w:p>
    <w:p w14:paraId="7394C4B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2D4AD00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Error_Handler();</w:t>
      </w:r>
    </w:p>
    <w:p w14:paraId="2A1AB39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5D67AF8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TIM2_Init 2 */</w:t>
      </w:r>
    </w:p>
    <w:p w14:paraId="6DC56618" w14:textId="77777777" w:rsidR="00F55D6F" w:rsidRPr="00AE579A" w:rsidRDefault="00F55D6F" w:rsidP="00F55D6F">
      <w:pPr>
        <w:spacing w:line="257" w:lineRule="auto"/>
        <w:ind w:firstLine="0"/>
        <w:rPr>
          <w:rFonts w:ascii="Times New Roman" w:hAnsi="Times New Roman"/>
          <w:sz w:val="24"/>
          <w:szCs w:val="24"/>
          <w:u w:val="single"/>
        </w:rPr>
      </w:pPr>
    </w:p>
    <w:p w14:paraId="48EA8C52"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TIM2_Init 2 */</w:t>
      </w:r>
    </w:p>
    <w:p w14:paraId="69160B5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HAL_TIM_MspPostInit(&amp;htim2);</w:t>
      </w:r>
    </w:p>
    <w:p w14:paraId="0DBD00FD" w14:textId="77777777" w:rsidR="00F55D6F" w:rsidRPr="00AE579A" w:rsidRDefault="00F55D6F" w:rsidP="00F55D6F">
      <w:pPr>
        <w:spacing w:line="257" w:lineRule="auto"/>
        <w:ind w:firstLine="0"/>
        <w:rPr>
          <w:rFonts w:ascii="Times New Roman" w:hAnsi="Times New Roman"/>
          <w:sz w:val="24"/>
          <w:szCs w:val="24"/>
          <w:u w:val="single"/>
        </w:rPr>
      </w:pPr>
    </w:p>
    <w:p w14:paraId="26DBA63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5384E160" w14:textId="77777777" w:rsidR="00F55D6F" w:rsidRPr="00AE579A" w:rsidRDefault="00F55D6F" w:rsidP="00F55D6F">
      <w:pPr>
        <w:spacing w:line="257" w:lineRule="auto"/>
        <w:ind w:firstLine="0"/>
        <w:rPr>
          <w:rFonts w:ascii="Times New Roman" w:hAnsi="Times New Roman"/>
          <w:sz w:val="24"/>
          <w:szCs w:val="24"/>
          <w:u w:val="single"/>
        </w:rPr>
      </w:pPr>
    </w:p>
    <w:p w14:paraId="2BC705B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0D329E7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@brief GPIO Initialization Function</w:t>
      </w:r>
    </w:p>
    <w:p w14:paraId="69F5E71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@param None</w:t>
      </w:r>
    </w:p>
    <w:p w14:paraId="19AE349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@retval None</w:t>
      </w:r>
    </w:p>
    <w:p w14:paraId="4B25692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lastRenderedPageBreak/>
        <w:t xml:space="preserve">  */</w:t>
      </w:r>
    </w:p>
    <w:p w14:paraId="753F587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static void MX_GPIO_Init(void)</w:t>
      </w:r>
    </w:p>
    <w:p w14:paraId="1A3133D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6C9E3630" w14:textId="77777777" w:rsidR="00F55D6F" w:rsidRPr="00AE579A" w:rsidRDefault="00F55D6F" w:rsidP="00F55D6F">
      <w:pPr>
        <w:spacing w:line="257" w:lineRule="auto"/>
        <w:ind w:firstLine="0"/>
        <w:rPr>
          <w:rFonts w:ascii="Times New Roman" w:hAnsi="Times New Roman"/>
          <w:sz w:val="24"/>
          <w:szCs w:val="24"/>
          <w:u w:val="single"/>
        </w:rPr>
      </w:pPr>
    </w:p>
    <w:p w14:paraId="0C91B80A"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GPIO Ports Clock Enable */</w:t>
      </w:r>
    </w:p>
    <w:p w14:paraId="4D4E20F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__HAL_RCC_GPIOA_CLK_ENABLE();</w:t>
      </w:r>
    </w:p>
    <w:p w14:paraId="49545D15" w14:textId="77777777" w:rsidR="00F55D6F" w:rsidRPr="00AE579A" w:rsidRDefault="00F55D6F" w:rsidP="00F55D6F">
      <w:pPr>
        <w:spacing w:line="257" w:lineRule="auto"/>
        <w:ind w:firstLine="0"/>
        <w:rPr>
          <w:rFonts w:ascii="Times New Roman" w:hAnsi="Times New Roman"/>
          <w:sz w:val="24"/>
          <w:szCs w:val="24"/>
          <w:u w:val="single"/>
        </w:rPr>
      </w:pPr>
    </w:p>
    <w:p w14:paraId="4483B9E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0C80CE5C" w14:textId="77777777" w:rsidR="00F55D6F" w:rsidRPr="00AE579A" w:rsidRDefault="00F55D6F" w:rsidP="00F55D6F">
      <w:pPr>
        <w:spacing w:line="257" w:lineRule="auto"/>
        <w:ind w:firstLine="0"/>
        <w:rPr>
          <w:rFonts w:ascii="Times New Roman" w:hAnsi="Times New Roman"/>
          <w:sz w:val="24"/>
          <w:szCs w:val="24"/>
          <w:u w:val="single"/>
        </w:rPr>
      </w:pPr>
    </w:p>
    <w:p w14:paraId="44794C4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BEGIN 4 */</w:t>
      </w:r>
    </w:p>
    <w:p w14:paraId="7C711E9B" w14:textId="77777777" w:rsidR="00F55D6F" w:rsidRPr="00AE579A" w:rsidRDefault="00F55D6F" w:rsidP="00F55D6F">
      <w:pPr>
        <w:spacing w:line="257" w:lineRule="auto"/>
        <w:ind w:firstLine="0"/>
        <w:rPr>
          <w:rFonts w:ascii="Times New Roman" w:hAnsi="Times New Roman"/>
          <w:sz w:val="24"/>
          <w:szCs w:val="24"/>
          <w:u w:val="single"/>
        </w:rPr>
      </w:pPr>
    </w:p>
    <w:p w14:paraId="1AB00B1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USER CODE END 4 */</w:t>
      </w:r>
    </w:p>
    <w:p w14:paraId="6EA5F852" w14:textId="77777777" w:rsidR="00F55D6F" w:rsidRPr="00AE579A" w:rsidRDefault="00F55D6F" w:rsidP="00F55D6F">
      <w:pPr>
        <w:spacing w:line="257" w:lineRule="auto"/>
        <w:ind w:firstLine="0"/>
        <w:rPr>
          <w:rFonts w:ascii="Times New Roman" w:hAnsi="Times New Roman"/>
          <w:sz w:val="24"/>
          <w:szCs w:val="24"/>
          <w:u w:val="single"/>
        </w:rPr>
      </w:pPr>
    </w:p>
    <w:p w14:paraId="70345DD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2402060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@brief  This function is executed in case of error occurrence.</w:t>
      </w:r>
    </w:p>
    <w:p w14:paraId="7CAF436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@retval None</w:t>
      </w:r>
    </w:p>
    <w:p w14:paraId="6AB93A4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5EFDA5C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void Error_Handler(void)</w:t>
      </w:r>
    </w:p>
    <w:p w14:paraId="43CEE53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733D5CB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Error_Handler_Debug */</w:t>
      </w:r>
    </w:p>
    <w:p w14:paraId="141A55C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can add his own implementation to report the HAL error return state */</w:t>
      </w:r>
    </w:p>
    <w:p w14:paraId="5159C52D"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__disable_irq();</w:t>
      </w:r>
    </w:p>
    <w:p w14:paraId="7BEE424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while (1)</w:t>
      </w:r>
    </w:p>
    <w:p w14:paraId="7E71DCC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712FE50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55715D6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END Error_Handler_Debug */</w:t>
      </w:r>
    </w:p>
    <w:p w14:paraId="79195D55"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5D1E7E10" w14:textId="77777777" w:rsidR="00F55D6F" w:rsidRPr="00AE579A" w:rsidRDefault="00F55D6F" w:rsidP="00F55D6F">
      <w:pPr>
        <w:spacing w:line="257" w:lineRule="auto"/>
        <w:ind w:firstLine="0"/>
        <w:rPr>
          <w:rFonts w:ascii="Times New Roman" w:hAnsi="Times New Roman"/>
          <w:sz w:val="24"/>
          <w:szCs w:val="24"/>
          <w:u w:val="single"/>
        </w:rPr>
      </w:pPr>
    </w:p>
    <w:p w14:paraId="75D7132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#ifdef  USE_FULL_ASSERT</w:t>
      </w:r>
    </w:p>
    <w:p w14:paraId="5706120F"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1EEFBC77"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@brief  Reports the name of the source file and the source line number</w:t>
      </w:r>
    </w:p>
    <w:p w14:paraId="6E1DF419"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where the assert_param error has occurred.</w:t>
      </w:r>
    </w:p>
    <w:p w14:paraId="0E2A5F3E"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@param  file: pointer to the source file name</w:t>
      </w:r>
    </w:p>
    <w:p w14:paraId="0A948041"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@param  line: assert_param error line source number</w:t>
      </w:r>
    </w:p>
    <w:p w14:paraId="7E08EFF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@retval None</w:t>
      </w:r>
    </w:p>
    <w:p w14:paraId="37EAB2F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w:t>
      </w:r>
    </w:p>
    <w:p w14:paraId="41E09EA6"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void assert_failed(uint8_t *file, uint32_t line)</w:t>
      </w:r>
    </w:p>
    <w:p w14:paraId="613315E0"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7FDB2ED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CODE BEGIN 6 */</w:t>
      </w:r>
    </w:p>
    <w:p w14:paraId="16A06FE8"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 User can add his own implementation to report the file name and line number,</w:t>
      </w:r>
    </w:p>
    <w:p w14:paraId="23F1D88C"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 xml:space="preserve">     ex: printf("Wrong parameters value: file %s on line %d\r\n", file, line) */</w:t>
      </w:r>
    </w:p>
    <w:p w14:paraId="100D2E5B"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lastRenderedPageBreak/>
        <w:t xml:space="preserve">  /* USER CODE END 6 */</w:t>
      </w:r>
    </w:p>
    <w:p w14:paraId="64B81513"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w:t>
      </w:r>
    </w:p>
    <w:p w14:paraId="050D66B4" w14:textId="77777777" w:rsidR="00F55D6F" w:rsidRPr="00AE579A" w:rsidRDefault="00F55D6F" w:rsidP="00F55D6F">
      <w:pPr>
        <w:spacing w:line="257" w:lineRule="auto"/>
        <w:ind w:firstLine="0"/>
        <w:rPr>
          <w:rFonts w:ascii="Times New Roman" w:hAnsi="Times New Roman"/>
          <w:sz w:val="24"/>
          <w:szCs w:val="24"/>
          <w:u w:val="single"/>
        </w:rPr>
      </w:pPr>
      <w:r w:rsidRPr="00AE579A">
        <w:rPr>
          <w:rFonts w:ascii="Times New Roman" w:hAnsi="Times New Roman"/>
          <w:sz w:val="24"/>
          <w:szCs w:val="24"/>
          <w:u w:val="single"/>
        </w:rPr>
        <w:t>#endif /* USE_FULL_ASSERT */</w:t>
      </w:r>
    </w:p>
    <w:p w14:paraId="6E29B0F9" w14:textId="77777777" w:rsidR="00F55D6F" w:rsidRPr="00AE579A" w:rsidRDefault="00F55D6F" w:rsidP="00F55D6F">
      <w:pPr>
        <w:spacing w:line="257" w:lineRule="auto"/>
        <w:ind w:firstLine="0"/>
        <w:rPr>
          <w:rFonts w:ascii="Times New Roman" w:hAnsi="Times New Roman"/>
          <w:sz w:val="24"/>
          <w:szCs w:val="24"/>
          <w:u w:val="single"/>
        </w:rPr>
      </w:pPr>
    </w:p>
    <w:p w14:paraId="5D637074" w14:textId="50773964" w:rsidR="00F55D6F" w:rsidRPr="00F55D6F" w:rsidRDefault="00F55D6F" w:rsidP="00F55D6F">
      <w:pPr>
        <w:spacing w:line="257" w:lineRule="auto"/>
        <w:ind w:firstLine="0"/>
        <w:rPr>
          <w:rFonts w:ascii="Times New Roman" w:hAnsi="Times New Roman"/>
          <w:sz w:val="28"/>
          <w:szCs w:val="28"/>
          <w:u w:val="single"/>
        </w:rPr>
      </w:pPr>
      <w:r w:rsidRPr="00AE579A">
        <w:rPr>
          <w:rFonts w:ascii="Times New Roman" w:hAnsi="Times New Roman"/>
          <w:sz w:val="24"/>
          <w:szCs w:val="24"/>
          <w:u w:val="single"/>
        </w:rPr>
        <w:t>/************************ (C) COPYRIGHT STMicroelectronics *****END OF FILE***</w:t>
      </w:r>
      <w:r w:rsidRPr="00F55D6F">
        <w:rPr>
          <w:rFonts w:ascii="Times New Roman" w:hAnsi="Times New Roman"/>
          <w:sz w:val="28"/>
          <w:szCs w:val="28"/>
          <w:u w:val="single"/>
        </w:rPr>
        <w:t>*/</w:t>
      </w:r>
    </w:p>
    <w:p w14:paraId="45D1382F" w14:textId="538D85FA" w:rsidR="00AE579A" w:rsidRDefault="00AE579A" w:rsidP="00485748">
      <w:pPr>
        <w:spacing w:line="257" w:lineRule="auto"/>
        <w:ind w:firstLine="0"/>
        <w:rPr>
          <w:rFonts w:ascii="Times New Roman" w:hAnsi="Times New Roman"/>
          <w:b/>
          <w:sz w:val="28"/>
          <w:szCs w:val="28"/>
          <w:u w:val="single"/>
        </w:rPr>
      </w:pPr>
    </w:p>
    <w:p w14:paraId="53FD8F6E" w14:textId="65F39E0B" w:rsidR="003212B8" w:rsidRDefault="003212B8" w:rsidP="003212B8">
      <w:pPr>
        <w:pStyle w:val="ListParagraph"/>
        <w:numPr>
          <w:ilvl w:val="0"/>
          <w:numId w:val="31"/>
        </w:numPr>
        <w:spacing w:line="257" w:lineRule="auto"/>
        <w:rPr>
          <w:rFonts w:ascii="Times New Roman" w:hAnsi="Times New Roman"/>
          <w:b/>
          <w:sz w:val="28"/>
          <w:szCs w:val="28"/>
          <w:u w:val="single"/>
        </w:rPr>
      </w:pPr>
      <w:r>
        <w:rPr>
          <w:rFonts w:ascii="Times New Roman" w:hAnsi="Times New Roman"/>
          <w:b/>
          <w:sz w:val="28"/>
          <w:szCs w:val="28"/>
          <w:u w:val="single"/>
        </w:rPr>
        <w:t>USART USING HAL_DRIVERS</w:t>
      </w:r>
    </w:p>
    <w:p w14:paraId="4E0300E2" w14:textId="169C32B4" w:rsidR="00A5138B" w:rsidRDefault="00A5138B" w:rsidP="00A5138B">
      <w:pPr>
        <w:pStyle w:val="ListParagraph"/>
        <w:spacing w:line="257" w:lineRule="auto"/>
        <w:ind w:firstLine="0"/>
        <w:rPr>
          <w:rFonts w:ascii="Times New Roman" w:hAnsi="Times New Roman"/>
          <w:b/>
          <w:sz w:val="28"/>
          <w:szCs w:val="28"/>
          <w:u w:val="single"/>
        </w:rPr>
      </w:pPr>
      <w:r>
        <w:rPr>
          <w:rFonts w:ascii="Times New Roman" w:hAnsi="Times New Roman"/>
          <w:b/>
          <w:noProof/>
          <w:sz w:val="28"/>
          <w:szCs w:val="28"/>
          <w:u w:val="single"/>
        </w:rPr>
        <w:drawing>
          <wp:inline distT="0" distB="0" distL="0" distR="0" wp14:anchorId="0151F2BE" wp14:editId="79BB121E">
            <wp:extent cx="5247861" cy="2965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art.PNG"/>
                    <pic:cNvPicPr/>
                  </pic:nvPicPr>
                  <pic:blipFill>
                    <a:blip r:embed="rId21">
                      <a:extLst>
                        <a:ext uri="{28A0092B-C50C-407E-A947-70E740481C1C}">
                          <a14:useLocalDpi xmlns:a14="http://schemas.microsoft.com/office/drawing/2010/main" val="0"/>
                        </a:ext>
                      </a:extLst>
                    </a:blip>
                    <a:stretch>
                      <a:fillRect/>
                    </a:stretch>
                  </pic:blipFill>
                  <pic:spPr>
                    <a:xfrm>
                      <a:off x="0" y="0"/>
                      <a:ext cx="5267373" cy="2976476"/>
                    </a:xfrm>
                    <a:prstGeom prst="rect">
                      <a:avLst/>
                    </a:prstGeom>
                  </pic:spPr>
                </pic:pic>
              </a:graphicData>
            </a:graphic>
          </wp:inline>
        </w:drawing>
      </w:r>
    </w:p>
    <w:p w14:paraId="40CA7F41" w14:textId="35E979D8" w:rsidR="003212B8" w:rsidRDefault="003212B8" w:rsidP="003212B8">
      <w:pPr>
        <w:spacing w:line="257" w:lineRule="auto"/>
        <w:ind w:firstLine="0"/>
        <w:rPr>
          <w:rFonts w:ascii="Times New Roman" w:hAnsi="Times New Roman"/>
          <w:b/>
          <w:sz w:val="28"/>
          <w:szCs w:val="28"/>
          <w:u w:val="single"/>
        </w:rPr>
      </w:pPr>
    </w:p>
    <w:p w14:paraId="2ECE7A6A"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#include&lt;stdio.h&gt;</w:t>
      </w:r>
    </w:p>
    <w:p w14:paraId="423AF2D9"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#include&lt;string.h&gt;</w:t>
      </w:r>
    </w:p>
    <w:p w14:paraId="6A834D77"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#include "stm32f407xx.h"</w:t>
      </w:r>
    </w:p>
    <w:p w14:paraId="4A3FB7E1" w14:textId="77777777" w:rsidR="003212B8" w:rsidRPr="003212B8" w:rsidRDefault="003212B8" w:rsidP="003212B8">
      <w:pPr>
        <w:spacing w:line="256" w:lineRule="auto"/>
        <w:ind w:firstLine="0"/>
        <w:rPr>
          <w:rFonts w:ascii="Times New Roman" w:hAnsi="Times New Roman"/>
          <w:sz w:val="24"/>
          <w:szCs w:val="24"/>
        </w:rPr>
      </w:pPr>
    </w:p>
    <w:p w14:paraId="097E10ED"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char msg[1024] = "UART Tx testing...\n\r";</w:t>
      </w:r>
    </w:p>
    <w:p w14:paraId="445C13F0" w14:textId="77777777" w:rsidR="003212B8" w:rsidRPr="003212B8" w:rsidRDefault="003212B8" w:rsidP="003212B8">
      <w:pPr>
        <w:spacing w:line="256" w:lineRule="auto"/>
        <w:ind w:firstLine="0"/>
        <w:rPr>
          <w:rFonts w:ascii="Times New Roman" w:hAnsi="Times New Roman"/>
          <w:sz w:val="24"/>
          <w:szCs w:val="24"/>
        </w:rPr>
      </w:pPr>
    </w:p>
    <w:p w14:paraId="1B75AEBD"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USART_Handle_t usart2_handle;</w:t>
      </w:r>
    </w:p>
    <w:p w14:paraId="0CBD4641" w14:textId="77777777" w:rsidR="003212B8" w:rsidRPr="003212B8" w:rsidRDefault="003212B8" w:rsidP="003212B8">
      <w:pPr>
        <w:spacing w:line="256" w:lineRule="auto"/>
        <w:ind w:firstLine="0"/>
        <w:rPr>
          <w:rFonts w:ascii="Times New Roman" w:hAnsi="Times New Roman"/>
          <w:sz w:val="24"/>
          <w:szCs w:val="24"/>
        </w:rPr>
      </w:pPr>
    </w:p>
    <w:p w14:paraId="543CEAED"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void USART2_Init(void)</w:t>
      </w:r>
    </w:p>
    <w:p w14:paraId="400D7298"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5EF20BA8"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usart2_handle.pUSARTx = USART2;</w:t>
      </w:r>
    </w:p>
    <w:p w14:paraId="06B60F17"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usart2_handle.USART_Config.USART_Baud = USART_STD_BAUD_115200;</w:t>
      </w:r>
    </w:p>
    <w:p w14:paraId="116D9DC8"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usart2_handle.USART_Config.USART_HWFlowControl = USART_HW_FLOW_CTRL_NONE;</w:t>
      </w:r>
    </w:p>
    <w:p w14:paraId="354AAC84"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usart2_handle.USART_Config.USART_Mode = USART_MODE_ONLY_TX;</w:t>
      </w:r>
    </w:p>
    <w:p w14:paraId="0CC919E6"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usart2_handle.USART_Config.USART_NoOfStopBits = USART_STOPBITS_1;</w:t>
      </w:r>
    </w:p>
    <w:p w14:paraId="19F34D25"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lastRenderedPageBreak/>
        <w:tab/>
        <w:t>usart2_handle.USART_Config.USART_WordLength = USART_WORDLEN_8BITS;</w:t>
      </w:r>
    </w:p>
    <w:p w14:paraId="25E34DF3"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usart2_handle.USART_Config.USART_ParityControl = USART_PARITY_DISABLE;</w:t>
      </w:r>
    </w:p>
    <w:p w14:paraId="1C321E06"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USART_Init(&amp;usart2_handle);</w:t>
      </w:r>
    </w:p>
    <w:p w14:paraId="49B68F3E"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7BA206CD" w14:textId="77777777" w:rsidR="003212B8" w:rsidRPr="003212B8" w:rsidRDefault="003212B8" w:rsidP="003212B8">
      <w:pPr>
        <w:spacing w:line="256" w:lineRule="auto"/>
        <w:ind w:firstLine="0"/>
        <w:rPr>
          <w:rFonts w:ascii="Times New Roman" w:hAnsi="Times New Roman"/>
          <w:sz w:val="24"/>
          <w:szCs w:val="24"/>
        </w:rPr>
      </w:pPr>
    </w:p>
    <w:p w14:paraId="11EBD90B"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 xml:space="preserve">void </w:t>
      </w:r>
      <w:r w:rsidRPr="003212B8">
        <w:rPr>
          <w:rFonts w:ascii="Times New Roman" w:hAnsi="Times New Roman"/>
          <w:sz w:val="24"/>
          <w:szCs w:val="24"/>
        </w:rPr>
        <w:tab/>
        <w:t>USART2_GPIOInit(void)</w:t>
      </w:r>
    </w:p>
    <w:p w14:paraId="1FF22422"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2760FB7A"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GPIO_Handle_t usart_gpios;</w:t>
      </w:r>
    </w:p>
    <w:p w14:paraId="4E9C49F7" w14:textId="77777777" w:rsidR="003212B8" w:rsidRPr="003212B8" w:rsidRDefault="003212B8" w:rsidP="003212B8">
      <w:pPr>
        <w:spacing w:line="256" w:lineRule="auto"/>
        <w:ind w:firstLine="0"/>
        <w:rPr>
          <w:rFonts w:ascii="Times New Roman" w:hAnsi="Times New Roman"/>
          <w:sz w:val="24"/>
          <w:szCs w:val="24"/>
        </w:rPr>
      </w:pPr>
    </w:p>
    <w:p w14:paraId="5CCE6FFB"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usart_gpios.pGPIOx = GPIOA;</w:t>
      </w:r>
    </w:p>
    <w:p w14:paraId="76AAD58F"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usart_gpios.GPIO_PinConfig.GPIO_PinMode = GPIO_MODE_ALTFN;</w:t>
      </w:r>
    </w:p>
    <w:p w14:paraId="12CFC5F0"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usart_gpios.GPIO_PinConfig.GPIO_PinOPType = GPIO_OP_TYPE_PP;</w:t>
      </w:r>
    </w:p>
    <w:p w14:paraId="47E94CBF"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usart_gpios.GPIO_PinConfig.GPIO_PinPuPdControl = GPIO_PIN_PU;</w:t>
      </w:r>
    </w:p>
    <w:p w14:paraId="5C321CF1"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usart_gpios.GPIO_PinConfig.GPIO_PinSpeed = GPIO_SPEED_FAST;</w:t>
      </w:r>
    </w:p>
    <w:p w14:paraId="098D366D"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usart_gpios.GPIO_PinConfig.GPIO_PinAltFunMode =7;</w:t>
      </w:r>
    </w:p>
    <w:p w14:paraId="096DA428" w14:textId="77777777" w:rsidR="003212B8" w:rsidRPr="003212B8" w:rsidRDefault="003212B8" w:rsidP="003212B8">
      <w:pPr>
        <w:spacing w:line="256" w:lineRule="auto"/>
        <w:ind w:firstLine="0"/>
        <w:rPr>
          <w:rFonts w:ascii="Times New Roman" w:hAnsi="Times New Roman"/>
          <w:sz w:val="24"/>
          <w:szCs w:val="24"/>
        </w:rPr>
      </w:pPr>
    </w:p>
    <w:p w14:paraId="4E3F3A9E"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 TX</w:t>
      </w:r>
    </w:p>
    <w:p w14:paraId="6AB8A00E"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usart_gpios.GPIO_PinConfig.GPIO_PinNumber  = GPIO_PIN_NO_2;</w:t>
      </w:r>
    </w:p>
    <w:p w14:paraId="47E11F10"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GPIO_Init(&amp;usart_gpios);</w:t>
      </w:r>
    </w:p>
    <w:p w14:paraId="22718AD2" w14:textId="77777777" w:rsidR="003212B8" w:rsidRPr="003212B8" w:rsidRDefault="003212B8" w:rsidP="003212B8">
      <w:pPr>
        <w:spacing w:line="256" w:lineRule="auto"/>
        <w:ind w:firstLine="0"/>
        <w:rPr>
          <w:rFonts w:ascii="Times New Roman" w:hAnsi="Times New Roman"/>
          <w:sz w:val="24"/>
          <w:szCs w:val="24"/>
        </w:rPr>
      </w:pPr>
    </w:p>
    <w:p w14:paraId="78E7643D"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 RX</w:t>
      </w:r>
    </w:p>
    <w:p w14:paraId="5FFD8313"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usart_gpios.GPIO_PinConfig.GPIO_PinNumber = GPIO_PIN_NO_3;</w:t>
      </w:r>
    </w:p>
    <w:p w14:paraId="1B9A671E"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GPIO_Init(&amp;usart_gpios);</w:t>
      </w:r>
    </w:p>
    <w:p w14:paraId="0D729D01" w14:textId="77777777" w:rsidR="003212B8" w:rsidRPr="003212B8" w:rsidRDefault="003212B8" w:rsidP="003212B8">
      <w:pPr>
        <w:spacing w:line="256" w:lineRule="auto"/>
        <w:ind w:firstLine="0"/>
        <w:rPr>
          <w:rFonts w:ascii="Times New Roman" w:hAnsi="Times New Roman"/>
          <w:sz w:val="24"/>
          <w:szCs w:val="24"/>
        </w:rPr>
      </w:pPr>
    </w:p>
    <w:p w14:paraId="00FDDE33" w14:textId="77777777" w:rsidR="003212B8" w:rsidRPr="003212B8" w:rsidRDefault="003212B8" w:rsidP="003212B8">
      <w:pPr>
        <w:spacing w:line="256" w:lineRule="auto"/>
        <w:ind w:firstLine="0"/>
        <w:rPr>
          <w:rFonts w:ascii="Times New Roman" w:hAnsi="Times New Roman"/>
          <w:sz w:val="24"/>
          <w:szCs w:val="24"/>
        </w:rPr>
      </w:pPr>
    </w:p>
    <w:p w14:paraId="2641EBCC"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49FFBD76" w14:textId="77777777" w:rsidR="003212B8" w:rsidRPr="003212B8" w:rsidRDefault="003212B8" w:rsidP="003212B8">
      <w:pPr>
        <w:spacing w:line="256" w:lineRule="auto"/>
        <w:ind w:firstLine="0"/>
        <w:rPr>
          <w:rFonts w:ascii="Times New Roman" w:hAnsi="Times New Roman"/>
          <w:sz w:val="24"/>
          <w:szCs w:val="24"/>
        </w:rPr>
      </w:pPr>
    </w:p>
    <w:p w14:paraId="731440BA"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void GPIO_ButtonInit(void)</w:t>
      </w:r>
    </w:p>
    <w:p w14:paraId="6B041475"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1691B422"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GPIO_Handle_t GPIOBtn,GpioLed;</w:t>
      </w:r>
    </w:p>
    <w:p w14:paraId="6EB837EB" w14:textId="77777777" w:rsidR="003212B8" w:rsidRPr="003212B8" w:rsidRDefault="003212B8" w:rsidP="003212B8">
      <w:pPr>
        <w:spacing w:line="256" w:lineRule="auto"/>
        <w:ind w:firstLine="0"/>
        <w:rPr>
          <w:rFonts w:ascii="Times New Roman" w:hAnsi="Times New Roman"/>
          <w:sz w:val="24"/>
          <w:szCs w:val="24"/>
        </w:rPr>
      </w:pPr>
    </w:p>
    <w:p w14:paraId="2C461BB9"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//this is btn gpio configuration</w:t>
      </w:r>
    </w:p>
    <w:p w14:paraId="18A24AAC"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GPIOBtn.pGPIOx = GPIOA;</w:t>
      </w:r>
    </w:p>
    <w:p w14:paraId="25176062"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GPIOBtn.GPIO_PinConfig.GPIO_PinNumber = GPIO_PIN_NO_0;</w:t>
      </w:r>
    </w:p>
    <w:p w14:paraId="0CD9566A"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GPIOBtn.GPIO_PinConfig.GPIO_PinMode = GPIO_MODE_IN;</w:t>
      </w:r>
    </w:p>
    <w:p w14:paraId="08D4C693"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GPIOBtn.GPIO_PinConfig.GPIO_PinSpeed = GPIO_SPEED_FAST;</w:t>
      </w:r>
    </w:p>
    <w:p w14:paraId="65D2B35E"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GPIOBtn.GPIO_PinConfig.GPIO_PinPuPdControl = GPIO_NO_PUPD;</w:t>
      </w:r>
    </w:p>
    <w:p w14:paraId="5F37FF4E" w14:textId="77777777" w:rsidR="003212B8" w:rsidRPr="003212B8" w:rsidRDefault="003212B8" w:rsidP="003212B8">
      <w:pPr>
        <w:spacing w:line="256" w:lineRule="auto"/>
        <w:ind w:firstLine="0"/>
        <w:rPr>
          <w:rFonts w:ascii="Times New Roman" w:hAnsi="Times New Roman"/>
          <w:sz w:val="24"/>
          <w:szCs w:val="24"/>
        </w:rPr>
      </w:pPr>
    </w:p>
    <w:p w14:paraId="024A2B3B"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GPIO_Init(&amp;GPIOBtn);</w:t>
      </w:r>
    </w:p>
    <w:p w14:paraId="72692C61" w14:textId="77777777" w:rsidR="003212B8" w:rsidRPr="003212B8" w:rsidRDefault="003212B8" w:rsidP="003212B8">
      <w:pPr>
        <w:spacing w:line="256" w:lineRule="auto"/>
        <w:ind w:firstLine="0"/>
        <w:rPr>
          <w:rFonts w:ascii="Times New Roman" w:hAnsi="Times New Roman"/>
          <w:sz w:val="24"/>
          <w:szCs w:val="24"/>
        </w:rPr>
      </w:pPr>
    </w:p>
    <w:p w14:paraId="47D87D0D"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//this is led gpio configuration</w:t>
      </w:r>
    </w:p>
    <w:p w14:paraId="57423736"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lastRenderedPageBreak/>
        <w:tab/>
        <w:t>GpioLed.pGPIOx = GPIOD;</w:t>
      </w:r>
    </w:p>
    <w:p w14:paraId="224CE424"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GpioLed.GPIO_PinConfig.GPIO_PinNumber = GPIO_PIN_NO_12;</w:t>
      </w:r>
    </w:p>
    <w:p w14:paraId="7AD90487"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GpioLed.GPIO_PinConfig.GPIO_PinMode = GPIO_MODE_OUT;</w:t>
      </w:r>
    </w:p>
    <w:p w14:paraId="728FABDF"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GpioLed.GPIO_PinConfig.GPIO_PinSpeed = GPIO_SPEED_FAST;</w:t>
      </w:r>
    </w:p>
    <w:p w14:paraId="0CC17B88"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GpioLed.GPIO_PinConfig.GPIO_PinOPType = GPIO_OP_TYPE_OD;</w:t>
      </w:r>
    </w:p>
    <w:p w14:paraId="75ACCB12"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GpioLed.GPIO_PinConfig.GPIO_PinPuPdControl = GPIO_NO_PUPD;</w:t>
      </w:r>
    </w:p>
    <w:p w14:paraId="00F77A5D" w14:textId="77777777" w:rsidR="003212B8" w:rsidRPr="003212B8" w:rsidRDefault="003212B8" w:rsidP="003212B8">
      <w:pPr>
        <w:spacing w:line="256" w:lineRule="auto"/>
        <w:ind w:firstLine="0"/>
        <w:rPr>
          <w:rFonts w:ascii="Times New Roman" w:hAnsi="Times New Roman"/>
          <w:sz w:val="24"/>
          <w:szCs w:val="24"/>
        </w:rPr>
      </w:pPr>
    </w:p>
    <w:p w14:paraId="311DE8F9"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GPIO_PeriClockControl(GPIOD,ENABLE);</w:t>
      </w:r>
    </w:p>
    <w:p w14:paraId="637F7238" w14:textId="77777777" w:rsidR="003212B8" w:rsidRPr="003212B8" w:rsidRDefault="003212B8" w:rsidP="003212B8">
      <w:pPr>
        <w:spacing w:line="256" w:lineRule="auto"/>
        <w:ind w:firstLine="0"/>
        <w:rPr>
          <w:rFonts w:ascii="Times New Roman" w:hAnsi="Times New Roman"/>
          <w:sz w:val="24"/>
          <w:szCs w:val="24"/>
        </w:rPr>
      </w:pPr>
    </w:p>
    <w:p w14:paraId="2B4DCAEA"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GPIO_Init(&amp;GpioLed);</w:t>
      </w:r>
    </w:p>
    <w:p w14:paraId="626E38D7" w14:textId="77777777" w:rsidR="003212B8" w:rsidRPr="003212B8" w:rsidRDefault="003212B8" w:rsidP="003212B8">
      <w:pPr>
        <w:spacing w:line="256" w:lineRule="auto"/>
        <w:ind w:firstLine="0"/>
        <w:rPr>
          <w:rFonts w:ascii="Times New Roman" w:hAnsi="Times New Roman"/>
          <w:sz w:val="24"/>
          <w:szCs w:val="24"/>
        </w:rPr>
      </w:pPr>
    </w:p>
    <w:p w14:paraId="39877509"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1CA1A773" w14:textId="77777777" w:rsidR="003212B8" w:rsidRPr="003212B8" w:rsidRDefault="003212B8" w:rsidP="003212B8">
      <w:pPr>
        <w:spacing w:line="256" w:lineRule="auto"/>
        <w:ind w:firstLine="0"/>
        <w:rPr>
          <w:rFonts w:ascii="Times New Roman" w:hAnsi="Times New Roman"/>
          <w:sz w:val="24"/>
          <w:szCs w:val="24"/>
        </w:rPr>
      </w:pPr>
    </w:p>
    <w:p w14:paraId="00A19DB4"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void delay(void)</w:t>
      </w:r>
    </w:p>
    <w:p w14:paraId="532BBB56"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4FBEADE1"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for(uint32_t i = 0 ; i &lt; 500000/2 ; i ++);</w:t>
      </w:r>
    </w:p>
    <w:p w14:paraId="61217BA9"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5C91E3F3" w14:textId="77777777" w:rsidR="003212B8" w:rsidRPr="003212B8" w:rsidRDefault="003212B8" w:rsidP="003212B8">
      <w:pPr>
        <w:spacing w:line="256" w:lineRule="auto"/>
        <w:ind w:firstLine="0"/>
        <w:rPr>
          <w:rFonts w:ascii="Times New Roman" w:hAnsi="Times New Roman"/>
          <w:sz w:val="24"/>
          <w:szCs w:val="24"/>
        </w:rPr>
      </w:pPr>
    </w:p>
    <w:p w14:paraId="63E2CE25" w14:textId="77777777" w:rsidR="003212B8" w:rsidRPr="003212B8" w:rsidRDefault="003212B8" w:rsidP="003212B8">
      <w:pPr>
        <w:spacing w:line="256" w:lineRule="auto"/>
        <w:ind w:firstLine="0"/>
        <w:rPr>
          <w:rFonts w:ascii="Times New Roman" w:hAnsi="Times New Roman"/>
          <w:sz w:val="24"/>
          <w:szCs w:val="24"/>
        </w:rPr>
      </w:pPr>
    </w:p>
    <w:p w14:paraId="0F0B5EBA"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int main(void)</w:t>
      </w:r>
    </w:p>
    <w:p w14:paraId="423DADA8"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w:t>
      </w:r>
    </w:p>
    <w:p w14:paraId="533BE6B0" w14:textId="77777777" w:rsidR="003212B8" w:rsidRPr="003212B8" w:rsidRDefault="003212B8" w:rsidP="003212B8">
      <w:pPr>
        <w:spacing w:line="256" w:lineRule="auto"/>
        <w:ind w:firstLine="0"/>
        <w:rPr>
          <w:rFonts w:ascii="Times New Roman" w:hAnsi="Times New Roman"/>
          <w:sz w:val="24"/>
          <w:szCs w:val="24"/>
        </w:rPr>
      </w:pPr>
    </w:p>
    <w:p w14:paraId="3C0DD3EA"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GPIO_ButtonInit();</w:t>
      </w:r>
    </w:p>
    <w:p w14:paraId="79879A03" w14:textId="77777777" w:rsidR="003212B8" w:rsidRPr="003212B8" w:rsidRDefault="003212B8" w:rsidP="003212B8">
      <w:pPr>
        <w:spacing w:line="256" w:lineRule="auto"/>
        <w:ind w:firstLine="0"/>
        <w:rPr>
          <w:rFonts w:ascii="Times New Roman" w:hAnsi="Times New Roman"/>
          <w:sz w:val="24"/>
          <w:szCs w:val="24"/>
        </w:rPr>
      </w:pPr>
    </w:p>
    <w:p w14:paraId="622C5568"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USART2_GPIOInit();</w:t>
      </w:r>
    </w:p>
    <w:p w14:paraId="59D55B69" w14:textId="77777777" w:rsidR="003212B8" w:rsidRPr="003212B8" w:rsidRDefault="003212B8" w:rsidP="003212B8">
      <w:pPr>
        <w:spacing w:line="256" w:lineRule="auto"/>
        <w:ind w:firstLine="0"/>
        <w:rPr>
          <w:rFonts w:ascii="Times New Roman" w:hAnsi="Times New Roman"/>
          <w:sz w:val="24"/>
          <w:szCs w:val="24"/>
        </w:rPr>
      </w:pPr>
    </w:p>
    <w:p w14:paraId="6920A2CF"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 xml:space="preserve">    USART2_Init();</w:t>
      </w:r>
    </w:p>
    <w:p w14:paraId="2412CCF9" w14:textId="77777777" w:rsidR="003212B8" w:rsidRPr="003212B8" w:rsidRDefault="003212B8" w:rsidP="003212B8">
      <w:pPr>
        <w:spacing w:line="256" w:lineRule="auto"/>
        <w:ind w:firstLine="0"/>
        <w:rPr>
          <w:rFonts w:ascii="Times New Roman" w:hAnsi="Times New Roman"/>
          <w:sz w:val="24"/>
          <w:szCs w:val="24"/>
        </w:rPr>
      </w:pPr>
    </w:p>
    <w:p w14:paraId="004E23E8"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 xml:space="preserve">    USART_PeripheralControl(USART2,ENABLE);</w:t>
      </w:r>
    </w:p>
    <w:p w14:paraId="50C43EA4" w14:textId="77777777" w:rsidR="003212B8" w:rsidRPr="003212B8" w:rsidRDefault="003212B8" w:rsidP="003212B8">
      <w:pPr>
        <w:spacing w:line="256" w:lineRule="auto"/>
        <w:ind w:firstLine="0"/>
        <w:rPr>
          <w:rFonts w:ascii="Times New Roman" w:hAnsi="Times New Roman"/>
          <w:sz w:val="24"/>
          <w:szCs w:val="24"/>
        </w:rPr>
      </w:pPr>
    </w:p>
    <w:p w14:paraId="13A3FEBC"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 xml:space="preserve">    while(1)</w:t>
      </w:r>
    </w:p>
    <w:p w14:paraId="15703C67"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 xml:space="preserve">    {</w:t>
      </w:r>
    </w:p>
    <w:p w14:paraId="0DCA078C"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r>
      <w:r w:rsidRPr="003212B8">
        <w:rPr>
          <w:rFonts w:ascii="Times New Roman" w:hAnsi="Times New Roman"/>
          <w:sz w:val="24"/>
          <w:szCs w:val="24"/>
        </w:rPr>
        <w:tab/>
        <w:t>//wait till button is pressed</w:t>
      </w:r>
    </w:p>
    <w:p w14:paraId="1A904E51"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r>
      <w:r w:rsidRPr="003212B8">
        <w:rPr>
          <w:rFonts w:ascii="Times New Roman" w:hAnsi="Times New Roman"/>
          <w:sz w:val="24"/>
          <w:szCs w:val="24"/>
        </w:rPr>
        <w:tab/>
        <w:t>while( ! GPIO_ReadFromInputPin(GPIOA,GPIO_PIN_NO_0) );</w:t>
      </w:r>
    </w:p>
    <w:p w14:paraId="2D1945B4" w14:textId="77777777" w:rsidR="003212B8" w:rsidRPr="003212B8" w:rsidRDefault="003212B8" w:rsidP="003212B8">
      <w:pPr>
        <w:spacing w:line="256" w:lineRule="auto"/>
        <w:ind w:firstLine="0"/>
        <w:rPr>
          <w:rFonts w:ascii="Times New Roman" w:hAnsi="Times New Roman"/>
          <w:sz w:val="24"/>
          <w:szCs w:val="24"/>
        </w:rPr>
      </w:pPr>
    </w:p>
    <w:p w14:paraId="3D93E0C9"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r>
      <w:r w:rsidRPr="003212B8">
        <w:rPr>
          <w:rFonts w:ascii="Times New Roman" w:hAnsi="Times New Roman"/>
          <w:sz w:val="24"/>
          <w:szCs w:val="24"/>
        </w:rPr>
        <w:tab/>
        <w:t>//to avoid button de-bouncing related issues 200ms of delay</w:t>
      </w:r>
    </w:p>
    <w:p w14:paraId="6D23430D"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r>
      <w:r w:rsidRPr="003212B8">
        <w:rPr>
          <w:rFonts w:ascii="Times New Roman" w:hAnsi="Times New Roman"/>
          <w:sz w:val="24"/>
          <w:szCs w:val="24"/>
        </w:rPr>
        <w:tab/>
        <w:t>delay();</w:t>
      </w:r>
    </w:p>
    <w:p w14:paraId="7CD04739" w14:textId="77777777" w:rsidR="003212B8" w:rsidRPr="003212B8" w:rsidRDefault="003212B8" w:rsidP="003212B8">
      <w:pPr>
        <w:spacing w:line="256" w:lineRule="auto"/>
        <w:ind w:firstLine="0"/>
        <w:rPr>
          <w:rFonts w:ascii="Times New Roman" w:hAnsi="Times New Roman"/>
          <w:sz w:val="24"/>
          <w:szCs w:val="24"/>
        </w:rPr>
      </w:pPr>
    </w:p>
    <w:p w14:paraId="5D495F80"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r>
      <w:r w:rsidRPr="003212B8">
        <w:rPr>
          <w:rFonts w:ascii="Times New Roman" w:hAnsi="Times New Roman"/>
          <w:sz w:val="24"/>
          <w:szCs w:val="24"/>
        </w:rPr>
        <w:tab/>
        <w:t>USART_SendData(&amp;usart2_handle,(uint8_t*)msg,strlen(msg));</w:t>
      </w:r>
    </w:p>
    <w:p w14:paraId="62E18CD6" w14:textId="77777777" w:rsidR="003212B8" w:rsidRPr="003212B8" w:rsidRDefault="003212B8" w:rsidP="003212B8">
      <w:pPr>
        <w:spacing w:line="256" w:lineRule="auto"/>
        <w:ind w:firstLine="0"/>
        <w:rPr>
          <w:rFonts w:ascii="Times New Roman" w:hAnsi="Times New Roman"/>
          <w:sz w:val="24"/>
          <w:szCs w:val="24"/>
        </w:rPr>
      </w:pPr>
    </w:p>
    <w:p w14:paraId="01E4D7B2"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 xml:space="preserve">    }</w:t>
      </w:r>
    </w:p>
    <w:p w14:paraId="433374FF" w14:textId="77777777" w:rsidR="003212B8" w:rsidRPr="003212B8" w:rsidRDefault="003212B8" w:rsidP="003212B8">
      <w:pPr>
        <w:spacing w:line="256" w:lineRule="auto"/>
        <w:ind w:firstLine="0"/>
        <w:rPr>
          <w:rFonts w:ascii="Times New Roman" w:hAnsi="Times New Roman"/>
          <w:sz w:val="24"/>
          <w:szCs w:val="24"/>
        </w:rPr>
      </w:pPr>
    </w:p>
    <w:p w14:paraId="281C305C" w14:textId="77777777" w:rsidR="003212B8" w:rsidRPr="003212B8" w:rsidRDefault="003212B8" w:rsidP="003212B8">
      <w:pPr>
        <w:spacing w:line="256" w:lineRule="auto"/>
        <w:ind w:firstLine="0"/>
        <w:rPr>
          <w:rFonts w:ascii="Times New Roman" w:hAnsi="Times New Roman"/>
          <w:sz w:val="24"/>
          <w:szCs w:val="24"/>
        </w:rPr>
      </w:pPr>
      <w:r w:rsidRPr="003212B8">
        <w:rPr>
          <w:rFonts w:ascii="Times New Roman" w:hAnsi="Times New Roman"/>
          <w:sz w:val="24"/>
          <w:szCs w:val="24"/>
        </w:rPr>
        <w:tab/>
        <w:t>return 0;</w:t>
      </w:r>
    </w:p>
    <w:p w14:paraId="7C18CEE7" w14:textId="0F26851B" w:rsidR="0058273D" w:rsidRPr="00A5138B" w:rsidRDefault="00A5138B" w:rsidP="00A5138B">
      <w:pPr>
        <w:spacing w:line="256" w:lineRule="auto"/>
        <w:ind w:firstLine="0"/>
        <w:rPr>
          <w:rFonts w:ascii="Times New Roman" w:hAnsi="Times New Roman"/>
          <w:sz w:val="24"/>
          <w:szCs w:val="24"/>
        </w:rPr>
      </w:pPr>
      <w:r>
        <w:rPr>
          <w:rFonts w:ascii="Times New Roman" w:hAnsi="Times New Roman"/>
          <w:sz w:val="24"/>
          <w:szCs w:val="24"/>
        </w:rPr>
        <w:t>}</w:t>
      </w:r>
    </w:p>
    <w:p w14:paraId="27F1DA4F" w14:textId="77777777" w:rsidR="0058273D" w:rsidRDefault="0058273D" w:rsidP="00485748">
      <w:pPr>
        <w:spacing w:line="257" w:lineRule="auto"/>
        <w:ind w:firstLine="0"/>
        <w:rPr>
          <w:rFonts w:ascii="Times New Roman" w:hAnsi="Times New Roman"/>
          <w:b/>
          <w:sz w:val="28"/>
          <w:szCs w:val="28"/>
          <w:u w:val="single"/>
        </w:rPr>
      </w:pPr>
    </w:p>
    <w:p w14:paraId="2C008F49" w14:textId="224A86C9" w:rsidR="00C5460F" w:rsidRPr="006F0EC2" w:rsidRDefault="006F0EC2" w:rsidP="00485748">
      <w:pPr>
        <w:spacing w:line="257" w:lineRule="auto"/>
        <w:ind w:firstLine="0"/>
        <w:rPr>
          <w:rFonts w:ascii="Times New Roman" w:hAnsi="Times New Roman"/>
          <w:b/>
          <w:sz w:val="28"/>
          <w:szCs w:val="28"/>
          <w:u w:val="single"/>
        </w:rPr>
      </w:pPr>
      <w:r w:rsidRPr="006F0EC2">
        <w:rPr>
          <w:rFonts w:ascii="Times New Roman" w:hAnsi="Times New Roman"/>
          <w:b/>
          <w:sz w:val="28"/>
          <w:szCs w:val="28"/>
          <w:u w:val="single"/>
        </w:rPr>
        <w:t>SERIAL PERIPHERAL INTERFACE</w:t>
      </w:r>
      <w:r w:rsidRPr="006F0EC2">
        <w:rPr>
          <w:rFonts w:ascii="Times New Roman" w:eastAsia="Segoe UI Emoji" w:hAnsi="Times New Roman"/>
          <w:b/>
          <w:sz w:val="28"/>
          <w:szCs w:val="28"/>
          <w:u w:val="single"/>
        </w:rPr>
        <w:t>(SPI):</w:t>
      </w:r>
    </w:p>
    <w:p w14:paraId="262F14B9" w14:textId="055B006C" w:rsidR="00C5460F" w:rsidRDefault="00C5460F" w:rsidP="00485748">
      <w:pPr>
        <w:spacing w:line="257" w:lineRule="auto"/>
        <w:ind w:firstLine="0"/>
        <w:rPr>
          <w:rFonts w:ascii="Times New Roman" w:hAnsi="Times New Roman"/>
          <w:sz w:val="28"/>
          <w:szCs w:val="28"/>
        </w:rPr>
      </w:pPr>
    </w:p>
    <w:p w14:paraId="4B08E173" w14:textId="776F2FF9" w:rsidR="006F0EC2" w:rsidRPr="00AE579A" w:rsidRDefault="006F0EC2" w:rsidP="006F0EC2">
      <w:pPr>
        <w:autoSpaceDE w:val="0"/>
        <w:autoSpaceDN w:val="0"/>
        <w:adjustRightInd w:val="0"/>
        <w:spacing w:line="360" w:lineRule="auto"/>
        <w:ind w:firstLine="720"/>
        <w:jc w:val="both"/>
        <w:rPr>
          <w:rFonts w:ascii="Times New Roman" w:hAnsi="Times New Roman"/>
          <w:sz w:val="24"/>
          <w:szCs w:val="24"/>
          <w:lang w:val="en-IN" w:bidi="ar-SA"/>
        </w:rPr>
      </w:pPr>
      <w:r w:rsidRPr="00AE579A">
        <w:rPr>
          <w:rFonts w:ascii="Times New Roman" w:hAnsi="Times New Roman"/>
          <w:sz w:val="24"/>
          <w:szCs w:val="24"/>
          <w:lang w:val="en-IN" w:bidi="ar-SA"/>
        </w:rPr>
        <w:t>The SPI interface provides two main functions, supporting either the SPI protocol or the I2Saudio protocol. By default, it is the SPI function that is selected. It is possible to switch the interface from SPI to I2S by software.</w:t>
      </w:r>
    </w:p>
    <w:p w14:paraId="2EBDD311" w14:textId="77777777" w:rsidR="006F0EC2" w:rsidRPr="00AE579A" w:rsidRDefault="006F0EC2" w:rsidP="006F0EC2">
      <w:pPr>
        <w:autoSpaceDE w:val="0"/>
        <w:autoSpaceDN w:val="0"/>
        <w:adjustRightInd w:val="0"/>
        <w:spacing w:line="360" w:lineRule="auto"/>
        <w:ind w:firstLine="720"/>
        <w:jc w:val="both"/>
        <w:rPr>
          <w:rFonts w:ascii="Times New Roman" w:hAnsi="Times New Roman"/>
          <w:sz w:val="24"/>
          <w:szCs w:val="24"/>
          <w:lang w:val="en-IN" w:bidi="ar-SA"/>
        </w:rPr>
      </w:pPr>
      <w:r w:rsidRPr="00AE579A">
        <w:rPr>
          <w:rFonts w:ascii="Times New Roman" w:hAnsi="Times New Roman"/>
          <w:sz w:val="24"/>
          <w:szCs w:val="24"/>
          <w:lang w:val="en-IN" w:bidi="ar-SA"/>
        </w:rPr>
        <w:t>The serial peripheral interface (SPI) allows half/ full-duplex, synchronous, serial</w:t>
      </w:r>
    </w:p>
    <w:p w14:paraId="7CE60C45" w14:textId="5B0E1717" w:rsidR="006F0EC2" w:rsidRPr="00AE579A" w:rsidRDefault="006F0EC2" w:rsidP="006F0EC2">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communication with external devices. The interface can be configured as the master and in this case it provides the communication clock (SCK) to the external slave device. The</w:t>
      </w:r>
    </w:p>
    <w:p w14:paraId="2071A9E8" w14:textId="25846CE9" w:rsidR="006F0EC2" w:rsidRPr="00AE579A" w:rsidRDefault="006F0EC2" w:rsidP="006F0EC2">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interface is also capable of operating in multi-master configuration.</w:t>
      </w:r>
    </w:p>
    <w:p w14:paraId="438FE00E" w14:textId="77777777" w:rsidR="006F0EC2" w:rsidRPr="00AE579A" w:rsidRDefault="006F0EC2" w:rsidP="006F0EC2">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It may be used for a variety of purposes, including simplex synchronous transfers on two</w:t>
      </w:r>
    </w:p>
    <w:p w14:paraId="01934A76" w14:textId="77777777" w:rsidR="006F0EC2" w:rsidRPr="00AE579A" w:rsidRDefault="006F0EC2" w:rsidP="006F0EC2">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lines with a possible bidirectional data line or reliable communication using CRC checking.</w:t>
      </w:r>
    </w:p>
    <w:p w14:paraId="37D0BC3E" w14:textId="756A33C7" w:rsidR="006F0EC2" w:rsidRPr="00AE579A" w:rsidRDefault="006F0EC2" w:rsidP="004C1FB9">
      <w:pPr>
        <w:autoSpaceDE w:val="0"/>
        <w:autoSpaceDN w:val="0"/>
        <w:adjustRightInd w:val="0"/>
        <w:spacing w:line="360" w:lineRule="auto"/>
        <w:ind w:firstLine="720"/>
        <w:jc w:val="both"/>
        <w:rPr>
          <w:rFonts w:ascii="Times New Roman" w:hAnsi="Times New Roman"/>
          <w:sz w:val="24"/>
          <w:szCs w:val="24"/>
          <w:lang w:val="en-IN" w:bidi="ar-SA"/>
        </w:rPr>
      </w:pPr>
      <w:r w:rsidRPr="00AE579A">
        <w:rPr>
          <w:rFonts w:ascii="Times New Roman" w:hAnsi="Times New Roman"/>
          <w:sz w:val="24"/>
          <w:szCs w:val="24"/>
          <w:lang w:val="en-IN" w:bidi="ar-SA"/>
        </w:rPr>
        <w:t>The I2S is also a synchronous serial communication interface. It can address four different</w:t>
      </w:r>
      <w:r w:rsidR="004C1FB9" w:rsidRPr="00AE579A">
        <w:rPr>
          <w:rFonts w:ascii="Times New Roman" w:hAnsi="Times New Roman"/>
          <w:sz w:val="24"/>
          <w:szCs w:val="24"/>
          <w:lang w:val="en-IN" w:bidi="ar-SA"/>
        </w:rPr>
        <w:t xml:space="preserve"> a</w:t>
      </w:r>
      <w:r w:rsidRPr="00AE579A">
        <w:rPr>
          <w:rFonts w:ascii="Times New Roman" w:hAnsi="Times New Roman"/>
          <w:sz w:val="24"/>
          <w:szCs w:val="24"/>
          <w:lang w:val="en-IN" w:bidi="ar-SA"/>
        </w:rPr>
        <w:t xml:space="preserve">udio standards including the I2S Philips standard, the MSB- and LSB-justified </w:t>
      </w:r>
      <w:r w:rsidR="004C1FB9" w:rsidRPr="00AE579A">
        <w:rPr>
          <w:rFonts w:ascii="Times New Roman" w:hAnsi="Times New Roman"/>
          <w:sz w:val="24"/>
          <w:szCs w:val="24"/>
          <w:lang w:val="en-IN" w:bidi="ar-SA"/>
        </w:rPr>
        <w:t>standards, and</w:t>
      </w:r>
      <w:r w:rsidRPr="00AE579A">
        <w:rPr>
          <w:rFonts w:ascii="Times New Roman" w:hAnsi="Times New Roman"/>
          <w:sz w:val="24"/>
          <w:szCs w:val="24"/>
          <w:lang w:val="en-IN" w:bidi="ar-SA"/>
        </w:rPr>
        <w:t xml:space="preserve"> the PCM standard. It can operate as a slave or a master device in full-duplex mode</w:t>
      </w:r>
      <w:r w:rsidR="004C1FB9" w:rsidRPr="00AE579A">
        <w:rPr>
          <w:rFonts w:ascii="Times New Roman" w:hAnsi="Times New Roman"/>
          <w:sz w:val="24"/>
          <w:szCs w:val="24"/>
          <w:lang w:val="en-IN" w:bidi="ar-SA"/>
        </w:rPr>
        <w:t xml:space="preserve"> </w:t>
      </w:r>
      <w:r w:rsidRPr="00AE579A">
        <w:rPr>
          <w:rFonts w:ascii="Times New Roman" w:hAnsi="Times New Roman"/>
          <w:sz w:val="24"/>
          <w:szCs w:val="24"/>
          <w:lang w:val="en-IN" w:bidi="ar-SA"/>
        </w:rPr>
        <w:t>(using 4 pins) or in half-duplex mode (using 3 pins). Master clock can be provided by the</w:t>
      </w:r>
      <w:r w:rsidR="004C1FB9" w:rsidRPr="00AE579A">
        <w:rPr>
          <w:rFonts w:ascii="Times New Roman" w:hAnsi="Times New Roman"/>
          <w:sz w:val="24"/>
          <w:szCs w:val="24"/>
          <w:lang w:val="en-IN" w:bidi="ar-SA"/>
        </w:rPr>
        <w:t xml:space="preserve"> </w:t>
      </w:r>
      <w:r w:rsidRPr="00AE579A">
        <w:rPr>
          <w:rFonts w:ascii="Times New Roman" w:hAnsi="Times New Roman"/>
          <w:sz w:val="24"/>
          <w:szCs w:val="24"/>
          <w:lang w:val="en-IN" w:bidi="ar-SA"/>
        </w:rPr>
        <w:t>interface to an external slave component when the I2S is configured as the communication</w:t>
      </w:r>
    </w:p>
    <w:p w14:paraId="0F2BEB7B" w14:textId="5DD266FF" w:rsidR="00C5460F" w:rsidRPr="00AE579A" w:rsidRDefault="006F0EC2" w:rsidP="006F0EC2">
      <w:pPr>
        <w:spacing w:line="360" w:lineRule="auto"/>
        <w:ind w:firstLine="0"/>
        <w:jc w:val="both"/>
        <w:rPr>
          <w:rFonts w:ascii="Times New Roman" w:hAnsi="Times New Roman"/>
          <w:sz w:val="24"/>
          <w:szCs w:val="24"/>
        </w:rPr>
      </w:pPr>
      <w:r w:rsidRPr="00AE579A">
        <w:rPr>
          <w:rFonts w:ascii="Times New Roman" w:hAnsi="Times New Roman"/>
          <w:sz w:val="24"/>
          <w:szCs w:val="24"/>
          <w:lang w:val="en-IN" w:bidi="ar-SA"/>
        </w:rPr>
        <w:t>master.</w:t>
      </w:r>
    </w:p>
    <w:p w14:paraId="17AF580C" w14:textId="74C29752" w:rsidR="004C1FB9" w:rsidRDefault="004C1FB9" w:rsidP="00485748">
      <w:pPr>
        <w:spacing w:line="257" w:lineRule="auto"/>
        <w:ind w:firstLine="0"/>
        <w:rPr>
          <w:rFonts w:ascii="Times New Roman" w:hAnsi="Times New Roman"/>
          <w:sz w:val="28"/>
          <w:szCs w:val="28"/>
        </w:rPr>
      </w:pPr>
    </w:p>
    <w:p w14:paraId="0409B4D6" w14:textId="77777777" w:rsidR="004C1FB9" w:rsidRPr="004C1FB9" w:rsidRDefault="004C1FB9" w:rsidP="004C1FB9">
      <w:pPr>
        <w:autoSpaceDE w:val="0"/>
        <w:autoSpaceDN w:val="0"/>
        <w:adjustRightInd w:val="0"/>
        <w:spacing w:line="360" w:lineRule="auto"/>
        <w:ind w:firstLine="0"/>
        <w:jc w:val="both"/>
        <w:rPr>
          <w:rFonts w:ascii="Times New Roman" w:hAnsi="Times New Roman"/>
          <w:b/>
          <w:bCs/>
          <w:sz w:val="32"/>
          <w:szCs w:val="32"/>
          <w:lang w:val="en-IN" w:bidi="ar-SA"/>
        </w:rPr>
      </w:pPr>
      <w:r w:rsidRPr="004C1FB9">
        <w:rPr>
          <w:rFonts w:ascii="Times New Roman" w:hAnsi="Times New Roman"/>
          <w:b/>
          <w:bCs/>
          <w:sz w:val="32"/>
          <w:szCs w:val="32"/>
          <w:lang w:val="en-IN" w:bidi="ar-SA"/>
        </w:rPr>
        <w:t>SPI features</w:t>
      </w:r>
    </w:p>
    <w:p w14:paraId="036B2B2C"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4C1FB9">
        <w:rPr>
          <w:rFonts w:ascii="Times New Roman" w:hAnsi="Times New Roman"/>
          <w:sz w:val="28"/>
          <w:szCs w:val="28"/>
          <w:lang w:val="en-IN" w:bidi="ar-SA"/>
        </w:rPr>
        <w:t xml:space="preserve">• </w:t>
      </w:r>
      <w:r w:rsidRPr="00AE579A">
        <w:rPr>
          <w:rFonts w:ascii="Times New Roman" w:hAnsi="Times New Roman"/>
          <w:sz w:val="24"/>
          <w:szCs w:val="24"/>
          <w:lang w:val="en-IN" w:bidi="ar-SA"/>
        </w:rPr>
        <w:t>Full-duplex synchronous transfers on three lines</w:t>
      </w:r>
    </w:p>
    <w:p w14:paraId="4163D7A7"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Simplex synchronous transfers on two lines with or without a bidirectional data line</w:t>
      </w:r>
    </w:p>
    <w:p w14:paraId="2E550300"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8- or 16-bit transfer frame format selection</w:t>
      </w:r>
    </w:p>
    <w:p w14:paraId="0E60EEF8"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Master or slave operation</w:t>
      </w:r>
    </w:p>
    <w:p w14:paraId="0BB8477B"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p>
    <w:p w14:paraId="37BC5D03" w14:textId="52E73A66"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Multi-master mode capability</w:t>
      </w:r>
    </w:p>
    <w:p w14:paraId="5049096A" w14:textId="08A022B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8 master mode baud rate pre-scalers (fPCLK/2 max.)</w:t>
      </w:r>
    </w:p>
    <w:p w14:paraId="1CFB12BC"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Slave mode frequency (fPCLK/2 max)</w:t>
      </w:r>
    </w:p>
    <w:p w14:paraId="670A6700"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lastRenderedPageBreak/>
        <w:t>• Faster communication for both master and slave</w:t>
      </w:r>
    </w:p>
    <w:p w14:paraId="151E4764"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NSS management by hardware or software for both master and slave: dynamic change</w:t>
      </w:r>
    </w:p>
    <w:p w14:paraId="45A57961"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of master/slave operations</w:t>
      </w:r>
    </w:p>
    <w:p w14:paraId="782E64F6"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Programmable clock polarity and phase</w:t>
      </w:r>
    </w:p>
    <w:p w14:paraId="26E432B2"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Programmable data order with MSB-first or LSB-first shifting</w:t>
      </w:r>
    </w:p>
    <w:p w14:paraId="1B799DEC"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Dedicated transmission and reception flags with interrupt capability</w:t>
      </w:r>
    </w:p>
    <w:p w14:paraId="23AC369C"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SPI bus busy status flag</w:t>
      </w:r>
    </w:p>
    <w:p w14:paraId="20B7CA47"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SPI TI mode</w:t>
      </w:r>
    </w:p>
    <w:p w14:paraId="45D7C3D5"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Hardware CRC feature for reliable communication:</w:t>
      </w:r>
    </w:p>
    <w:p w14:paraId="0180AB82"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CRC value can be transmitted as last byte in Tx mode</w:t>
      </w:r>
    </w:p>
    <w:p w14:paraId="404047A2"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Automatic CRC error checking for last received byte</w:t>
      </w:r>
    </w:p>
    <w:p w14:paraId="7D08EE89"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Master mode fault, overrun and CRC error flags with interrupt capability</w:t>
      </w:r>
    </w:p>
    <w:p w14:paraId="3FD214E8" w14:textId="5AB3FD85" w:rsidR="004C1FB9" w:rsidRPr="00AE579A" w:rsidRDefault="004C1FB9" w:rsidP="004C1FB9">
      <w:pPr>
        <w:spacing w:line="360" w:lineRule="auto"/>
        <w:ind w:firstLine="0"/>
        <w:jc w:val="both"/>
        <w:rPr>
          <w:rFonts w:ascii="Times New Roman" w:hAnsi="Times New Roman"/>
          <w:sz w:val="24"/>
          <w:szCs w:val="24"/>
        </w:rPr>
      </w:pPr>
      <w:r w:rsidRPr="00AE579A">
        <w:rPr>
          <w:rFonts w:ascii="Times New Roman" w:hAnsi="Times New Roman"/>
          <w:sz w:val="24"/>
          <w:szCs w:val="24"/>
          <w:lang w:val="en-IN" w:bidi="ar-SA"/>
        </w:rPr>
        <w:t>• 1-byte transmission and reception buffer with DMA capability: Tx and Rx requests</w:t>
      </w:r>
    </w:p>
    <w:p w14:paraId="26C843D9" w14:textId="70CA98E3" w:rsidR="00C5460F" w:rsidRPr="00AE579A" w:rsidRDefault="00C5460F" w:rsidP="004C1FB9">
      <w:pPr>
        <w:spacing w:line="360" w:lineRule="auto"/>
        <w:ind w:firstLine="0"/>
        <w:jc w:val="both"/>
        <w:rPr>
          <w:rFonts w:ascii="Times New Roman" w:hAnsi="Times New Roman"/>
          <w:sz w:val="24"/>
          <w:szCs w:val="24"/>
        </w:rPr>
      </w:pPr>
    </w:p>
    <w:p w14:paraId="27583E2B" w14:textId="77777777" w:rsidR="00C5460F" w:rsidRPr="00AE579A" w:rsidRDefault="00C5460F" w:rsidP="00485748">
      <w:pPr>
        <w:spacing w:line="257" w:lineRule="auto"/>
        <w:ind w:firstLine="0"/>
        <w:rPr>
          <w:rFonts w:ascii="Times New Roman" w:hAnsi="Times New Roman"/>
          <w:sz w:val="24"/>
          <w:szCs w:val="24"/>
        </w:rPr>
      </w:pPr>
    </w:p>
    <w:p w14:paraId="1B1C5284"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b/>
          <w:sz w:val="24"/>
          <w:szCs w:val="24"/>
          <w:u w:val="single"/>
          <w:lang w:val="en-IN" w:bidi="ar-SA"/>
        </w:rPr>
        <w:t>Usually, the SPI is connected to external devices through four pins</w:t>
      </w:r>
      <w:r w:rsidRPr="00AE579A">
        <w:rPr>
          <w:rFonts w:ascii="Times New Roman" w:hAnsi="Times New Roman"/>
          <w:sz w:val="24"/>
          <w:szCs w:val="24"/>
          <w:lang w:val="en-IN" w:bidi="ar-SA"/>
        </w:rPr>
        <w:t>:</w:t>
      </w:r>
    </w:p>
    <w:p w14:paraId="289645BB"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MISO: Master In / Slave Out data. This pin can be used to transmit data in slave mode</w:t>
      </w:r>
    </w:p>
    <w:p w14:paraId="27FDDE1E"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and receive data in master mode.</w:t>
      </w:r>
    </w:p>
    <w:p w14:paraId="513EEDCE"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MOSI: Master Out / Slave In data. This pin can be used to transmit data in master</w:t>
      </w:r>
    </w:p>
    <w:p w14:paraId="7635C78F"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mode and receive data in slave mode.</w:t>
      </w:r>
    </w:p>
    <w:p w14:paraId="08359CFB"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SCK: Serial Clock output for SPI masters and input for SPI slaves.</w:t>
      </w:r>
    </w:p>
    <w:p w14:paraId="0BD40F8B"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 NSS: Slave select. This is an optional pin to select a slave device. This pin acts as a</w:t>
      </w:r>
    </w:p>
    <w:p w14:paraId="61651079"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‘chip select’ to let the SPI master communicate with slaves individually and to avoid</w:t>
      </w:r>
    </w:p>
    <w:p w14:paraId="7D35EF02"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contention on the data lines. Slave NSS inputs can be driven by standard IO ports on</w:t>
      </w:r>
    </w:p>
    <w:p w14:paraId="191F2600" w14:textId="77777777" w:rsidR="004C1FB9" w:rsidRPr="00AE579A" w:rsidRDefault="004C1FB9" w:rsidP="004C1FB9">
      <w:pPr>
        <w:autoSpaceDE w:val="0"/>
        <w:autoSpaceDN w:val="0"/>
        <w:adjustRightInd w:val="0"/>
        <w:spacing w:line="360" w:lineRule="auto"/>
        <w:ind w:firstLine="0"/>
        <w:jc w:val="both"/>
        <w:rPr>
          <w:rFonts w:ascii="Times New Roman" w:hAnsi="Times New Roman"/>
          <w:sz w:val="24"/>
          <w:szCs w:val="24"/>
          <w:lang w:val="en-IN" w:bidi="ar-SA"/>
        </w:rPr>
      </w:pPr>
      <w:r w:rsidRPr="00AE579A">
        <w:rPr>
          <w:rFonts w:ascii="Times New Roman" w:hAnsi="Times New Roman"/>
          <w:sz w:val="24"/>
          <w:szCs w:val="24"/>
          <w:lang w:val="en-IN" w:bidi="ar-SA"/>
        </w:rPr>
        <w:t>the master device. The NSS pin may also be used as an output if enabled (SSOE bit)</w:t>
      </w:r>
    </w:p>
    <w:p w14:paraId="2FBF8810" w14:textId="5B0194A8" w:rsidR="00EB45C0" w:rsidRPr="00AE579A" w:rsidRDefault="004C1FB9" w:rsidP="004C1FB9">
      <w:pPr>
        <w:spacing w:line="360" w:lineRule="auto"/>
        <w:ind w:firstLine="0"/>
        <w:jc w:val="both"/>
        <w:rPr>
          <w:rFonts w:ascii="Times New Roman" w:hAnsi="Times New Roman"/>
          <w:sz w:val="24"/>
          <w:szCs w:val="24"/>
        </w:rPr>
      </w:pPr>
      <w:r w:rsidRPr="00AE579A">
        <w:rPr>
          <w:rFonts w:ascii="Times New Roman" w:hAnsi="Times New Roman"/>
          <w:sz w:val="24"/>
          <w:szCs w:val="24"/>
          <w:lang w:val="en-IN" w:bidi="ar-SA"/>
        </w:rPr>
        <w:t>and driven low if the SPI is in master configuration.</w:t>
      </w:r>
    </w:p>
    <w:p w14:paraId="0CA8E7D0" w14:textId="46D1D4D4" w:rsidR="00EB45C0" w:rsidRPr="00AE579A" w:rsidRDefault="00EB45C0" w:rsidP="00485748">
      <w:pPr>
        <w:spacing w:line="257" w:lineRule="auto"/>
        <w:ind w:firstLine="0"/>
        <w:rPr>
          <w:rFonts w:ascii="Times New Roman" w:hAnsi="Times New Roman"/>
          <w:sz w:val="24"/>
          <w:szCs w:val="24"/>
        </w:rPr>
      </w:pPr>
    </w:p>
    <w:p w14:paraId="7ADEA0AE" w14:textId="49C720FB" w:rsidR="00EB45C0" w:rsidRPr="00AE579A" w:rsidRDefault="00EB45C0" w:rsidP="00485748">
      <w:pPr>
        <w:spacing w:line="257" w:lineRule="auto"/>
        <w:ind w:firstLine="0"/>
        <w:rPr>
          <w:rFonts w:ascii="Times New Roman" w:hAnsi="Times New Roman"/>
          <w:sz w:val="24"/>
          <w:szCs w:val="24"/>
        </w:rPr>
      </w:pPr>
    </w:p>
    <w:p w14:paraId="0BE72266" w14:textId="5ECFA9A2" w:rsidR="004C1FB9" w:rsidRPr="00A5138B" w:rsidRDefault="004C1FB9" w:rsidP="00485748">
      <w:pPr>
        <w:spacing w:line="257" w:lineRule="auto"/>
        <w:ind w:firstLine="0"/>
        <w:rPr>
          <w:rFonts w:ascii="Times New Roman" w:hAnsi="Times New Roman"/>
          <w:sz w:val="24"/>
          <w:szCs w:val="24"/>
        </w:rPr>
      </w:pPr>
      <w:r w:rsidRPr="00AE579A">
        <w:rPr>
          <w:rFonts w:ascii="Times New Roman" w:hAnsi="Times New Roman"/>
          <w:noProof/>
          <w:sz w:val="24"/>
          <w:szCs w:val="24"/>
        </w:rPr>
        <w:lastRenderedPageBreak/>
        <w:drawing>
          <wp:inline distT="0" distB="0" distL="0" distR="0" wp14:anchorId="55AB2204" wp14:editId="4CA3D497">
            <wp:extent cx="6419850" cy="38998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microcontrollers-programming-dspic-in-pascal-chapter-09-image-2.gif"/>
                    <pic:cNvPicPr/>
                  </pic:nvPicPr>
                  <pic:blipFill>
                    <a:blip r:embed="rId22">
                      <a:extLst>
                        <a:ext uri="{28A0092B-C50C-407E-A947-70E740481C1C}">
                          <a14:useLocalDpi xmlns:a14="http://schemas.microsoft.com/office/drawing/2010/main" val="0"/>
                        </a:ext>
                      </a:extLst>
                    </a:blip>
                    <a:stretch>
                      <a:fillRect/>
                    </a:stretch>
                  </pic:blipFill>
                  <pic:spPr>
                    <a:xfrm>
                      <a:off x="0" y="0"/>
                      <a:ext cx="6422387" cy="3901426"/>
                    </a:xfrm>
                    <a:prstGeom prst="rect">
                      <a:avLst/>
                    </a:prstGeom>
                  </pic:spPr>
                </pic:pic>
              </a:graphicData>
            </a:graphic>
          </wp:inline>
        </w:drawing>
      </w:r>
    </w:p>
    <w:p w14:paraId="337A49A0" w14:textId="649FBD81" w:rsidR="004C1FB9" w:rsidRDefault="004C1FB9" w:rsidP="00485748">
      <w:pPr>
        <w:spacing w:line="257" w:lineRule="auto"/>
        <w:ind w:firstLine="0"/>
        <w:rPr>
          <w:rFonts w:ascii="Times New Roman" w:hAnsi="Times New Roman"/>
          <w:sz w:val="28"/>
          <w:szCs w:val="28"/>
        </w:rPr>
      </w:pPr>
    </w:p>
    <w:p w14:paraId="184A2D61" w14:textId="072BE278" w:rsidR="005957BA" w:rsidRDefault="005957BA" w:rsidP="004C1FB9">
      <w:pPr>
        <w:spacing w:line="257" w:lineRule="auto"/>
        <w:ind w:firstLine="0"/>
        <w:rPr>
          <w:rFonts w:ascii="Times New Roman" w:hAnsi="Times New Roman"/>
          <w:b/>
          <w:sz w:val="28"/>
          <w:szCs w:val="28"/>
          <w:u w:val="single"/>
        </w:rPr>
      </w:pPr>
      <w:r w:rsidRPr="005957BA">
        <w:rPr>
          <w:rFonts w:ascii="Times New Roman" w:hAnsi="Times New Roman"/>
          <w:b/>
          <w:sz w:val="28"/>
          <w:szCs w:val="28"/>
          <w:u w:val="single"/>
        </w:rPr>
        <w:t>SPI DRIVERS SPECIFIC:</w:t>
      </w:r>
    </w:p>
    <w:p w14:paraId="399BCA1F" w14:textId="77777777" w:rsidR="005957BA" w:rsidRPr="005957BA" w:rsidRDefault="005957BA" w:rsidP="004C1FB9">
      <w:pPr>
        <w:spacing w:line="257" w:lineRule="auto"/>
        <w:ind w:firstLine="0"/>
        <w:rPr>
          <w:rFonts w:ascii="Times New Roman" w:hAnsi="Times New Roman"/>
          <w:b/>
          <w:sz w:val="28"/>
          <w:szCs w:val="28"/>
          <w:u w:val="single"/>
        </w:rPr>
      </w:pPr>
    </w:p>
    <w:p w14:paraId="5D13C71F" w14:textId="4FC6CA42"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typedef struct</w:t>
      </w:r>
    </w:p>
    <w:p w14:paraId="5ACADCC2"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w:t>
      </w:r>
    </w:p>
    <w:p w14:paraId="3383D8EB"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SPI_DeviceMode;</w:t>
      </w:r>
    </w:p>
    <w:p w14:paraId="64256C10"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SPI_BusConfig;</w:t>
      </w:r>
    </w:p>
    <w:p w14:paraId="0AAF809A"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SPI_SclkSpeed;</w:t>
      </w:r>
    </w:p>
    <w:p w14:paraId="09E53ECF"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SPI_DFF;</w:t>
      </w:r>
    </w:p>
    <w:p w14:paraId="3AA73AC8"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SPI_CPOL;</w:t>
      </w:r>
    </w:p>
    <w:p w14:paraId="3C86CB3F"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SPI_CPHA;</w:t>
      </w:r>
    </w:p>
    <w:p w14:paraId="1A2FF965"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SPI_SSM;</w:t>
      </w:r>
    </w:p>
    <w:p w14:paraId="3D7F5270"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}SPI_Config_t;</w:t>
      </w:r>
    </w:p>
    <w:p w14:paraId="588A55BF" w14:textId="77777777" w:rsidR="004C1FB9" w:rsidRPr="00AE579A" w:rsidRDefault="004C1FB9" w:rsidP="004C1FB9">
      <w:pPr>
        <w:spacing w:line="257" w:lineRule="auto"/>
        <w:ind w:firstLine="0"/>
        <w:rPr>
          <w:rFonts w:ascii="Times New Roman" w:hAnsi="Times New Roman"/>
          <w:sz w:val="24"/>
          <w:szCs w:val="24"/>
        </w:rPr>
      </w:pPr>
    </w:p>
    <w:p w14:paraId="4E087008" w14:textId="77777777" w:rsidR="004C1FB9" w:rsidRPr="00AE579A" w:rsidRDefault="004C1FB9" w:rsidP="004C1FB9">
      <w:pPr>
        <w:spacing w:line="257" w:lineRule="auto"/>
        <w:ind w:firstLine="0"/>
        <w:rPr>
          <w:rFonts w:ascii="Times New Roman" w:hAnsi="Times New Roman"/>
          <w:b/>
          <w:color w:val="00B050"/>
          <w:sz w:val="24"/>
          <w:szCs w:val="24"/>
        </w:rPr>
      </w:pPr>
    </w:p>
    <w:p w14:paraId="34BEAF1C"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12509499"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*Handle structure for SPIx peripheral</w:t>
      </w:r>
    </w:p>
    <w:p w14:paraId="386179BD"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0E881E6E"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typedef struct</w:t>
      </w:r>
    </w:p>
    <w:p w14:paraId="1704227A"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w:t>
      </w:r>
    </w:p>
    <w:p w14:paraId="14AB64DC" w14:textId="62E94A01" w:rsidR="004C1FB9" w:rsidRPr="00AE579A" w:rsidRDefault="004C1FB9" w:rsidP="004C1FB9">
      <w:pPr>
        <w:spacing w:line="257" w:lineRule="auto"/>
        <w:ind w:left="3600" w:hanging="2880"/>
        <w:rPr>
          <w:rFonts w:ascii="Times New Roman" w:hAnsi="Times New Roman"/>
          <w:sz w:val="24"/>
          <w:szCs w:val="24"/>
        </w:rPr>
      </w:pPr>
      <w:r w:rsidRPr="00AE579A">
        <w:rPr>
          <w:rFonts w:ascii="Times New Roman" w:hAnsi="Times New Roman"/>
          <w:sz w:val="24"/>
          <w:szCs w:val="24"/>
        </w:rPr>
        <w:lastRenderedPageBreak/>
        <w:t>SPI_RegDef_t *pSPIx;   /*!&lt; This holds the base address of SPIx(x:0,1,2) peripheral &gt;*/</w:t>
      </w:r>
    </w:p>
    <w:p w14:paraId="0E490ACA" w14:textId="1EEE873F"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SPI_Config_t  SPIConfig;</w:t>
      </w:r>
    </w:p>
    <w:p w14:paraId="232FAA12" w14:textId="0B3629C0"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*pTxBuffer; /* !&lt; To store the app. Tx buffer address &gt; */</w:t>
      </w:r>
    </w:p>
    <w:p w14:paraId="769C4156" w14:textId="7DF2F67C"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*pRxBuffer;</w:t>
      </w:r>
      <w:r w:rsidRPr="00AE579A">
        <w:rPr>
          <w:rFonts w:ascii="Times New Roman" w:hAnsi="Times New Roman"/>
          <w:sz w:val="24"/>
          <w:szCs w:val="24"/>
        </w:rPr>
        <w:tab/>
        <w:t>/* !&lt; To store the app. Rx buffer address &gt; */</w:t>
      </w:r>
    </w:p>
    <w:p w14:paraId="63838769" w14:textId="03DA0DF8"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uint32_t  TxLen;</w:t>
      </w:r>
      <w:r w:rsidRPr="00AE579A">
        <w:rPr>
          <w:rFonts w:ascii="Times New Roman" w:hAnsi="Times New Roman"/>
          <w:sz w:val="24"/>
          <w:szCs w:val="24"/>
        </w:rPr>
        <w:tab/>
      </w:r>
      <w:r w:rsidRPr="00AE579A">
        <w:rPr>
          <w:rFonts w:ascii="Times New Roman" w:hAnsi="Times New Roman"/>
          <w:sz w:val="24"/>
          <w:szCs w:val="24"/>
        </w:rPr>
        <w:tab/>
        <w:t>/* !&lt; To store Tx len &gt; */</w:t>
      </w:r>
    </w:p>
    <w:p w14:paraId="47EEBB0F" w14:textId="72B24CAA"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uint32_t  RxLen;</w:t>
      </w:r>
      <w:r w:rsidRPr="00AE579A">
        <w:rPr>
          <w:rFonts w:ascii="Times New Roman" w:hAnsi="Times New Roman"/>
          <w:sz w:val="24"/>
          <w:szCs w:val="24"/>
        </w:rPr>
        <w:tab/>
      </w:r>
      <w:r w:rsidRPr="00AE579A">
        <w:rPr>
          <w:rFonts w:ascii="Times New Roman" w:hAnsi="Times New Roman"/>
          <w:sz w:val="24"/>
          <w:szCs w:val="24"/>
        </w:rPr>
        <w:tab/>
        <w:t>/* !&lt; To store Tx len &gt; */</w:t>
      </w:r>
    </w:p>
    <w:p w14:paraId="2C8B0837" w14:textId="1C20A651"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TxState;</w:t>
      </w:r>
      <w:r w:rsidRPr="00AE579A">
        <w:rPr>
          <w:rFonts w:ascii="Times New Roman" w:hAnsi="Times New Roman"/>
          <w:sz w:val="24"/>
          <w:szCs w:val="24"/>
        </w:rPr>
        <w:tab/>
        <w:t>/* !&lt; To store Tx state &gt; */</w:t>
      </w:r>
    </w:p>
    <w:p w14:paraId="6CC6F0AE" w14:textId="6B442C70"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ab/>
        <w:t>uint8_t  RxState;</w:t>
      </w:r>
      <w:r w:rsidRPr="00AE579A">
        <w:rPr>
          <w:rFonts w:ascii="Times New Roman" w:hAnsi="Times New Roman"/>
          <w:sz w:val="24"/>
          <w:szCs w:val="24"/>
        </w:rPr>
        <w:tab/>
        <w:t>/* !&lt; To store Rx state &gt; */</w:t>
      </w:r>
    </w:p>
    <w:p w14:paraId="270C4716"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}SPI_Handle_t;</w:t>
      </w:r>
    </w:p>
    <w:p w14:paraId="1D0FE4D8" w14:textId="77777777" w:rsidR="004C1FB9" w:rsidRPr="00AE579A" w:rsidRDefault="004C1FB9" w:rsidP="004C1FB9">
      <w:pPr>
        <w:spacing w:line="257" w:lineRule="auto"/>
        <w:ind w:firstLine="0"/>
        <w:rPr>
          <w:rFonts w:ascii="Times New Roman" w:hAnsi="Times New Roman"/>
          <w:sz w:val="24"/>
          <w:szCs w:val="24"/>
        </w:rPr>
      </w:pPr>
    </w:p>
    <w:p w14:paraId="05CB01BF" w14:textId="77777777" w:rsidR="004C1FB9" w:rsidRPr="00AE579A" w:rsidRDefault="004C1FB9" w:rsidP="004C1FB9">
      <w:pPr>
        <w:spacing w:line="257" w:lineRule="auto"/>
        <w:ind w:firstLine="0"/>
        <w:rPr>
          <w:rFonts w:ascii="Times New Roman" w:hAnsi="Times New Roman"/>
          <w:color w:val="00B050"/>
          <w:sz w:val="24"/>
          <w:szCs w:val="24"/>
        </w:rPr>
      </w:pPr>
    </w:p>
    <w:p w14:paraId="580EB69B"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w:t>
      </w:r>
    </w:p>
    <w:p w14:paraId="47803751"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 SPI application states</w:t>
      </w:r>
    </w:p>
    <w:p w14:paraId="1CD7048E"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w:t>
      </w:r>
    </w:p>
    <w:p w14:paraId="7FD68529"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SPI_READY </w:t>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0</w:t>
      </w:r>
    </w:p>
    <w:p w14:paraId="63BF8455"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SPI_BUSY_IN_RX </w:t>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1</w:t>
      </w:r>
    </w:p>
    <w:p w14:paraId="45449642"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SPI_BUSY_IN_TX </w:t>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2</w:t>
      </w:r>
    </w:p>
    <w:p w14:paraId="73453299" w14:textId="77777777" w:rsidR="004C1FB9" w:rsidRPr="00AE579A" w:rsidRDefault="004C1FB9" w:rsidP="004C1FB9">
      <w:pPr>
        <w:spacing w:line="257" w:lineRule="auto"/>
        <w:ind w:firstLine="0"/>
        <w:rPr>
          <w:rFonts w:ascii="Times New Roman" w:hAnsi="Times New Roman"/>
          <w:sz w:val="24"/>
          <w:szCs w:val="24"/>
        </w:rPr>
      </w:pPr>
    </w:p>
    <w:p w14:paraId="40B30281"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2E73F07F"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Possible SPI Application events</w:t>
      </w:r>
    </w:p>
    <w:p w14:paraId="30DE059D"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508A2AD5"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SPI_EVENT_TX_CMPLT   1</w:t>
      </w:r>
    </w:p>
    <w:p w14:paraId="5F99FC34"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SPI_EVENT_RX_CMPLT   2</w:t>
      </w:r>
    </w:p>
    <w:p w14:paraId="316D3407"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SPI_EVENT_OVR_ERR    3</w:t>
      </w:r>
    </w:p>
    <w:p w14:paraId="4571C1EA"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SPI_EVENT_CRC_ERR    4</w:t>
      </w:r>
    </w:p>
    <w:p w14:paraId="382911E3" w14:textId="77777777" w:rsidR="004C1FB9" w:rsidRPr="00AE579A" w:rsidRDefault="004C1FB9" w:rsidP="004C1FB9">
      <w:pPr>
        <w:spacing w:line="257" w:lineRule="auto"/>
        <w:ind w:firstLine="0"/>
        <w:rPr>
          <w:rFonts w:ascii="Times New Roman" w:hAnsi="Times New Roman"/>
          <w:sz w:val="24"/>
          <w:szCs w:val="24"/>
        </w:rPr>
      </w:pPr>
    </w:p>
    <w:p w14:paraId="5AE8E602" w14:textId="1C46465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33CCC14E"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@SPI_DeviceMode</w:t>
      </w:r>
    </w:p>
    <w:p w14:paraId="51209A5D"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6ACEB122"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SPI_DEVICE_MODE_MASTER    1</w:t>
      </w:r>
    </w:p>
    <w:p w14:paraId="166E4CE8"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SPI_DEVICE_MODE_SLAVE     0</w:t>
      </w:r>
    </w:p>
    <w:p w14:paraId="208914F5" w14:textId="77777777" w:rsidR="004C1FB9" w:rsidRPr="00AE579A" w:rsidRDefault="004C1FB9" w:rsidP="004C1FB9">
      <w:pPr>
        <w:spacing w:line="257" w:lineRule="auto"/>
        <w:ind w:firstLine="0"/>
        <w:rPr>
          <w:rFonts w:ascii="Times New Roman" w:hAnsi="Times New Roman"/>
          <w:sz w:val="24"/>
          <w:szCs w:val="24"/>
        </w:rPr>
      </w:pPr>
    </w:p>
    <w:p w14:paraId="45F5C914" w14:textId="77777777" w:rsidR="004C1FB9" w:rsidRPr="00AE579A" w:rsidRDefault="004C1FB9" w:rsidP="004C1FB9">
      <w:pPr>
        <w:spacing w:line="257" w:lineRule="auto"/>
        <w:ind w:firstLine="0"/>
        <w:rPr>
          <w:rFonts w:ascii="Times New Roman" w:hAnsi="Times New Roman"/>
          <w:sz w:val="24"/>
          <w:szCs w:val="24"/>
        </w:rPr>
      </w:pPr>
    </w:p>
    <w:p w14:paraId="012FE873"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25F531A3"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@SPI_BusConfig</w:t>
      </w:r>
    </w:p>
    <w:p w14:paraId="4A7DF3FC"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5D05F19C"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SPI_BUS_CONFIG_FD                1</w:t>
      </w:r>
    </w:p>
    <w:p w14:paraId="4812D4C6"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SPI_BUS_CONFIG_HD                2</w:t>
      </w:r>
    </w:p>
    <w:p w14:paraId="15798760"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SPI_BUS_CONFIG_SIMPLEX_RXONLY    3</w:t>
      </w:r>
    </w:p>
    <w:p w14:paraId="724B2060" w14:textId="77777777" w:rsidR="004C1FB9" w:rsidRPr="00AE579A" w:rsidRDefault="004C1FB9" w:rsidP="004C1FB9">
      <w:pPr>
        <w:spacing w:line="257" w:lineRule="auto"/>
        <w:ind w:firstLine="0"/>
        <w:rPr>
          <w:rFonts w:ascii="Times New Roman" w:hAnsi="Times New Roman"/>
          <w:sz w:val="24"/>
          <w:szCs w:val="24"/>
        </w:rPr>
      </w:pPr>
    </w:p>
    <w:p w14:paraId="4725ED0C"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w:t>
      </w:r>
    </w:p>
    <w:p w14:paraId="1503CE0A"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lastRenderedPageBreak/>
        <w:t xml:space="preserve"> * @SPI_SclkSpeed</w:t>
      </w:r>
    </w:p>
    <w:p w14:paraId="4E03FF98"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w:t>
      </w:r>
    </w:p>
    <w:p w14:paraId="0A713946"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SPI_SCLK_SPEED_DIV2             </w:t>
      </w:r>
      <w:r w:rsidRPr="00AE579A">
        <w:rPr>
          <w:rFonts w:ascii="Times New Roman" w:hAnsi="Times New Roman"/>
          <w:sz w:val="24"/>
          <w:szCs w:val="24"/>
        </w:rPr>
        <w:tab/>
        <w:t>0</w:t>
      </w:r>
    </w:p>
    <w:p w14:paraId="34AED7BF"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SPI_SCLK_SPEED_DIV4             </w:t>
      </w:r>
      <w:r w:rsidRPr="00AE579A">
        <w:rPr>
          <w:rFonts w:ascii="Times New Roman" w:hAnsi="Times New Roman"/>
          <w:sz w:val="24"/>
          <w:szCs w:val="24"/>
        </w:rPr>
        <w:tab/>
        <w:t>1</w:t>
      </w:r>
    </w:p>
    <w:p w14:paraId="32977F66"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SPI_SCLK_SPEED_DIV8             </w:t>
      </w:r>
      <w:r w:rsidRPr="00AE579A">
        <w:rPr>
          <w:rFonts w:ascii="Times New Roman" w:hAnsi="Times New Roman"/>
          <w:sz w:val="24"/>
          <w:szCs w:val="24"/>
        </w:rPr>
        <w:tab/>
        <w:t>2</w:t>
      </w:r>
    </w:p>
    <w:p w14:paraId="78FF2AB1"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SPI_SCLK_SPEED_DIV16             </w:t>
      </w:r>
      <w:r w:rsidRPr="00AE579A">
        <w:rPr>
          <w:rFonts w:ascii="Times New Roman" w:hAnsi="Times New Roman"/>
          <w:sz w:val="24"/>
          <w:szCs w:val="24"/>
        </w:rPr>
        <w:tab/>
        <w:t>3</w:t>
      </w:r>
    </w:p>
    <w:p w14:paraId="7015C2CE"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SPI_SCLK_SPEED_DIV32             </w:t>
      </w:r>
      <w:r w:rsidRPr="00AE579A">
        <w:rPr>
          <w:rFonts w:ascii="Times New Roman" w:hAnsi="Times New Roman"/>
          <w:sz w:val="24"/>
          <w:szCs w:val="24"/>
        </w:rPr>
        <w:tab/>
        <w:t>4</w:t>
      </w:r>
    </w:p>
    <w:p w14:paraId="0DDF5871"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SPI_SCLK_SPEED_DIV64             </w:t>
      </w:r>
      <w:r w:rsidRPr="00AE579A">
        <w:rPr>
          <w:rFonts w:ascii="Times New Roman" w:hAnsi="Times New Roman"/>
          <w:sz w:val="24"/>
          <w:szCs w:val="24"/>
        </w:rPr>
        <w:tab/>
        <w:t>5</w:t>
      </w:r>
    </w:p>
    <w:p w14:paraId="4C50A76A"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SPI_SCLK_SPEED_DIV128             </w:t>
      </w:r>
      <w:r w:rsidRPr="00AE579A">
        <w:rPr>
          <w:rFonts w:ascii="Times New Roman" w:hAnsi="Times New Roman"/>
          <w:sz w:val="24"/>
          <w:szCs w:val="24"/>
        </w:rPr>
        <w:tab/>
        <w:t>6</w:t>
      </w:r>
    </w:p>
    <w:p w14:paraId="4D336878"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SPI_SCLK_SPEED_DIV256             </w:t>
      </w:r>
      <w:r w:rsidRPr="00AE579A">
        <w:rPr>
          <w:rFonts w:ascii="Times New Roman" w:hAnsi="Times New Roman"/>
          <w:sz w:val="24"/>
          <w:szCs w:val="24"/>
        </w:rPr>
        <w:tab/>
        <w:t>7</w:t>
      </w:r>
    </w:p>
    <w:p w14:paraId="483BB110" w14:textId="77777777" w:rsidR="004C1FB9" w:rsidRPr="00AE579A" w:rsidRDefault="004C1FB9" w:rsidP="004C1FB9">
      <w:pPr>
        <w:spacing w:line="257" w:lineRule="auto"/>
        <w:ind w:firstLine="0"/>
        <w:rPr>
          <w:rFonts w:ascii="Times New Roman" w:hAnsi="Times New Roman"/>
          <w:b/>
          <w:color w:val="00B050"/>
          <w:sz w:val="24"/>
          <w:szCs w:val="24"/>
        </w:rPr>
      </w:pPr>
    </w:p>
    <w:p w14:paraId="35049B1D"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0CBF7B62"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@SPI_DFF</w:t>
      </w:r>
    </w:p>
    <w:p w14:paraId="28ED1BE5"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b/>
          <w:color w:val="4F81BD" w:themeColor="accent1"/>
          <w:sz w:val="24"/>
          <w:szCs w:val="24"/>
        </w:rPr>
        <w:t xml:space="preserve"> */</w:t>
      </w:r>
    </w:p>
    <w:p w14:paraId="2B53E9FF"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 xml:space="preserve">#define SPI_DFF_8BITS </w:t>
      </w:r>
      <w:r w:rsidRPr="00AE579A">
        <w:rPr>
          <w:rFonts w:ascii="Times New Roman" w:hAnsi="Times New Roman"/>
          <w:sz w:val="24"/>
          <w:szCs w:val="24"/>
        </w:rPr>
        <w:tab/>
        <w:t>0</w:t>
      </w:r>
    </w:p>
    <w:p w14:paraId="4D44B241"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SPI_DFF_16BITS  1</w:t>
      </w:r>
    </w:p>
    <w:p w14:paraId="5F77408D" w14:textId="77777777" w:rsidR="004C1FB9" w:rsidRPr="00AE579A" w:rsidRDefault="004C1FB9" w:rsidP="004C1FB9">
      <w:pPr>
        <w:spacing w:line="257" w:lineRule="auto"/>
        <w:ind w:firstLine="0"/>
        <w:rPr>
          <w:rFonts w:ascii="Times New Roman" w:hAnsi="Times New Roman"/>
          <w:sz w:val="24"/>
          <w:szCs w:val="24"/>
        </w:rPr>
      </w:pPr>
    </w:p>
    <w:p w14:paraId="7CF4525C"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44089E44"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@CPOL</w:t>
      </w:r>
    </w:p>
    <w:p w14:paraId="19AC6083"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04FF31D9"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SPI_CPOL_HIGH 1</w:t>
      </w:r>
    </w:p>
    <w:p w14:paraId="4D280468"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SPI_CPOL_LOW 0</w:t>
      </w:r>
    </w:p>
    <w:p w14:paraId="133DFAED" w14:textId="77777777" w:rsidR="004C1FB9" w:rsidRPr="00AE579A" w:rsidRDefault="004C1FB9" w:rsidP="004C1FB9">
      <w:pPr>
        <w:spacing w:line="257" w:lineRule="auto"/>
        <w:ind w:firstLine="0"/>
        <w:rPr>
          <w:rFonts w:ascii="Times New Roman" w:hAnsi="Times New Roman"/>
          <w:sz w:val="24"/>
          <w:szCs w:val="24"/>
        </w:rPr>
      </w:pPr>
    </w:p>
    <w:p w14:paraId="4BD01436"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08A44BB7"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@CPHA</w:t>
      </w:r>
    </w:p>
    <w:p w14:paraId="21F954C5"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b/>
          <w:color w:val="4F81BD" w:themeColor="accent1"/>
          <w:sz w:val="24"/>
          <w:szCs w:val="24"/>
        </w:rPr>
        <w:t xml:space="preserve"> */</w:t>
      </w:r>
    </w:p>
    <w:p w14:paraId="7535C043"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SPI_CPHA_HIGH 1</w:t>
      </w:r>
    </w:p>
    <w:p w14:paraId="2A1DBB1C"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SPI_CPHA_LOW 0</w:t>
      </w:r>
    </w:p>
    <w:p w14:paraId="519FE2E2" w14:textId="77777777" w:rsidR="004C1FB9" w:rsidRPr="00AE579A" w:rsidRDefault="004C1FB9" w:rsidP="004C1FB9">
      <w:pPr>
        <w:spacing w:line="257" w:lineRule="auto"/>
        <w:ind w:firstLine="0"/>
        <w:rPr>
          <w:rFonts w:ascii="Times New Roman" w:hAnsi="Times New Roman"/>
          <w:sz w:val="24"/>
          <w:szCs w:val="24"/>
        </w:rPr>
      </w:pPr>
    </w:p>
    <w:p w14:paraId="7DCFDD67"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2A6DA870"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@SPI_SSM</w:t>
      </w:r>
    </w:p>
    <w:p w14:paraId="4BE39971" w14:textId="77777777" w:rsidR="004C1FB9" w:rsidRPr="00AE579A" w:rsidRDefault="004C1FB9" w:rsidP="004C1FB9">
      <w:pPr>
        <w:spacing w:line="257" w:lineRule="auto"/>
        <w:ind w:firstLine="0"/>
        <w:rPr>
          <w:rFonts w:ascii="Times New Roman" w:hAnsi="Times New Roman"/>
          <w:b/>
          <w:color w:val="00B050"/>
          <w:sz w:val="24"/>
          <w:szCs w:val="24"/>
        </w:rPr>
      </w:pPr>
      <w:r w:rsidRPr="00AE579A">
        <w:rPr>
          <w:rFonts w:ascii="Times New Roman" w:hAnsi="Times New Roman"/>
          <w:b/>
          <w:color w:val="4F81BD" w:themeColor="accent1"/>
          <w:sz w:val="24"/>
          <w:szCs w:val="24"/>
        </w:rPr>
        <w:t xml:space="preserve"> */</w:t>
      </w:r>
    </w:p>
    <w:p w14:paraId="75826C33"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SPI_SSM_EN     1</w:t>
      </w:r>
    </w:p>
    <w:p w14:paraId="277DCCCD"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SPI_SSM_DI     0</w:t>
      </w:r>
    </w:p>
    <w:p w14:paraId="20269A15" w14:textId="77777777" w:rsidR="004C1FB9" w:rsidRPr="00AE579A" w:rsidRDefault="004C1FB9" w:rsidP="004C1FB9">
      <w:pPr>
        <w:spacing w:line="257" w:lineRule="auto"/>
        <w:ind w:firstLine="0"/>
        <w:rPr>
          <w:rFonts w:ascii="Times New Roman" w:hAnsi="Times New Roman"/>
          <w:sz w:val="24"/>
          <w:szCs w:val="24"/>
        </w:rPr>
      </w:pPr>
    </w:p>
    <w:p w14:paraId="03F1E7A8" w14:textId="77777777" w:rsidR="004C1FB9" w:rsidRPr="00AE579A" w:rsidRDefault="004C1FB9" w:rsidP="004C1FB9">
      <w:pPr>
        <w:spacing w:line="257" w:lineRule="auto"/>
        <w:ind w:firstLine="0"/>
        <w:rPr>
          <w:rFonts w:ascii="Times New Roman" w:hAnsi="Times New Roman"/>
          <w:sz w:val="24"/>
          <w:szCs w:val="24"/>
        </w:rPr>
      </w:pPr>
    </w:p>
    <w:p w14:paraId="7250CB34"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20908C6B"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SPI related status flags definitions</w:t>
      </w:r>
    </w:p>
    <w:p w14:paraId="6467A888"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77B94411"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SPI_TXE_FLAG    ( 1 &lt;&lt; SPI_SR_TXE)</w:t>
      </w:r>
    </w:p>
    <w:p w14:paraId="19753823"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#define SPI_RXNE_FLAG   ( 1 &lt;&lt; SPI_SR_RXNE)</w:t>
      </w:r>
    </w:p>
    <w:p w14:paraId="40F76936"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lastRenderedPageBreak/>
        <w:t>#define SPI_BUSY_FLAG   ( 1 &lt;&lt; SPI_SR_BSY)</w:t>
      </w:r>
    </w:p>
    <w:p w14:paraId="6E8C15EE" w14:textId="77777777" w:rsidR="004C1FB9" w:rsidRPr="00AE579A" w:rsidRDefault="004C1FB9" w:rsidP="004C1FB9">
      <w:pPr>
        <w:spacing w:line="257" w:lineRule="auto"/>
        <w:ind w:firstLine="0"/>
        <w:rPr>
          <w:rFonts w:ascii="Times New Roman" w:hAnsi="Times New Roman"/>
          <w:sz w:val="24"/>
          <w:szCs w:val="24"/>
        </w:rPr>
      </w:pPr>
    </w:p>
    <w:p w14:paraId="0F323916" w14:textId="77777777" w:rsidR="004C1FB9" w:rsidRPr="00AE579A" w:rsidRDefault="004C1FB9" w:rsidP="004C1FB9">
      <w:pPr>
        <w:spacing w:line="257" w:lineRule="auto"/>
        <w:ind w:firstLine="0"/>
        <w:rPr>
          <w:rFonts w:ascii="Times New Roman" w:hAnsi="Times New Roman"/>
          <w:sz w:val="24"/>
          <w:szCs w:val="24"/>
        </w:rPr>
      </w:pPr>
    </w:p>
    <w:p w14:paraId="14C4AA95" w14:textId="77777777" w:rsidR="004C1FB9" w:rsidRPr="00AE579A" w:rsidRDefault="004C1FB9" w:rsidP="004C1FB9">
      <w:pPr>
        <w:spacing w:line="257" w:lineRule="auto"/>
        <w:ind w:firstLine="0"/>
        <w:rPr>
          <w:rFonts w:ascii="Times New Roman" w:hAnsi="Times New Roman"/>
          <w:sz w:val="24"/>
          <w:szCs w:val="24"/>
        </w:rPr>
      </w:pPr>
    </w:p>
    <w:p w14:paraId="5998DFF5" w14:textId="7C178A74" w:rsidR="004C1FB9" w:rsidRPr="00AE579A" w:rsidRDefault="004C1FB9" w:rsidP="004C1FB9">
      <w:pPr>
        <w:spacing w:line="257" w:lineRule="auto"/>
        <w:ind w:firstLine="0"/>
        <w:rPr>
          <w:rFonts w:ascii="Times New Roman" w:hAnsi="Times New Roman"/>
          <w:b/>
          <w:color w:val="00B050"/>
          <w:sz w:val="24"/>
          <w:szCs w:val="24"/>
        </w:rPr>
      </w:pPr>
    </w:p>
    <w:p w14:paraId="58D4A872"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714F1393"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Peripheral Clock setup</w:t>
      </w:r>
    </w:p>
    <w:p w14:paraId="01AED967" w14:textId="77777777" w:rsidR="004C1FB9" w:rsidRPr="00AE579A" w:rsidRDefault="004C1FB9" w:rsidP="004C1FB9">
      <w:pPr>
        <w:spacing w:line="257" w:lineRule="auto"/>
        <w:ind w:firstLine="0"/>
        <w:rPr>
          <w:rFonts w:ascii="Times New Roman" w:hAnsi="Times New Roman"/>
          <w:color w:val="4F81BD" w:themeColor="accent1"/>
          <w:sz w:val="24"/>
          <w:szCs w:val="24"/>
        </w:rPr>
      </w:pPr>
      <w:r w:rsidRPr="00AE579A">
        <w:rPr>
          <w:rFonts w:ascii="Times New Roman" w:hAnsi="Times New Roman"/>
          <w:b/>
          <w:color w:val="4F81BD" w:themeColor="accent1"/>
          <w:sz w:val="24"/>
          <w:szCs w:val="24"/>
        </w:rPr>
        <w:t xml:space="preserve"> */</w:t>
      </w:r>
    </w:p>
    <w:p w14:paraId="2BD70695"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SPI_PeriClockControl(SPI_RegDef_t *pSPIx, uint8_t EnorDi);</w:t>
      </w:r>
    </w:p>
    <w:p w14:paraId="73244484" w14:textId="77777777" w:rsidR="004C1FB9" w:rsidRPr="00AE579A" w:rsidRDefault="004C1FB9" w:rsidP="004C1FB9">
      <w:pPr>
        <w:spacing w:line="257" w:lineRule="auto"/>
        <w:ind w:firstLine="0"/>
        <w:rPr>
          <w:rFonts w:ascii="Times New Roman" w:hAnsi="Times New Roman"/>
          <w:color w:val="4F81BD" w:themeColor="accent1"/>
          <w:sz w:val="24"/>
          <w:szCs w:val="24"/>
        </w:rPr>
      </w:pPr>
    </w:p>
    <w:p w14:paraId="51656A3F"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3AA9DB1D"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Init and De-init</w:t>
      </w:r>
    </w:p>
    <w:p w14:paraId="2147B46A"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56E107EB"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SPI_Init(SPI_Handle_t *pSPIHandle);</w:t>
      </w:r>
    </w:p>
    <w:p w14:paraId="11F9B22B"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SPI_DeInit(SPI_RegDef_t *pSPIx);</w:t>
      </w:r>
    </w:p>
    <w:p w14:paraId="3334CF66" w14:textId="77777777" w:rsidR="004C1FB9" w:rsidRPr="00AE579A" w:rsidRDefault="004C1FB9" w:rsidP="004C1FB9">
      <w:pPr>
        <w:spacing w:line="257" w:lineRule="auto"/>
        <w:ind w:firstLine="0"/>
        <w:rPr>
          <w:rFonts w:ascii="Times New Roman" w:hAnsi="Times New Roman"/>
          <w:sz w:val="24"/>
          <w:szCs w:val="24"/>
        </w:rPr>
      </w:pPr>
    </w:p>
    <w:p w14:paraId="0C05433D" w14:textId="77777777" w:rsidR="004C1FB9" w:rsidRPr="00AE579A" w:rsidRDefault="004C1FB9" w:rsidP="004C1FB9">
      <w:pPr>
        <w:spacing w:line="257" w:lineRule="auto"/>
        <w:ind w:firstLine="0"/>
        <w:rPr>
          <w:rFonts w:ascii="Times New Roman" w:hAnsi="Times New Roman"/>
          <w:sz w:val="24"/>
          <w:szCs w:val="24"/>
        </w:rPr>
      </w:pPr>
    </w:p>
    <w:p w14:paraId="40F14411"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02CD0FE7"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Data Send and Receive</w:t>
      </w:r>
    </w:p>
    <w:p w14:paraId="0FE7CE96"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4AED16C7"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SPI_SendData(SPI_RegDef_t *pSPIx,uint8_t *pTxBuffer, uint32_t Len);</w:t>
      </w:r>
    </w:p>
    <w:p w14:paraId="048FA950"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SPI_ReceiveData(SPI_RegDef_t *pSPIx, uint8_t *pRxBuffer, uint32_t Len);</w:t>
      </w:r>
    </w:p>
    <w:p w14:paraId="165F0D73" w14:textId="77777777" w:rsidR="004C1FB9" w:rsidRPr="00AE579A" w:rsidRDefault="004C1FB9" w:rsidP="004C1FB9">
      <w:pPr>
        <w:spacing w:line="257" w:lineRule="auto"/>
        <w:ind w:firstLine="0"/>
        <w:rPr>
          <w:rFonts w:ascii="Times New Roman" w:hAnsi="Times New Roman"/>
          <w:sz w:val="24"/>
          <w:szCs w:val="24"/>
        </w:rPr>
      </w:pPr>
    </w:p>
    <w:p w14:paraId="5793AEC5"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uint8_t SPI_SendDataIT(SPI_Handle_t *pSPIHandle,uint8_t *pTxBuffer, uint32_t Len);</w:t>
      </w:r>
    </w:p>
    <w:p w14:paraId="57A4AC08"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uint8_t SPI_ReceiveDataIT(SPI_Handle_t *pSPIHandle, uint8_t *pRxBuffer, uint32_t Len);</w:t>
      </w:r>
    </w:p>
    <w:p w14:paraId="6368A165" w14:textId="77777777" w:rsidR="004C1FB9" w:rsidRPr="00AE579A" w:rsidRDefault="004C1FB9" w:rsidP="004C1FB9">
      <w:pPr>
        <w:spacing w:line="257" w:lineRule="auto"/>
        <w:ind w:firstLine="0"/>
        <w:rPr>
          <w:rFonts w:ascii="Times New Roman" w:hAnsi="Times New Roman"/>
          <w:sz w:val="24"/>
          <w:szCs w:val="24"/>
        </w:rPr>
      </w:pPr>
    </w:p>
    <w:p w14:paraId="40048E83"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09DC03DF"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IRQ Configuration and ISR handling</w:t>
      </w:r>
    </w:p>
    <w:p w14:paraId="588D320A"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3BC59408"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SPI_IRQInterruptConfig(uint8_t IRQNumber, uint8_t EnorDi);</w:t>
      </w:r>
    </w:p>
    <w:p w14:paraId="25CCCE0D"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SPI_IRQPriorityConfig(uint8_t IRQNumber, uint32_t IRQPriority);</w:t>
      </w:r>
    </w:p>
    <w:p w14:paraId="3D0985B7"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SPI_IRQHandling(SPI_Handle_t *pHandle);</w:t>
      </w:r>
    </w:p>
    <w:p w14:paraId="315B91C7" w14:textId="77777777" w:rsidR="004C1FB9" w:rsidRPr="00AE579A" w:rsidRDefault="004C1FB9" w:rsidP="004C1FB9">
      <w:pPr>
        <w:spacing w:line="257" w:lineRule="auto"/>
        <w:ind w:firstLine="0"/>
        <w:rPr>
          <w:rFonts w:ascii="Times New Roman" w:hAnsi="Times New Roman"/>
          <w:sz w:val="24"/>
          <w:szCs w:val="24"/>
        </w:rPr>
      </w:pPr>
    </w:p>
    <w:p w14:paraId="20F44009"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55494A59"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Other Peripheral Control APIs</w:t>
      </w:r>
    </w:p>
    <w:p w14:paraId="77B61132"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1EBE9557"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SPI_PeripheralControl(SPI_RegDef_t *pSPIx, uint8_t EnOrDi);</w:t>
      </w:r>
    </w:p>
    <w:p w14:paraId="1073ECEC"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SPI_SSIConfig(SPI_RegDef_t *pSPIx, uint8_t EnOrDi);</w:t>
      </w:r>
    </w:p>
    <w:p w14:paraId="4A54C3B2"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SPI_SSOEConfig(SPI_RegDef_t *pSPIx, uint8_t EnOrDi);</w:t>
      </w:r>
    </w:p>
    <w:p w14:paraId="30E452B7"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uint8_t SPI_GetFlagStatus(SPI_RegDef_t *pSPIx , uint32_t FlagName);</w:t>
      </w:r>
    </w:p>
    <w:p w14:paraId="42460229"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SPI_ClearOVRFlag(SPI_RegDef_t *pSPIx);</w:t>
      </w:r>
    </w:p>
    <w:p w14:paraId="12CDA3E8"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lastRenderedPageBreak/>
        <w:t>void SPI_CloseTransmisson(SPI_Handle_t *pSPIHandle);</w:t>
      </w:r>
    </w:p>
    <w:p w14:paraId="7615B9EB"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SPI_CloseReception(SPI_Handle_t *pSPIHandle);</w:t>
      </w:r>
    </w:p>
    <w:p w14:paraId="3A8A66E1"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uint8_t I2C_DeviceMode(I2C_RegDef_t *I2Cx);</w:t>
      </w:r>
    </w:p>
    <w:p w14:paraId="6A999EFA" w14:textId="77777777" w:rsidR="004C1FB9" w:rsidRPr="00AE579A" w:rsidRDefault="004C1FB9" w:rsidP="004C1FB9">
      <w:pPr>
        <w:spacing w:line="257" w:lineRule="auto"/>
        <w:ind w:firstLine="0"/>
        <w:rPr>
          <w:rFonts w:ascii="Times New Roman" w:hAnsi="Times New Roman"/>
          <w:sz w:val="24"/>
          <w:szCs w:val="24"/>
        </w:rPr>
      </w:pPr>
    </w:p>
    <w:p w14:paraId="2274C379"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w:t>
      </w:r>
    </w:p>
    <w:p w14:paraId="747BCCF3"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 Application callback</w:t>
      </w:r>
    </w:p>
    <w:p w14:paraId="4C7277DE" w14:textId="77777777"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b/>
          <w:color w:val="4F81BD" w:themeColor="accent1"/>
          <w:sz w:val="24"/>
          <w:szCs w:val="24"/>
        </w:rPr>
        <w:t xml:space="preserve"> */</w:t>
      </w:r>
    </w:p>
    <w:p w14:paraId="5E6D6793" w14:textId="77777777" w:rsidR="004C1FB9" w:rsidRPr="00AE579A" w:rsidRDefault="004C1FB9" w:rsidP="004C1FB9">
      <w:pPr>
        <w:spacing w:line="257" w:lineRule="auto"/>
        <w:ind w:firstLine="0"/>
        <w:rPr>
          <w:rFonts w:ascii="Times New Roman" w:hAnsi="Times New Roman"/>
          <w:sz w:val="24"/>
          <w:szCs w:val="24"/>
        </w:rPr>
      </w:pPr>
      <w:r w:rsidRPr="00AE579A">
        <w:rPr>
          <w:rFonts w:ascii="Times New Roman" w:hAnsi="Times New Roman"/>
          <w:sz w:val="24"/>
          <w:szCs w:val="24"/>
        </w:rPr>
        <w:t>void SPI_ApplicationEventCallback(SPI_Handle_t *pSPIHandle,uint8_t AppEv);</w:t>
      </w:r>
    </w:p>
    <w:p w14:paraId="262B49C5" w14:textId="77777777" w:rsidR="004C1FB9" w:rsidRPr="00AE579A" w:rsidRDefault="004C1FB9" w:rsidP="004C1FB9">
      <w:pPr>
        <w:spacing w:line="257" w:lineRule="auto"/>
        <w:ind w:firstLine="0"/>
        <w:rPr>
          <w:rFonts w:ascii="Times New Roman" w:hAnsi="Times New Roman"/>
          <w:sz w:val="24"/>
          <w:szCs w:val="24"/>
        </w:rPr>
      </w:pPr>
    </w:p>
    <w:p w14:paraId="0B486AD3" w14:textId="52417CBE" w:rsidR="004C1FB9" w:rsidRPr="00AE579A" w:rsidRDefault="004C1FB9" w:rsidP="004C1FB9">
      <w:pPr>
        <w:spacing w:line="257" w:lineRule="auto"/>
        <w:ind w:firstLine="0"/>
        <w:rPr>
          <w:rFonts w:ascii="Times New Roman" w:hAnsi="Times New Roman"/>
          <w:b/>
          <w:color w:val="4F81BD" w:themeColor="accent1"/>
          <w:sz w:val="24"/>
          <w:szCs w:val="24"/>
        </w:rPr>
      </w:pPr>
      <w:r w:rsidRPr="00AE579A">
        <w:rPr>
          <w:rFonts w:ascii="Times New Roman" w:hAnsi="Times New Roman"/>
          <w:sz w:val="24"/>
          <w:szCs w:val="24"/>
        </w:rPr>
        <w:t xml:space="preserve">#endif </w:t>
      </w:r>
      <w:r w:rsidRPr="00AE579A">
        <w:rPr>
          <w:rFonts w:ascii="Times New Roman" w:hAnsi="Times New Roman"/>
          <w:b/>
          <w:color w:val="4F81BD" w:themeColor="accent1"/>
          <w:sz w:val="24"/>
          <w:szCs w:val="24"/>
        </w:rPr>
        <w:t>/* INC_STM32F407XX_SPI_DRIVER_H_ */</w:t>
      </w:r>
    </w:p>
    <w:p w14:paraId="355B5CC4" w14:textId="1AC8F8C9" w:rsidR="005957BA" w:rsidRPr="00AE579A" w:rsidRDefault="005957BA" w:rsidP="004C1FB9">
      <w:pPr>
        <w:spacing w:line="257" w:lineRule="auto"/>
        <w:ind w:firstLine="0"/>
        <w:rPr>
          <w:rFonts w:ascii="Times New Roman" w:hAnsi="Times New Roman"/>
          <w:color w:val="4F81BD" w:themeColor="accent1"/>
          <w:sz w:val="24"/>
          <w:szCs w:val="24"/>
        </w:rPr>
      </w:pPr>
    </w:p>
    <w:p w14:paraId="43DEB8AE" w14:textId="32ADB5EF" w:rsidR="00270B7C" w:rsidRDefault="00270B7C" w:rsidP="005957BA">
      <w:pPr>
        <w:spacing w:line="257" w:lineRule="auto"/>
        <w:ind w:firstLine="0"/>
        <w:rPr>
          <w:rFonts w:ascii="Times New Roman" w:hAnsi="Times New Roman"/>
          <w:b/>
          <w:sz w:val="28"/>
          <w:szCs w:val="28"/>
          <w:u w:val="single"/>
        </w:rPr>
      </w:pPr>
    </w:p>
    <w:p w14:paraId="25C48DE3" w14:textId="2F5DFDCF" w:rsidR="009E5118" w:rsidRPr="009E5118" w:rsidRDefault="009E5118" w:rsidP="005957BA">
      <w:pPr>
        <w:spacing w:line="257" w:lineRule="auto"/>
        <w:ind w:firstLine="0"/>
        <w:rPr>
          <w:rFonts w:ascii="Times New Roman" w:hAnsi="Times New Roman"/>
          <w:b/>
          <w:sz w:val="28"/>
          <w:szCs w:val="28"/>
          <w:u w:val="single"/>
        </w:rPr>
      </w:pPr>
      <w:r w:rsidRPr="009E5118">
        <w:rPr>
          <w:rFonts w:ascii="Times New Roman" w:hAnsi="Times New Roman"/>
          <w:b/>
          <w:sz w:val="28"/>
          <w:szCs w:val="28"/>
          <w:u w:val="single"/>
        </w:rPr>
        <w:t>DRIVERS MAIN FILE:</w:t>
      </w:r>
    </w:p>
    <w:p w14:paraId="5969DB28" w14:textId="77777777" w:rsidR="009E5118" w:rsidRDefault="009E5118" w:rsidP="005957BA">
      <w:pPr>
        <w:spacing w:line="257" w:lineRule="auto"/>
        <w:ind w:firstLine="0"/>
        <w:rPr>
          <w:rFonts w:ascii="Times New Roman" w:hAnsi="Times New Roman"/>
          <w:sz w:val="28"/>
          <w:szCs w:val="28"/>
        </w:rPr>
      </w:pPr>
    </w:p>
    <w:p w14:paraId="4916EB64" w14:textId="111478C5"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static void  spi_txe_interrupt_handle(SPI_Handle_t *pSPIHandle);</w:t>
      </w:r>
    </w:p>
    <w:p w14:paraId="0F51485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static void  spi_rxne_interrupt_handle(SPI_Handle_t *pSPIHandle);</w:t>
      </w:r>
    </w:p>
    <w:p w14:paraId="3C51633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static void  spi_ovr_err_interrupt_handle(SPI_Handle_t *pSPIHandle);</w:t>
      </w:r>
    </w:p>
    <w:p w14:paraId="1956EEA6" w14:textId="77777777" w:rsidR="005957BA" w:rsidRPr="00AE579A" w:rsidRDefault="005957BA" w:rsidP="005957BA">
      <w:pPr>
        <w:spacing w:line="257" w:lineRule="auto"/>
        <w:ind w:firstLine="0"/>
        <w:rPr>
          <w:rFonts w:ascii="Times New Roman" w:hAnsi="Times New Roman"/>
          <w:sz w:val="24"/>
          <w:szCs w:val="24"/>
        </w:rPr>
      </w:pPr>
    </w:p>
    <w:p w14:paraId="1D9F8C9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SPI_PeriClockControl(SPI_RegDef_t *pSPIx, uint8_t EnorDi)</w:t>
      </w:r>
    </w:p>
    <w:p w14:paraId="0CE2478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FDE5CAE" w14:textId="77777777" w:rsidR="005957BA" w:rsidRPr="00AE579A" w:rsidRDefault="005957BA" w:rsidP="005957BA">
      <w:pPr>
        <w:spacing w:line="257" w:lineRule="auto"/>
        <w:ind w:firstLine="0"/>
        <w:rPr>
          <w:rFonts w:ascii="Times New Roman" w:hAnsi="Times New Roman"/>
          <w:sz w:val="24"/>
          <w:szCs w:val="24"/>
        </w:rPr>
      </w:pPr>
    </w:p>
    <w:p w14:paraId="7096753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if(EnorDi == ENABLE)</w:t>
      </w:r>
    </w:p>
    <w:p w14:paraId="571BE8C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4BD981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if(pSPIx == SPI1)</w:t>
      </w:r>
    </w:p>
    <w:p w14:paraId="5881ACD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01D063D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SPI1_PCLK_EN();</w:t>
      </w:r>
    </w:p>
    <w:p w14:paraId="3292D74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}else if (pSPIx == SPI2)</w:t>
      </w:r>
    </w:p>
    <w:p w14:paraId="4659335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6713165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SPI2_PCLK_EN();</w:t>
      </w:r>
    </w:p>
    <w:p w14:paraId="624E3A3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}else if (pSPIx == SPI3)</w:t>
      </w:r>
    </w:p>
    <w:p w14:paraId="6E1B310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2435DC5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SPI3_PCLK_EN();</w:t>
      </w:r>
    </w:p>
    <w:p w14:paraId="415227E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07D1BB4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1409B3D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else</w:t>
      </w:r>
    </w:p>
    <w:p w14:paraId="5345D37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38CD6BB2"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//TODO</w:t>
      </w:r>
    </w:p>
    <w:p w14:paraId="3BA956B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A71910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21D4FFB3" w14:textId="77777777" w:rsidR="005957BA" w:rsidRPr="00AE579A" w:rsidRDefault="005957BA" w:rsidP="005957BA">
      <w:pPr>
        <w:spacing w:line="257" w:lineRule="auto"/>
        <w:ind w:firstLine="0"/>
        <w:rPr>
          <w:rFonts w:ascii="Times New Roman" w:hAnsi="Times New Roman"/>
          <w:sz w:val="24"/>
          <w:szCs w:val="24"/>
        </w:rPr>
      </w:pPr>
    </w:p>
    <w:p w14:paraId="6351573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SPI_Init(SPI_Handle_t *pSPIHandle)</w:t>
      </w:r>
    </w:p>
    <w:p w14:paraId="428B2CB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lastRenderedPageBreak/>
        <w:t>{</w:t>
      </w:r>
    </w:p>
    <w:p w14:paraId="703E9B74" w14:textId="77777777" w:rsidR="005957BA" w:rsidRPr="00AE579A" w:rsidRDefault="005957BA" w:rsidP="005957BA">
      <w:pPr>
        <w:spacing w:line="257" w:lineRule="auto"/>
        <w:ind w:firstLine="0"/>
        <w:rPr>
          <w:rFonts w:ascii="Times New Roman" w:hAnsi="Times New Roman"/>
          <w:sz w:val="24"/>
          <w:szCs w:val="24"/>
        </w:rPr>
      </w:pPr>
    </w:p>
    <w:p w14:paraId="2CDE9579" w14:textId="77777777" w:rsidR="005957BA" w:rsidRPr="00AE579A" w:rsidRDefault="005957BA" w:rsidP="005957BA">
      <w:pPr>
        <w:spacing w:line="257" w:lineRule="auto"/>
        <w:ind w:firstLine="0"/>
        <w:rPr>
          <w:rFonts w:ascii="Times New Roman" w:hAnsi="Times New Roman"/>
          <w:b/>
          <w:color w:val="00B050"/>
          <w:sz w:val="24"/>
          <w:szCs w:val="24"/>
        </w:rPr>
      </w:pPr>
      <w:r w:rsidRPr="00AE579A">
        <w:rPr>
          <w:rFonts w:ascii="Times New Roman" w:hAnsi="Times New Roman"/>
          <w:sz w:val="24"/>
          <w:szCs w:val="24"/>
        </w:rPr>
        <w:tab/>
      </w:r>
      <w:r w:rsidRPr="00AE579A">
        <w:rPr>
          <w:rFonts w:ascii="Times New Roman" w:hAnsi="Times New Roman"/>
          <w:b/>
          <w:color w:val="4F81BD" w:themeColor="accent1"/>
          <w:sz w:val="24"/>
          <w:szCs w:val="24"/>
        </w:rPr>
        <w:t>//peripheral clock enable</w:t>
      </w:r>
    </w:p>
    <w:p w14:paraId="7218FED2" w14:textId="77777777" w:rsidR="005957BA" w:rsidRPr="00AE579A" w:rsidRDefault="005957BA" w:rsidP="005957BA">
      <w:pPr>
        <w:spacing w:line="257" w:lineRule="auto"/>
        <w:ind w:firstLine="0"/>
        <w:rPr>
          <w:rFonts w:ascii="Times New Roman" w:hAnsi="Times New Roman"/>
          <w:sz w:val="24"/>
          <w:szCs w:val="24"/>
        </w:rPr>
      </w:pPr>
    </w:p>
    <w:p w14:paraId="43F4C38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SPI_PeriClockControl(pSPIHandle-&gt;pSPIx, ENABLE);</w:t>
      </w:r>
    </w:p>
    <w:p w14:paraId="1FFD50EF" w14:textId="77777777" w:rsidR="005957BA" w:rsidRPr="00AE579A" w:rsidRDefault="005957BA" w:rsidP="005957BA">
      <w:pPr>
        <w:spacing w:line="257" w:lineRule="auto"/>
        <w:ind w:firstLine="0"/>
        <w:rPr>
          <w:rFonts w:ascii="Times New Roman" w:hAnsi="Times New Roman"/>
          <w:sz w:val="24"/>
          <w:szCs w:val="24"/>
        </w:rPr>
      </w:pPr>
    </w:p>
    <w:p w14:paraId="54169A38"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color w:val="4F81BD" w:themeColor="accent1"/>
          <w:sz w:val="24"/>
          <w:szCs w:val="24"/>
        </w:rPr>
        <w:t>//first lets configure the SPI_CR1 register</w:t>
      </w:r>
    </w:p>
    <w:p w14:paraId="0227356F" w14:textId="77777777" w:rsidR="005957BA" w:rsidRPr="00AE579A" w:rsidRDefault="005957BA" w:rsidP="005957BA">
      <w:pPr>
        <w:spacing w:line="257" w:lineRule="auto"/>
        <w:ind w:firstLine="0"/>
        <w:rPr>
          <w:rFonts w:ascii="Times New Roman" w:hAnsi="Times New Roman"/>
          <w:color w:val="4F81BD" w:themeColor="accent1"/>
          <w:sz w:val="24"/>
          <w:szCs w:val="24"/>
        </w:rPr>
      </w:pPr>
    </w:p>
    <w:p w14:paraId="353983B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uint32_t tempreg = 0;</w:t>
      </w:r>
    </w:p>
    <w:p w14:paraId="7A7E091F" w14:textId="77777777" w:rsidR="005957BA" w:rsidRPr="00AE579A" w:rsidRDefault="005957BA" w:rsidP="005957BA">
      <w:pPr>
        <w:spacing w:line="257" w:lineRule="auto"/>
        <w:ind w:firstLine="0"/>
        <w:rPr>
          <w:rFonts w:ascii="Times New Roman" w:hAnsi="Times New Roman"/>
          <w:sz w:val="24"/>
          <w:szCs w:val="24"/>
        </w:rPr>
      </w:pPr>
    </w:p>
    <w:p w14:paraId="5030E9B7" w14:textId="77777777" w:rsidR="005957BA" w:rsidRPr="00AE579A" w:rsidRDefault="005957BA" w:rsidP="005957BA">
      <w:pPr>
        <w:spacing w:line="257" w:lineRule="auto"/>
        <w:ind w:firstLine="0"/>
        <w:rPr>
          <w:rFonts w:ascii="Times New Roman" w:hAnsi="Times New Roman"/>
          <w:b/>
          <w:color w:val="4F81BD" w:themeColor="accent1"/>
          <w:sz w:val="24"/>
          <w:szCs w:val="24"/>
        </w:rPr>
      </w:pPr>
      <w:r w:rsidRPr="00AE579A">
        <w:rPr>
          <w:rFonts w:ascii="Times New Roman" w:hAnsi="Times New Roman"/>
          <w:sz w:val="24"/>
          <w:szCs w:val="24"/>
        </w:rPr>
        <w:tab/>
      </w:r>
      <w:r w:rsidRPr="00AE579A">
        <w:rPr>
          <w:rFonts w:ascii="Times New Roman" w:hAnsi="Times New Roman"/>
          <w:b/>
          <w:color w:val="4F81BD" w:themeColor="accent1"/>
          <w:sz w:val="24"/>
          <w:szCs w:val="24"/>
        </w:rPr>
        <w:t>//1. configure the device mode</w:t>
      </w:r>
    </w:p>
    <w:p w14:paraId="7F82EA4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tempreg |= pSPIHandle-&gt;SPIConfig.SPI_DeviceMode &lt;&lt; SPI_CR1_MSTR ;</w:t>
      </w:r>
    </w:p>
    <w:p w14:paraId="5C623C45" w14:textId="77777777" w:rsidR="005957BA" w:rsidRPr="00AE579A" w:rsidRDefault="005957BA" w:rsidP="005957BA">
      <w:pPr>
        <w:spacing w:line="257" w:lineRule="auto"/>
        <w:ind w:firstLine="0"/>
        <w:rPr>
          <w:rFonts w:ascii="Times New Roman" w:hAnsi="Times New Roman"/>
          <w:sz w:val="24"/>
          <w:szCs w:val="24"/>
        </w:rPr>
      </w:pPr>
    </w:p>
    <w:p w14:paraId="3FAF0FCA" w14:textId="77777777" w:rsidR="005957BA" w:rsidRPr="00AE579A" w:rsidRDefault="005957BA" w:rsidP="005957BA">
      <w:pPr>
        <w:spacing w:line="257" w:lineRule="auto"/>
        <w:ind w:firstLine="0"/>
        <w:rPr>
          <w:rFonts w:ascii="Times New Roman" w:hAnsi="Times New Roman"/>
          <w:b/>
          <w:color w:val="00B050"/>
          <w:sz w:val="24"/>
          <w:szCs w:val="24"/>
        </w:rPr>
      </w:pPr>
      <w:r w:rsidRPr="00AE579A">
        <w:rPr>
          <w:rFonts w:ascii="Times New Roman" w:hAnsi="Times New Roman"/>
          <w:sz w:val="24"/>
          <w:szCs w:val="24"/>
        </w:rPr>
        <w:tab/>
      </w:r>
      <w:r w:rsidRPr="00AE579A">
        <w:rPr>
          <w:rFonts w:ascii="Times New Roman" w:hAnsi="Times New Roman"/>
          <w:b/>
          <w:color w:val="4F81BD" w:themeColor="accent1"/>
          <w:sz w:val="24"/>
          <w:szCs w:val="24"/>
        </w:rPr>
        <w:t>//2. Configure the bus config</w:t>
      </w:r>
    </w:p>
    <w:p w14:paraId="39FD815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if(pSPIHandle-&gt;SPIConfig.SPI_BusConfig == SPI_BUS_CONFIG_FD)</w:t>
      </w:r>
    </w:p>
    <w:p w14:paraId="4D58A37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5C845F3A" w14:textId="77777777" w:rsidR="005957BA" w:rsidRPr="00AE579A" w:rsidRDefault="005957BA" w:rsidP="005957BA">
      <w:pPr>
        <w:spacing w:line="257" w:lineRule="auto"/>
        <w:ind w:firstLine="0"/>
        <w:rPr>
          <w:rFonts w:ascii="Times New Roman" w:hAnsi="Times New Roman"/>
          <w:b/>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b/>
          <w:color w:val="4F81BD" w:themeColor="accent1"/>
          <w:sz w:val="24"/>
          <w:szCs w:val="24"/>
        </w:rPr>
        <w:t>//bidi mode should be cleared</w:t>
      </w:r>
    </w:p>
    <w:p w14:paraId="5D46211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tempreg &amp;= ~( 1 &lt;&lt; SPI_CR1_BIDIMODE);</w:t>
      </w:r>
    </w:p>
    <w:p w14:paraId="66705435" w14:textId="77777777" w:rsidR="005957BA" w:rsidRPr="00AE579A" w:rsidRDefault="005957BA" w:rsidP="005957BA">
      <w:pPr>
        <w:spacing w:line="257" w:lineRule="auto"/>
        <w:ind w:firstLine="0"/>
        <w:rPr>
          <w:rFonts w:ascii="Times New Roman" w:hAnsi="Times New Roman"/>
          <w:sz w:val="24"/>
          <w:szCs w:val="24"/>
        </w:rPr>
      </w:pPr>
    </w:p>
    <w:p w14:paraId="7E5B61D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}else if (pSPIHandle-&gt;SPIConfig.SPI_BusConfig == SPI_BUS_CONFIG_HD)</w:t>
      </w:r>
    </w:p>
    <w:p w14:paraId="12C4BD1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2095C763"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//bidi mode should be set</w:t>
      </w:r>
    </w:p>
    <w:p w14:paraId="2D0ED9C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tempreg |= ( 1 &lt;&lt; SPI_CR1_BIDIMODE);</w:t>
      </w:r>
    </w:p>
    <w:p w14:paraId="2DC4DB8B" w14:textId="4A2F751B"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 xml:space="preserve">}else if (pSPIHandle-&gt;SPIConfig.SPI_BusConfig == </w:t>
      </w:r>
      <w:r w:rsidR="009E5118" w:rsidRPr="00AE579A">
        <w:rPr>
          <w:rFonts w:ascii="Times New Roman" w:hAnsi="Times New Roman"/>
          <w:sz w:val="24"/>
          <w:szCs w:val="24"/>
        </w:rPr>
        <w:t xml:space="preserve">  </w:t>
      </w:r>
      <w:r w:rsidRPr="00AE579A">
        <w:rPr>
          <w:rFonts w:ascii="Times New Roman" w:hAnsi="Times New Roman"/>
          <w:sz w:val="24"/>
          <w:szCs w:val="24"/>
        </w:rPr>
        <w:t>SPI_BUS_CONFIG_SIMPLEX_RXONLY)</w:t>
      </w:r>
    </w:p>
    <w:p w14:paraId="742724D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1CBCE835"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//BIDI mode should be cleared</w:t>
      </w:r>
    </w:p>
    <w:p w14:paraId="1624F13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tempreg &amp;= ~( 1 &lt;&lt; SPI_CR1_BIDIMODE);</w:t>
      </w:r>
    </w:p>
    <w:p w14:paraId="22470BD9"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//RXONLY bit must be set</w:t>
      </w:r>
    </w:p>
    <w:p w14:paraId="1A9E4C2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tempreg |= ( 1 &lt;&lt; SPI_CR1_RXONLY);</w:t>
      </w:r>
    </w:p>
    <w:p w14:paraId="45DBBF6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1A4B4A82" w14:textId="77777777" w:rsidR="005957BA" w:rsidRPr="00AE579A" w:rsidRDefault="005957BA" w:rsidP="005957BA">
      <w:pPr>
        <w:spacing w:line="257" w:lineRule="auto"/>
        <w:ind w:firstLine="0"/>
        <w:rPr>
          <w:rFonts w:ascii="Times New Roman" w:hAnsi="Times New Roman"/>
          <w:sz w:val="24"/>
          <w:szCs w:val="24"/>
        </w:rPr>
      </w:pPr>
    </w:p>
    <w:p w14:paraId="55762083"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color w:val="4F81BD" w:themeColor="accent1"/>
          <w:sz w:val="24"/>
          <w:szCs w:val="24"/>
        </w:rPr>
        <w:t>// 3. Configure the spi serial clock speed (baud rate)</w:t>
      </w:r>
    </w:p>
    <w:p w14:paraId="2FCA1FC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tempreg |= pSPIHandle-&gt;SPIConfig.SPI_SclkSpeed &lt;&lt; SPI_CR1_BR;</w:t>
      </w:r>
    </w:p>
    <w:p w14:paraId="7831D521" w14:textId="77777777" w:rsidR="005957BA" w:rsidRPr="00AE579A" w:rsidRDefault="005957BA" w:rsidP="005957BA">
      <w:pPr>
        <w:spacing w:line="257" w:lineRule="auto"/>
        <w:ind w:firstLine="0"/>
        <w:rPr>
          <w:rFonts w:ascii="Times New Roman" w:hAnsi="Times New Roman"/>
          <w:sz w:val="24"/>
          <w:szCs w:val="24"/>
        </w:rPr>
      </w:pPr>
    </w:p>
    <w:p w14:paraId="2ACA49E7"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4F81BD" w:themeColor="accent1"/>
          <w:sz w:val="24"/>
          <w:szCs w:val="24"/>
        </w:rPr>
        <w:t>//4.  Configure the DFF</w:t>
      </w:r>
    </w:p>
    <w:p w14:paraId="2D81E09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tempreg |= pSPIHandle-&gt;SPIConfig.SPI_DFF &lt;&lt; SPI_CR1_DFF;</w:t>
      </w:r>
    </w:p>
    <w:p w14:paraId="6A91A0C6" w14:textId="77777777" w:rsidR="005957BA" w:rsidRPr="00AE579A" w:rsidRDefault="005957BA" w:rsidP="005957BA">
      <w:pPr>
        <w:spacing w:line="257" w:lineRule="auto"/>
        <w:ind w:firstLine="0"/>
        <w:rPr>
          <w:rFonts w:ascii="Times New Roman" w:hAnsi="Times New Roman"/>
          <w:sz w:val="24"/>
          <w:szCs w:val="24"/>
        </w:rPr>
      </w:pPr>
    </w:p>
    <w:p w14:paraId="6FD1B44D"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color w:val="4F81BD" w:themeColor="accent1"/>
          <w:sz w:val="24"/>
          <w:szCs w:val="24"/>
        </w:rPr>
        <w:t>//5. configure the CPOL</w:t>
      </w:r>
    </w:p>
    <w:p w14:paraId="5AFEEF2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tempreg |= pSPIHandle-&gt;SPIConfig.SPI_CPOL &lt;&lt; SPI_CR1_CPOL;</w:t>
      </w:r>
    </w:p>
    <w:p w14:paraId="01296458" w14:textId="77777777" w:rsidR="005957BA" w:rsidRPr="00AE579A" w:rsidRDefault="005957BA" w:rsidP="005957BA">
      <w:pPr>
        <w:spacing w:line="257" w:lineRule="auto"/>
        <w:ind w:firstLine="0"/>
        <w:rPr>
          <w:rFonts w:ascii="Times New Roman" w:hAnsi="Times New Roman"/>
          <w:sz w:val="24"/>
          <w:szCs w:val="24"/>
        </w:rPr>
      </w:pPr>
    </w:p>
    <w:p w14:paraId="2BFB27C9"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lastRenderedPageBreak/>
        <w:tab/>
      </w:r>
      <w:r w:rsidRPr="00AE579A">
        <w:rPr>
          <w:rFonts w:ascii="Times New Roman" w:hAnsi="Times New Roman"/>
          <w:color w:val="4F81BD" w:themeColor="accent1"/>
          <w:sz w:val="24"/>
          <w:szCs w:val="24"/>
        </w:rPr>
        <w:t>//6 . configure the CPHA</w:t>
      </w:r>
    </w:p>
    <w:p w14:paraId="5D321D1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tempreg |= pSPIHandle-&gt;SPIConfig.SPI_CPHA &lt;&lt; SPI_CR1_CPHA;</w:t>
      </w:r>
    </w:p>
    <w:p w14:paraId="6693D7BC" w14:textId="77777777" w:rsidR="005957BA" w:rsidRPr="00AE579A" w:rsidRDefault="005957BA" w:rsidP="005957BA">
      <w:pPr>
        <w:spacing w:line="257" w:lineRule="auto"/>
        <w:ind w:firstLine="0"/>
        <w:rPr>
          <w:rFonts w:ascii="Times New Roman" w:hAnsi="Times New Roman"/>
          <w:sz w:val="24"/>
          <w:szCs w:val="24"/>
        </w:rPr>
      </w:pPr>
    </w:p>
    <w:p w14:paraId="50C8228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tempreg |= pSPIHandle-&gt;SPIConfig.SPI_SSM &lt;&lt; SPI_CR1_SSM;</w:t>
      </w:r>
    </w:p>
    <w:p w14:paraId="28E2AAEE" w14:textId="77777777" w:rsidR="005957BA" w:rsidRPr="00AE579A" w:rsidRDefault="005957BA" w:rsidP="005957BA">
      <w:pPr>
        <w:spacing w:line="257" w:lineRule="auto"/>
        <w:ind w:firstLine="0"/>
        <w:rPr>
          <w:rFonts w:ascii="Times New Roman" w:hAnsi="Times New Roman"/>
          <w:sz w:val="24"/>
          <w:szCs w:val="24"/>
        </w:rPr>
      </w:pPr>
    </w:p>
    <w:p w14:paraId="1AC4444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pSPIHandle-&gt;pSPIx-&gt;CR1 = tempreg;</w:t>
      </w:r>
    </w:p>
    <w:p w14:paraId="767C2D22" w14:textId="77777777" w:rsidR="005957BA" w:rsidRPr="00AE579A" w:rsidRDefault="005957BA" w:rsidP="005957BA">
      <w:pPr>
        <w:spacing w:line="257" w:lineRule="auto"/>
        <w:ind w:firstLine="0"/>
        <w:rPr>
          <w:rFonts w:ascii="Times New Roman" w:hAnsi="Times New Roman"/>
          <w:sz w:val="24"/>
          <w:szCs w:val="24"/>
        </w:rPr>
      </w:pPr>
    </w:p>
    <w:p w14:paraId="14DC6D4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67594DC7" w14:textId="77777777" w:rsidR="005957BA" w:rsidRPr="00AE579A" w:rsidRDefault="005957BA" w:rsidP="005957BA">
      <w:pPr>
        <w:spacing w:line="257" w:lineRule="auto"/>
        <w:ind w:firstLine="0"/>
        <w:rPr>
          <w:rFonts w:ascii="Times New Roman" w:hAnsi="Times New Roman"/>
          <w:sz w:val="24"/>
          <w:szCs w:val="24"/>
        </w:rPr>
      </w:pPr>
    </w:p>
    <w:p w14:paraId="275D973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SPI_DeInit(SPI_RegDef_t *pSPIx)</w:t>
      </w:r>
    </w:p>
    <w:p w14:paraId="4C7FF5D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640754E1"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//todo</w:t>
      </w:r>
    </w:p>
    <w:p w14:paraId="08502DC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06F916AB" w14:textId="77777777" w:rsidR="005957BA" w:rsidRPr="00AE579A" w:rsidRDefault="005957BA" w:rsidP="005957BA">
      <w:pPr>
        <w:spacing w:line="257" w:lineRule="auto"/>
        <w:ind w:firstLine="0"/>
        <w:rPr>
          <w:rFonts w:ascii="Times New Roman" w:hAnsi="Times New Roman"/>
          <w:sz w:val="24"/>
          <w:szCs w:val="24"/>
        </w:rPr>
      </w:pPr>
    </w:p>
    <w:p w14:paraId="1CE75CC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uint8_t SPI_GetFlagStatus(SPI_RegDef_t *pSPIx , uint32_t FlagName)</w:t>
      </w:r>
    </w:p>
    <w:p w14:paraId="72DE78F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BD434B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if(pSPIx-&gt;SR &amp; FlagName)</w:t>
      </w:r>
    </w:p>
    <w:p w14:paraId="76F709F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E45955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return FLAG_SET;</w:t>
      </w:r>
    </w:p>
    <w:p w14:paraId="4E7EA0A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AE5876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return FLAG_RESET;</w:t>
      </w:r>
    </w:p>
    <w:p w14:paraId="02891DE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614C7DC8" w14:textId="77777777" w:rsidR="005957BA" w:rsidRPr="00AE579A" w:rsidRDefault="005957BA" w:rsidP="005957BA">
      <w:pPr>
        <w:spacing w:line="257" w:lineRule="auto"/>
        <w:ind w:firstLine="0"/>
        <w:rPr>
          <w:rFonts w:ascii="Times New Roman" w:hAnsi="Times New Roman"/>
          <w:sz w:val="24"/>
          <w:szCs w:val="24"/>
        </w:rPr>
      </w:pPr>
    </w:p>
    <w:p w14:paraId="61DD178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SPI_SendData(SPI_RegDef_t *pSPIx,uint8_t *pTxBuffer, uint32_t Len)</w:t>
      </w:r>
    </w:p>
    <w:p w14:paraId="79DBBE9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7E2BF4C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while(Len &gt; 0)</w:t>
      </w:r>
    </w:p>
    <w:p w14:paraId="7759960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42DCBB5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//1. wait until TXE is set</w:t>
      </w:r>
    </w:p>
    <w:p w14:paraId="290BF91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while(SPI_GetFlagStatus(pSPIx,SPI_TXE_FLAG)  == FLAG_RESET );</w:t>
      </w:r>
    </w:p>
    <w:p w14:paraId="4B606E5A" w14:textId="77777777" w:rsidR="005957BA" w:rsidRPr="00AE579A" w:rsidRDefault="005957BA" w:rsidP="005957BA">
      <w:pPr>
        <w:spacing w:line="257" w:lineRule="auto"/>
        <w:ind w:firstLine="0"/>
        <w:rPr>
          <w:rFonts w:ascii="Times New Roman" w:hAnsi="Times New Roman"/>
          <w:sz w:val="24"/>
          <w:szCs w:val="24"/>
        </w:rPr>
      </w:pPr>
    </w:p>
    <w:p w14:paraId="4D7661F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//2. check the DFF bit in CR1</w:t>
      </w:r>
    </w:p>
    <w:p w14:paraId="5199107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if( (pSPIx-&gt;CR1 &amp; ( 1 &lt;&lt; SPI_CR1_DFF) ) )</w:t>
      </w:r>
    </w:p>
    <w:p w14:paraId="7819162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75745C44"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//16 bit DFF</w:t>
      </w:r>
    </w:p>
    <w:p w14:paraId="0C04853B"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ab/>
      </w:r>
      <w:r w:rsidRPr="00AE579A">
        <w:rPr>
          <w:rFonts w:ascii="Times New Roman" w:hAnsi="Times New Roman"/>
          <w:color w:val="4F81BD" w:themeColor="accent1"/>
          <w:sz w:val="24"/>
          <w:szCs w:val="24"/>
        </w:rPr>
        <w:tab/>
      </w:r>
      <w:r w:rsidRPr="00AE579A">
        <w:rPr>
          <w:rFonts w:ascii="Times New Roman" w:hAnsi="Times New Roman"/>
          <w:color w:val="4F81BD" w:themeColor="accent1"/>
          <w:sz w:val="24"/>
          <w:szCs w:val="24"/>
        </w:rPr>
        <w:tab/>
        <w:t>//1. load the data in to the DR</w:t>
      </w:r>
    </w:p>
    <w:p w14:paraId="2477EAE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pSPIx-&gt;DR =   *((uint16_t*)pTxBuffer);</w:t>
      </w:r>
    </w:p>
    <w:p w14:paraId="277B317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Len--;</w:t>
      </w:r>
    </w:p>
    <w:p w14:paraId="3C24F5F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Len--;</w:t>
      </w:r>
    </w:p>
    <w:p w14:paraId="70FC37B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(uint16_t*)pTxBuffer++;</w:t>
      </w:r>
    </w:p>
    <w:p w14:paraId="16F1D8B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}else</w:t>
      </w:r>
    </w:p>
    <w:p w14:paraId="5713ED1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327AD0C3"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lastRenderedPageBreak/>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//8 bit DFF</w:t>
      </w:r>
    </w:p>
    <w:p w14:paraId="2CA7A10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pSPIx-&gt;DR =   *pTxBuffer;</w:t>
      </w:r>
    </w:p>
    <w:p w14:paraId="35D981B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Len--;</w:t>
      </w:r>
    </w:p>
    <w:p w14:paraId="7452A3E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pTxBuffer++;</w:t>
      </w:r>
    </w:p>
    <w:p w14:paraId="2166748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72919EC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578557E4" w14:textId="77777777" w:rsidR="005957BA" w:rsidRPr="00AE579A" w:rsidRDefault="005957BA" w:rsidP="005957BA">
      <w:pPr>
        <w:spacing w:line="257" w:lineRule="auto"/>
        <w:ind w:firstLine="0"/>
        <w:rPr>
          <w:rFonts w:ascii="Times New Roman" w:hAnsi="Times New Roman"/>
          <w:sz w:val="24"/>
          <w:szCs w:val="24"/>
        </w:rPr>
      </w:pPr>
    </w:p>
    <w:p w14:paraId="31899BC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0729BB86" w14:textId="77777777" w:rsidR="005957BA" w:rsidRPr="00AE579A" w:rsidRDefault="005957BA" w:rsidP="005957BA">
      <w:pPr>
        <w:spacing w:line="257" w:lineRule="auto"/>
        <w:ind w:firstLine="0"/>
        <w:rPr>
          <w:rFonts w:ascii="Times New Roman" w:hAnsi="Times New Roman"/>
          <w:sz w:val="24"/>
          <w:szCs w:val="24"/>
        </w:rPr>
      </w:pPr>
    </w:p>
    <w:p w14:paraId="406CCB6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SPI_ReceiveData(SPI_RegDef_t *pSPIx, uint8_t *pRxBuffer, uint32_t Len)</w:t>
      </w:r>
    </w:p>
    <w:p w14:paraId="28C4013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026F69C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while(Len &gt; 0)</w:t>
      </w:r>
    </w:p>
    <w:p w14:paraId="073AE0F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78D581D4"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//1. wait until RXNE is set</w:t>
      </w:r>
    </w:p>
    <w:p w14:paraId="31E29CE4" w14:textId="4640D093" w:rsidR="005957BA" w:rsidRPr="00AE579A" w:rsidRDefault="005957BA" w:rsidP="007D5743">
      <w:pPr>
        <w:spacing w:line="257" w:lineRule="auto"/>
        <w:ind w:left="720"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 xml:space="preserve">while(SPI_GetFlagStatus(pSPIx,SPI_RXNE_FLAG)  == </w:t>
      </w:r>
      <w:r w:rsidR="007D5743" w:rsidRPr="00AE579A">
        <w:rPr>
          <w:rFonts w:ascii="Times New Roman" w:hAnsi="Times New Roman"/>
          <w:sz w:val="24"/>
          <w:szCs w:val="24"/>
        </w:rPr>
        <w:t xml:space="preserve"> </w:t>
      </w:r>
      <w:r w:rsidRPr="00AE579A">
        <w:rPr>
          <w:rFonts w:ascii="Times New Roman" w:hAnsi="Times New Roman"/>
          <w:sz w:val="24"/>
          <w:szCs w:val="24"/>
        </w:rPr>
        <w:t>(uint8_t)FLAG_RESET );</w:t>
      </w:r>
    </w:p>
    <w:p w14:paraId="5DA99D56" w14:textId="77777777" w:rsidR="005957BA" w:rsidRPr="00AE579A" w:rsidRDefault="005957BA" w:rsidP="005957BA">
      <w:pPr>
        <w:spacing w:line="257" w:lineRule="auto"/>
        <w:ind w:firstLine="0"/>
        <w:rPr>
          <w:rFonts w:ascii="Times New Roman" w:hAnsi="Times New Roman"/>
          <w:sz w:val="24"/>
          <w:szCs w:val="24"/>
        </w:rPr>
      </w:pPr>
    </w:p>
    <w:p w14:paraId="4F05C329"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//2. check the DFF bit in CR1</w:t>
      </w:r>
    </w:p>
    <w:p w14:paraId="2B1CCA5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if( (pSPIx-&gt;CR1 &amp; ( 1 &lt;&lt; SPI_CR1_DFF) ) )</w:t>
      </w:r>
    </w:p>
    <w:p w14:paraId="0A8B72A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w:t>
      </w:r>
    </w:p>
    <w:p w14:paraId="22B94A1B"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//16 bit DFF</w:t>
      </w:r>
    </w:p>
    <w:p w14:paraId="395CA974"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ab/>
      </w:r>
      <w:r w:rsidRPr="00AE579A">
        <w:rPr>
          <w:rFonts w:ascii="Times New Roman" w:hAnsi="Times New Roman"/>
          <w:color w:val="4F81BD" w:themeColor="accent1"/>
          <w:sz w:val="24"/>
          <w:szCs w:val="24"/>
        </w:rPr>
        <w:tab/>
      </w:r>
      <w:r w:rsidRPr="00AE579A">
        <w:rPr>
          <w:rFonts w:ascii="Times New Roman" w:hAnsi="Times New Roman"/>
          <w:color w:val="4F81BD" w:themeColor="accent1"/>
          <w:sz w:val="24"/>
          <w:szCs w:val="24"/>
        </w:rPr>
        <w:tab/>
      </w:r>
      <w:r w:rsidRPr="00AE579A">
        <w:rPr>
          <w:rFonts w:ascii="Times New Roman" w:hAnsi="Times New Roman"/>
          <w:color w:val="4F81BD" w:themeColor="accent1"/>
          <w:sz w:val="24"/>
          <w:szCs w:val="24"/>
        </w:rPr>
        <w:tab/>
        <w:t>//1. load the data from DR to Rxbuffer address</w:t>
      </w:r>
    </w:p>
    <w:p w14:paraId="32DD911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 xml:space="preserve"> *((uint16_t*)pRxBuffer) = pSPIx-&gt;DR ;</w:t>
      </w:r>
    </w:p>
    <w:p w14:paraId="79142A4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Len--;</w:t>
      </w:r>
    </w:p>
    <w:p w14:paraId="15A6902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Len--;</w:t>
      </w:r>
    </w:p>
    <w:p w14:paraId="31F40D9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(uint16_t*)pRxBuffer++;</w:t>
      </w:r>
    </w:p>
    <w:p w14:paraId="7ABA3E4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}else</w:t>
      </w:r>
    </w:p>
    <w:p w14:paraId="55F3531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w:t>
      </w:r>
    </w:p>
    <w:p w14:paraId="72C7E04A"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//8 bit DFF</w:t>
      </w:r>
    </w:p>
    <w:p w14:paraId="78F45A8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*(pRxBuffer) = pSPIx-&gt;DR ;</w:t>
      </w:r>
    </w:p>
    <w:p w14:paraId="51422A1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Len--;</w:t>
      </w:r>
    </w:p>
    <w:p w14:paraId="7255729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pRxBuffer++;</w:t>
      </w:r>
    </w:p>
    <w:p w14:paraId="531B156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w:t>
      </w:r>
    </w:p>
    <w:p w14:paraId="5111E48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367887B3" w14:textId="77777777" w:rsidR="005957BA" w:rsidRPr="00AE579A" w:rsidRDefault="005957BA" w:rsidP="005957BA">
      <w:pPr>
        <w:spacing w:line="257" w:lineRule="auto"/>
        <w:ind w:firstLine="0"/>
        <w:rPr>
          <w:rFonts w:ascii="Times New Roman" w:hAnsi="Times New Roman"/>
          <w:sz w:val="24"/>
          <w:szCs w:val="24"/>
        </w:rPr>
      </w:pPr>
    </w:p>
    <w:p w14:paraId="48FABF8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691C421" w14:textId="77777777" w:rsidR="005957BA" w:rsidRPr="00AE579A" w:rsidRDefault="005957BA" w:rsidP="005957BA">
      <w:pPr>
        <w:spacing w:line="257" w:lineRule="auto"/>
        <w:ind w:firstLine="0"/>
        <w:rPr>
          <w:rFonts w:ascii="Times New Roman" w:hAnsi="Times New Roman"/>
          <w:sz w:val="24"/>
          <w:szCs w:val="24"/>
        </w:rPr>
      </w:pPr>
    </w:p>
    <w:p w14:paraId="311E0107" w14:textId="77777777" w:rsidR="005957BA" w:rsidRPr="00AE579A" w:rsidRDefault="005957BA" w:rsidP="005957BA">
      <w:pPr>
        <w:spacing w:line="257" w:lineRule="auto"/>
        <w:ind w:firstLine="0"/>
        <w:rPr>
          <w:rFonts w:ascii="Times New Roman" w:hAnsi="Times New Roman"/>
          <w:sz w:val="24"/>
          <w:szCs w:val="24"/>
        </w:rPr>
      </w:pPr>
    </w:p>
    <w:p w14:paraId="722E965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SPI_PeripheralControl(SPI_RegDef_t *pSPIx, uint8_t EnOrDi)</w:t>
      </w:r>
    </w:p>
    <w:p w14:paraId="004A30A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3939D84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if(EnOrDi == ENABLE)</w:t>
      </w:r>
    </w:p>
    <w:p w14:paraId="7B2AF28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w:t>
      </w:r>
    </w:p>
    <w:p w14:paraId="39A84D3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pSPIx-&gt;CR1 |=  (1 &lt;&lt; SPI_CR1_SPE);</w:t>
      </w:r>
    </w:p>
    <w:p w14:paraId="08A6F4C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}else</w:t>
      </w:r>
    </w:p>
    <w:p w14:paraId="080A0A5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043B18A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pSPIx-&gt;CR1 &amp;=  ~(1 &lt;&lt; SPI_CR1_SPE);</w:t>
      </w:r>
    </w:p>
    <w:p w14:paraId="6A2D73D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CC2E423" w14:textId="77777777" w:rsidR="005957BA" w:rsidRPr="00AE579A" w:rsidRDefault="005957BA" w:rsidP="005957BA">
      <w:pPr>
        <w:spacing w:line="257" w:lineRule="auto"/>
        <w:ind w:firstLine="0"/>
        <w:rPr>
          <w:rFonts w:ascii="Times New Roman" w:hAnsi="Times New Roman"/>
          <w:sz w:val="24"/>
          <w:szCs w:val="24"/>
        </w:rPr>
      </w:pPr>
    </w:p>
    <w:p w14:paraId="0BB7006A" w14:textId="77777777" w:rsidR="005957BA" w:rsidRPr="00AE579A" w:rsidRDefault="005957BA" w:rsidP="005957BA">
      <w:pPr>
        <w:spacing w:line="257" w:lineRule="auto"/>
        <w:ind w:firstLine="0"/>
        <w:rPr>
          <w:rFonts w:ascii="Times New Roman" w:hAnsi="Times New Roman"/>
          <w:sz w:val="24"/>
          <w:szCs w:val="24"/>
        </w:rPr>
      </w:pPr>
    </w:p>
    <w:p w14:paraId="069792F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7FEEBB63" w14:textId="77777777" w:rsidR="005957BA" w:rsidRPr="00AE579A" w:rsidRDefault="005957BA" w:rsidP="005957BA">
      <w:pPr>
        <w:spacing w:line="257" w:lineRule="auto"/>
        <w:ind w:firstLine="0"/>
        <w:rPr>
          <w:rFonts w:ascii="Times New Roman" w:hAnsi="Times New Roman"/>
          <w:sz w:val="24"/>
          <w:szCs w:val="24"/>
        </w:rPr>
      </w:pPr>
    </w:p>
    <w:p w14:paraId="0497D01C" w14:textId="77777777" w:rsidR="005957BA" w:rsidRPr="00AE579A" w:rsidRDefault="005957BA" w:rsidP="005957BA">
      <w:pPr>
        <w:spacing w:line="257" w:lineRule="auto"/>
        <w:ind w:firstLine="0"/>
        <w:rPr>
          <w:rFonts w:ascii="Times New Roman" w:hAnsi="Times New Roman"/>
          <w:sz w:val="24"/>
          <w:szCs w:val="24"/>
        </w:rPr>
      </w:pPr>
    </w:p>
    <w:p w14:paraId="7F7DF64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SPI_SSIConfig(SPI_RegDef_t *pSPIx, uint8_t EnOrDi)</w:t>
      </w:r>
    </w:p>
    <w:p w14:paraId="1E5D6E2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0158049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if(EnOrDi == ENABLE)</w:t>
      </w:r>
    </w:p>
    <w:p w14:paraId="28B6068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A26314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pSPIx-&gt;CR1 |=  (1 &lt;&lt; SPI_CR1_SSI);</w:t>
      </w:r>
    </w:p>
    <w:p w14:paraId="563E59C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}else</w:t>
      </w:r>
    </w:p>
    <w:p w14:paraId="3106568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5B320D7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pSPIx-&gt;CR1 &amp;=  ~(1 &lt;&lt; SPI_CR1_SSI);</w:t>
      </w:r>
    </w:p>
    <w:p w14:paraId="2A3CB18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5737390" w14:textId="77777777" w:rsidR="005957BA" w:rsidRPr="00AE579A" w:rsidRDefault="005957BA" w:rsidP="005957BA">
      <w:pPr>
        <w:spacing w:line="257" w:lineRule="auto"/>
        <w:ind w:firstLine="0"/>
        <w:rPr>
          <w:rFonts w:ascii="Times New Roman" w:hAnsi="Times New Roman"/>
          <w:sz w:val="24"/>
          <w:szCs w:val="24"/>
        </w:rPr>
      </w:pPr>
    </w:p>
    <w:p w14:paraId="69254E40" w14:textId="77777777" w:rsidR="005957BA" w:rsidRPr="00AE579A" w:rsidRDefault="005957BA" w:rsidP="005957BA">
      <w:pPr>
        <w:spacing w:line="257" w:lineRule="auto"/>
        <w:ind w:firstLine="0"/>
        <w:rPr>
          <w:rFonts w:ascii="Times New Roman" w:hAnsi="Times New Roman"/>
          <w:sz w:val="24"/>
          <w:szCs w:val="24"/>
        </w:rPr>
      </w:pPr>
    </w:p>
    <w:p w14:paraId="5737DFA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158C649D" w14:textId="77777777" w:rsidR="005957BA" w:rsidRPr="00AE579A" w:rsidRDefault="005957BA" w:rsidP="005957BA">
      <w:pPr>
        <w:spacing w:line="257" w:lineRule="auto"/>
        <w:ind w:firstLine="0"/>
        <w:rPr>
          <w:rFonts w:ascii="Times New Roman" w:hAnsi="Times New Roman"/>
          <w:sz w:val="24"/>
          <w:szCs w:val="24"/>
        </w:rPr>
      </w:pPr>
    </w:p>
    <w:p w14:paraId="45FC8512" w14:textId="77777777" w:rsidR="005957BA" w:rsidRPr="00AE579A" w:rsidRDefault="005957BA" w:rsidP="005957BA">
      <w:pPr>
        <w:spacing w:line="257" w:lineRule="auto"/>
        <w:ind w:firstLine="0"/>
        <w:rPr>
          <w:rFonts w:ascii="Times New Roman" w:hAnsi="Times New Roman"/>
          <w:sz w:val="24"/>
          <w:szCs w:val="24"/>
        </w:rPr>
      </w:pPr>
    </w:p>
    <w:p w14:paraId="07ED769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SPI_SSOEConfig(SPI_RegDef_t *pSPIx, uint8_t EnOrDi)</w:t>
      </w:r>
    </w:p>
    <w:p w14:paraId="3BEC5ED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760051D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if(EnOrDi == ENABLE)</w:t>
      </w:r>
    </w:p>
    <w:p w14:paraId="054FEA1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5D33C8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pSPIx-&gt;CR2 |=  (1 &lt;&lt; SPI_CR2_SSOE);</w:t>
      </w:r>
    </w:p>
    <w:p w14:paraId="73C6FE2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}else</w:t>
      </w:r>
    </w:p>
    <w:p w14:paraId="3410436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EF7AE2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pSPIx-&gt;CR2 &amp;=  ~(1 &lt;&lt; SPI_CR2_SSOE);</w:t>
      </w:r>
    </w:p>
    <w:p w14:paraId="2EE0C3D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FC504DC" w14:textId="77777777" w:rsidR="005957BA" w:rsidRPr="00AE579A" w:rsidRDefault="005957BA" w:rsidP="005957BA">
      <w:pPr>
        <w:spacing w:line="257" w:lineRule="auto"/>
        <w:ind w:firstLine="0"/>
        <w:rPr>
          <w:rFonts w:ascii="Times New Roman" w:hAnsi="Times New Roman"/>
          <w:sz w:val="24"/>
          <w:szCs w:val="24"/>
        </w:rPr>
      </w:pPr>
    </w:p>
    <w:p w14:paraId="44586741" w14:textId="77777777" w:rsidR="005957BA" w:rsidRPr="00AE579A" w:rsidRDefault="005957BA" w:rsidP="005957BA">
      <w:pPr>
        <w:spacing w:line="257" w:lineRule="auto"/>
        <w:ind w:firstLine="0"/>
        <w:rPr>
          <w:rFonts w:ascii="Times New Roman" w:hAnsi="Times New Roman"/>
          <w:sz w:val="24"/>
          <w:szCs w:val="24"/>
        </w:rPr>
      </w:pPr>
    </w:p>
    <w:p w14:paraId="0E7E01D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1319EEDA" w14:textId="77777777" w:rsidR="005957BA" w:rsidRPr="00AE579A" w:rsidRDefault="005957BA" w:rsidP="005957BA">
      <w:pPr>
        <w:spacing w:line="257" w:lineRule="auto"/>
        <w:ind w:firstLine="0"/>
        <w:rPr>
          <w:rFonts w:ascii="Times New Roman" w:hAnsi="Times New Roman"/>
          <w:sz w:val="24"/>
          <w:szCs w:val="24"/>
        </w:rPr>
      </w:pPr>
    </w:p>
    <w:p w14:paraId="64ECCED3" w14:textId="77777777" w:rsidR="005957BA" w:rsidRPr="00AE579A" w:rsidRDefault="005957BA" w:rsidP="005957BA">
      <w:pPr>
        <w:spacing w:line="257" w:lineRule="auto"/>
        <w:ind w:firstLine="0"/>
        <w:rPr>
          <w:rFonts w:ascii="Times New Roman" w:hAnsi="Times New Roman"/>
          <w:sz w:val="24"/>
          <w:szCs w:val="24"/>
        </w:rPr>
      </w:pPr>
    </w:p>
    <w:p w14:paraId="6BC7663E" w14:textId="77777777" w:rsidR="005957BA" w:rsidRPr="00AE579A" w:rsidRDefault="005957BA" w:rsidP="005957BA">
      <w:pPr>
        <w:spacing w:line="257" w:lineRule="auto"/>
        <w:ind w:firstLine="0"/>
        <w:rPr>
          <w:rFonts w:ascii="Times New Roman" w:hAnsi="Times New Roman"/>
          <w:sz w:val="24"/>
          <w:szCs w:val="24"/>
        </w:rPr>
      </w:pPr>
    </w:p>
    <w:p w14:paraId="02E69F0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SPI_IRQInterruptConfig(uint8_t IRQNumber, uint8_t EnorDi)</w:t>
      </w:r>
    </w:p>
    <w:p w14:paraId="646F58F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lastRenderedPageBreak/>
        <w:t>{</w:t>
      </w:r>
    </w:p>
    <w:p w14:paraId="1EB5910B" w14:textId="77777777" w:rsidR="005957BA" w:rsidRPr="00AE579A" w:rsidRDefault="005957BA" w:rsidP="005957BA">
      <w:pPr>
        <w:spacing w:line="257" w:lineRule="auto"/>
        <w:ind w:firstLine="0"/>
        <w:rPr>
          <w:rFonts w:ascii="Times New Roman" w:hAnsi="Times New Roman"/>
          <w:sz w:val="24"/>
          <w:szCs w:val="24"/>
        </w:rPr>
      </w:pPr>
    </w:p>
    <w:p w14:paraId="368A272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if(EnorDi == ENABLE)</w:t>
      </w:r>
    </w:p>
    <w:p w14:paraId="6D0C693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102E4F3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if(IRQNumber &lt;= 31)</w:t>
      </w:r>
    </w:p>
    <w:p w14:paraId="5BA17C7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5D2FF33C"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//program ISER0 register</w:t>
      </w:r>
    </w:p>
    <w:p w14:paraId="13932C2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*NVIC_ISER0 |= ( 1 &lt;&lt; IRQNumber );</w:t>
      </w:r>
    </w:p>
    <w:p w14:paraId="10108D9C" w14:textId="77777777" w:rsidR="005957BA" w:rsidRPr="00AE579A" w:rsidRDefault="005957BA" w:rsidP="005957BA">
      <w:pPr>
        <w:spacing w:line="257" w:lineRule="auto"/>
        <w:ind w:firstLine="0"/>
        <w:rPr>
          <w:rFonts w:ascii="Times New Roman" w:hAnsi="Times New Roman"/>
          <w:sz w:val="24"/>
          <w:szCs w:val="24"/>
        </w:rPr>
      </w:pPr>
    </w:p>
    <w:p w14:paraId="6615662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}else if(IRQNumber &gt; 31 &amp;&amp; IRQNumber &lt; 64 ) //32 to 63</w:t>
      </w:r>
    </w:p>
    <w:p w14:paraId="5DFD914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63BB553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//program ISER1 register</w:t>
      </w:r>
    </w:p>
    <w:p w14:paraId="24C0111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*NVIC_ISER1 |= ( 1 &lt;&lt; (IRQNumber % 32) );</w:t>
      </w:r>
    </w:p>
    <w:p w14:paraId="775B91F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0EFB93F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else if(IRQNumber &gt;= 64 &amp;&amp; IRQNumber &lt; 96 )</w:t>
      </w:r>
    </w:p>
    <w:p w14:paraId="6467248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63F1D7D6"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//program ISER2 register //64 to 95</w:t>
      </w:r>
    </w:p>
    <w:p w14:paraId="4FF229C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*NVIC_ISER3 |= ( 1 &lt;&lt; (IRQNumber % 64) );</w:t>
      </w:r>
    </w:p>
    <w:p w14:paraId="183A570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1129217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}else</w:t>
      </w:r>
    </w:p>
    <w:p w14:paraId="71F603C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05FD08C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if(IRQNumber &lt;= 31)</w:t>
      </w:r>
    </w:p>
    <w:p w14:paraId="57464F0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3F536543"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//program ICER0 register</w:t>
      </w:r>
    </w:p>
    <w:p w14:paraId="7D60966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*NVIC_ICER0 |= ( 1 &lt;&lt; IRQNumber );</w:t>
      </w:r>
    </w:p>
    <w:p w14:paraId="7D75D54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}else if(IRQNumber &gt; 31 &amp;&amp; IRQNumber &lt; 64 )</w:t>
      </w:r>
    </w:p>
    <w:p w14:paraId="2C85426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0F50D89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//program ICER1 register</w:t>
      </w:r>
    </w:p>
    <w:p w14:paraId="2B90C4C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*NVIC_ICER1 |= ( 1 &lt;&lt; (IRQNumber % 32) );</w:t>
      </w:r>
    </w:p>
    <w:p w14:paraId="6BDB116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4E36FB2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else if(IRQNumber &gt;= 6 &amp;&amp; IRQNumber &lt; 96 )</w:t>
      </w:r>
    </w:p>
    <w:p w14:paraId="2E4DC82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7903865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//program ICER2 register</w:t>
      </w:r>
    </w:p>
    <w:p w14:paraId="17455DB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sz w:val="24"/>
          <w:szCs w:val="24"/>
        </w:rPr>
        <w:tab/>
        <w:t>*NVIC_ICER3 |= ( 1 &lt;&lt; (IRQNumber % 64) );</w:t>
      </w:r>
    </w:p>
    <w:p w14:paraId="5B2A2D6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w:t>
      </w:r>
    </w:p>
    <w:p w14:paraId="7C1C60B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7B660CE" w14:textId="77777777" w:rsidR="005957BA" w:rsidRPr="00AE579A" w:rsidRDefault="005957BA" w:rsidP="005957BA">
      <w:pPr>
        <w:spacing w:line="257" w:lineRule="auto"/>
        <w:ind w:firstLine="0"/>
        <w:rPr>
          <w:rFonts w:ascii="Times New Roman" w:hAnsi="Times New Roman"/>
          <w:sz w:val="24"/>
          <w:szCs w:val="24"/>
        </w:rPr>
      </w:pPr>
    </w:p>
    <w:p w14:paraId="5AACBE7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3012B557" w14:textId="77777777" w:rsidR="005957BA" w:rsidRPr="00AE579A" w:rsidRDefault="005957BA" w:rsidP="005957BA">
      <w:pPr>
        <w:spacing w:line="257" w:lineRule="auto"/>
        <w:ind w:firstLine="0"/>
        <w:rPr>
          <w:rFonts w:ascii="Times New Roman" w:hAnsi="Times New Roman"/>
          <w:sz w:val="24"/>
          <w:szCs w:val="24"/>
        </w:rPr>
      </w:pPr>
    </w:p>
    <w:p w14:paraId="58C39E99" w14:textId="77777777" w:rsidR="005957BA" w:rsidRPr="00AE579A" w:rsidRDefault="005957BA" w:rsidP="005957BA">
      <w:pPr>
        <w:spacing w:line="257" w:lineRule="auto"/>
        <w:ind w:firstLine="0"/>
        <w:rPr>
          <w:rFonts w:ascii="Times New Roman" w:hAnsi="Times New Roman"/>
          <w:sz w:val="24"/>
          <w:szCs w:val="24"/>
        </w:rPr>
      </w:pPr>
    </w:p>
    <w:p w14:paraId="150981C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SPI_IRQPriorityConfig(uint8_t IRQNumber,uint32_t IRQPriority)</w:t>
      </w:r>
    </w:p>
    <w:p w14:paraId="28C5821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lastRenderedPageBreak/>
        <w:t>{</w:t>
      </w:r>
    </w:p>
    <w:p w14:paraId="3C1DA146"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4F81BD" w:themeColor="accent1"/>
          <w:sz w:val="24"/>
          <w:szCs w:val="24"/>
        </w:rPr>
        <w:t>//1. first lets find out the ipr register</w:t>
      </w:r>
    </w:p>
    <w:p w14:paraId="57C0D53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iprx = IRQNumber / 4;</w:t>
      </w:r>
    </w:p>
    <w:p w14:paraId="1BC18B0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iprx_section  = IRQNumber %4 ;</w:t>
      </w:r>
    </w:p>
    <w:p w14:paraId="6B0088A0" w14:textId="77777777" w:rsidR="005957BA" w:rsidRPr="00AE579A" w:rsidRDefault="005957BA" w:rsidP="005957BA">
      <w:pPr>
        <w:spacing w:line="257" w:lineRule="auto"/>
        <w:ind w:firstLine="0"/>
        <w:rPr>
          <w:rFonts w:ascii="Times New Roman" w:hAnsi="Times New Roman"/>
          <w:sz w:val="24"/>
          <w:szCs w:val="24"/>
        </w:rPr>
      </w:pPr>
    </w:p>
    <w:p w14:paraId="0E865B9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shift_amount = ( 8 * iprx_section) + ( 8 - NO_PR_BITS_IMPLEMENTED) ;</w:t>
      </w:r>
    </w:p>
    <w:p w14:paraId="53744DE7" w14:textId="77777777" w:rsidR="005957BA" w:rsidRPr="00AE579A" w:rsidRDefault="005957BA" w:rsidP="005957BA">
      <w:pPr>
        <w:spacing w:line="257" w:lineRule="auto"/>
        <w:ind w:firstLine="0"/>
        <w:rPr>
          <w:rFonts w:ascii="Times New Roman" w:hAnsi="Times New Roman"/>
          <w:sz w:val="24"/>
          <w:szCs w:val="24"/>
        </w:rPr>
      </w:pPr>
    </w:p>
    <w:p w14:paraId="2FDD6A8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  NVIC_PR_BASE_ADDR + iprx ) |=  ( IRQPriority &lt;&lt; shift_amount );</w:t>
      </w:r>
    </w:p>
    <w:p w14:paraId="5C4CFEE2" w14:textId="77777777" w:rsidR="005957BA" w:rsidRPr="00AE579A" w:rsidRDefault="005957BA" w:rsidP="005957BA">
      <w:pPr>
        <w:spacing w:line="257" w:lineRule="auto"/>
        <w:ind w:firstLine="0"/>
        <w:rPr>
          <w:rFonts w:ascii="Times New Roman" w:hAnsi="Times New Roman"/>
          <w:sz w:val="24"/>
          <w:szCs w:val="24"/>
        </w:rPr>
      </w:pPr>
    </w:p>
    <w:p w14:paraId="10DAFA4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3BBFFE8F" w14:textId="77777777" w:rsidR="005957BA" w:rsidRPr="00AE579A" w:rsidRDefault="005957BA" w:rsidP="005957BA">
      <w:pPr>
        <w:spacing w:line="257" w:lineRule="auto"/>
        <w:ind w:firstLine="0"/>
        <w:rPr>
          <w:rFonts w:ascii="Times New Roman" w:hAnsi="Times New Roman"/>
          <w:sz w:val="24"/>
          <w:szCs w:val="24"/>
        </w:rPr>
      </w:pPr>
    </w:p>
    <w:p w14:paraId="4F959774" w14:textId="77777777" w:rsidR="005957BA" w:rsidRPr="00AE579A" w:rsidRDefault="005957BA" w:rsidP="005957BA">
      <w:pPr>
        <w:spacing w:line="257" w:lineRule="auto"/>
        <w:ind w:firstLine="0"/>
        <w:rPr>
          <w:rFonts w:ascii="Times New Roman" w:hAnsi="Times New Roman"/>
          <w:sz w:val="24"/>
          <w:szCs w:val="24"/>
        </w:rPr>
      </w:pPr>
    </w:p>
    <w:p w14:paraId="38E01F5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uint8_t SPI_SendDataIT(SPI_Handle_t *pSPIHandle,uint8_t *pTxBuffer, uint32_t Len)</w:t>
      </w:r>
    </w:p>
    <w:p w14:paraId="09205E6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39D13AB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state = pSPIHandle-&gt;TxState;</w:t>
      </w:r>
    </w:p>
    <w:p w14:paraId="2AC5DD37" w14:textId="77777777" w:rsidR="005957BA" w:rsidRPr="00AE579A" w:rsidRDefault="005957BA" w:rsidP="005957BA">
      <w:pPr>
        <w:spacing w:line="257" w:lineRule="auto"/>
        <w:ind w:firstLine="0"/>
        <w:rPr>
          <w:rFonts w:ascii="Times New Roman" w:hAnsi="Times New Roman"/>
          <w:sz w:val="24"/>
          <w:szCs w:val="24"/>
        </w:rPr>
      </w:pPr>
    </w:p>
    <w:p w14:paraId="03C447F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if(state != SPI_BUSY_IN_TX)</w:t>
      </w:r>
    </w:p>
    <w:p w14:paraId="1C08D4E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19DC480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//1 . Save the Tx buffer address and Len information in some global variables</w:t>
      </w:r>
    </w:p>
    <w:p w14:paraId="32C52C6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pSPIHandle-&gt;pTxBuffer = pTxBuffer;</w:t>
      </w:r>
    </w:p>
    <w:p w14:paraId="514489A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pSPIHandle-&gt;TxLen = Len;</w:t>
      </w:r>
    </w:p>
    <w:p w14:paraId="4D610A7B"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4F81BD" w:themeColor="accent1"/>
          <w:sz w:val="24"/>
          <w:szCs w:val="24"/>
        </w:rPr>
        <w:t>//2.  Mark the SPI state as busy in transmission so that</w:t>
      </w:r>
    </w:p>
    <w:p w14:paraId="1EDBE97A" w14:textId="78DEB27E" w:rsidR="005957BA" w:rsidRPr="00AE579A" w:rsidRDefault="005957BA" w:rsidP="007D5743">
      <w:pPr>
        <w:spacing w:line="257" w:lineRule="auto"/>
        <w:rPr>
          <w:rFonts w:ascii="Times New Roman" w:hAnsi="Times New Roman"/>
          <w:color w:val="4F81BD" w:themeColor="accent1"/>
          <w:sz w:val="24"/>
          <w:szCs w:val="24"/>
        </w:rPr>
      </w:pPr>
      <w:r w:rsidRPr="00AE579A">
        <w:rPr>
          <w:rFonts w:ascii="Times New Roman" w:hAnsi="Times New Roman"/>
          <w:color w:val="4F81BD" w:themeColor="accent1"/>
          <w:sz w:val="24"/>
          <w:szCs w:val="24"/>
        </w:rPr>
        <w:t xml:space="preserve">//    no other code can take over same SPI peripheral until transmission is </w:t>
      </w:r>
      <w:r w:rsidR="00C7586B" w:rsidRPr="00AE579A">
        <w:rPr>
          <w:rFonts w:ascii="Times New Roman" w:hAnsi="Times New Roman"/>
          <w:color w:val="4F81BD" w:themeColor="accent1"/>
          <w:sz w:val="24"/>
          <w:szCs w:val="24"/>
        </w:rPr>
        <w:t xml:space="preserve"> </w:t>
      </w:r>
      <w:r w:rsidRPr="00AE579A">
        <w:rPr>
          <w:rFonts w:ascii="Times New Roman" w:hAnsi="Times New Roman"/>
          <w:color w:val="4F81BD" w:themeColor="accent1"/>
          <w:sz w:val="24"/>
          <w:szCs w:val="24"/>
        </w:rPr>
        <w:t>over</w:t>
      </w:r>
    </w:p>
    <w:p w14:paraId="7598AA2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pSPIHandle-&gt;TxState = SPI_BUSY_IN_TX;</w:t>
      </w:r>
    </w:p>
    <w:p w14:paraId="7CC4D39D" w14:textId="77777777" w:rsidR="005957BA" w:rsidRPr="00AE579A" w:rsidRDefault="005957BA" w:rsidP="005957BA">
      <w:pPr>
        <w:spacing w:line="257" w:lineRule="auto"/>
        <w:ind w:firstLine="0"/>
        <w:rPr>
          <w:rFonts w:ascii="Times New Roman" w:hAnsi="Times New Roman"/>
          <w:sz w:val="24"/>
          <w:szCs w:val="24"/>
        </w:rPr>
      </w:pPr>
    </w:p>
    <w:p w14:paraId="25F71D75" w14:textId="529440C3" w:rsidR="005957BA" w:rsidRPr="00AE579A" w:rsidRDefault="005957BA" w:rsidP="0053641C">
      <w:pPr>
        <w:spacing w:line="257" w:lineRule="auto"/>
        <w:ind w:left="1440" w:firstLine="0"/>
        <w:rPr>
          <w:rFonts w:ascii="Times New Roman" w:hAnsi="Times New Roman"/>
          <w:sz w:val="24"/>
          <w:szCs w:val="24"/>
        </w:rPr>
      </w:pPr>
      <w:r w:rsidRPr="00AE579A">
        <w:rPr>
          <w:rFonts w:ascii="Times New Roman" w:hAnsi="Times New Roman"/>
          <w:sz w:val="24"/>
          <w:szCs w:val="24"/>
        </w:rPr>
        <w:t>//3. Enable the TXEIE control bit to get interrupt whenever TXE flag is set in SR</w:t>
      </w:r>
    </w:p>
    <w:p w14:paraId="1431C8E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pSPIHandle-&gt;pSPIx-&gt;CR2 |= ( 1 &lt;&lt; SPI_CR2_TXEIE );</w:t>
      </w:r>
    </w:p>
    <w:p w14:paraId="54F41C21" w14:textId="77777777" w:rsidR="005957BA" w:rsidRPr="00AE579A" w:rsidRDefault="005957BA" w:rsidP="005957BA">
      <w:pPr>
        <w:spacing w:line="257" w:lineRule="auto"/>
        <w:ind w:firstLine="0"/>
        <w:rPr>
          <w:rFonts w:ascii="Times New Roman" w:hAnsi="Times New Roman"/>
          <w:sz w:val="24"/>
          <w:szCs w:val="24"/>
        </w:rPr>
      </w:pPr>
    </w:p>
    <w:p w14:paraId="33E8074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76B770B" w14:textId="77777777" w:rsidR="005957BA" w:rsidRPr="00AE579A" w:rsidRDefault="005957BA" w:rsidP="005957BA">
      <w:pPr>
        <w:spacing w:line="257" w:lineRule="auto"/>
        <w:ind w:firstLine="0"/>
        <w:rPr>
          <w:rFonts w:ascii="Times New Roman" w:hAnsi="Times New Roman"/>
          <w:sz w:val="24"/>
          <w:szCs w:val="24"/>
        </w:rPr>
      </w:pPr>
    </w:p>
    <w:p w14:paraId="20C2DBCE" w14:textId="77777777" w:rsidR="005957BA" w:rsidRPr="00AE579A" w:rsidRDefault="005957BA" w:rsidP="005957BA">
      <w:pPr>
        <w:spacing w:line="257" w:lineRule="auto"/>
        <w:ind w:firstLine="0"/>
        <w:rPr>
          <w:rFonts w:ascii="Times New Roman" w:hAnsi="Times New Roman"/>
          <w:sz w:val="24"/>
          <w:szCs w:val="24"/>
        </w:rPr>
      </w:pPr>
    </w:p>
    <w:p w14:paraId="6E773C8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return state;</w:t>
      </w:r>
    </w:p>
    <w:p w14:paraId="6F593CC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4D7DEB12" w14:textId="77777777" w:rsidR="005957BA" w:rsidRPr="00AE579A" w:rsidRDefault="005957BA" w:rsidP="005957BA">
      <w:pPr>
        <w:spacing w:line="257" w:lineRule="auto"/>
        <w:ind w:firstLine="0"/>
        <w:rPr>
          <w:rFonts w:ascii="Times New Roman" w:hAnsi="Times New Roman"/>
          <w:sz w:val="24"/>
          <w:szCs w:val="24"/>
        </w:rPr>
      </w:pPr>
    </w:p>
    <w:p w14:paraId="72AFFBB6" w14:textId="77777777" w:rsidR="005957BA" w:rsidRPr="00AE579A" w:rsidRDefault="005957BA" w:rsidP="005957BA">
      <w:pPr>
        <w:spacing w:line="257" w:lineRule="auto"/>
        <w:ind w:firstLine="0"/>
        <w:rPr>
          <w:rFonts w:ascii="Times New Roman" w:hAnsi="Times New Roman"/>
          <w:sz w:val="24"/>
          <w:szCs w:val="24"/>
        </w:rPr>
      </w:pPr>
    </w:p>
    <w:p w14:paraId="64585DB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uint8_t SPI_ReceiveDataIT(SPI_Handle_t *pSPIHandle, uint8_t *pRxBuffer, uint32_t Len)</w:t>
      </w:r>
    </w:p>
    <w:p w14:paraId="2D10253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F6FE8B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state = pSPIHandle-&gt;RxState;</w:t>
      </w:r>
    </w:p>
    <w:p w14:paraId="633EE654" w14:textId="77777777" w:rsidR="005957BA" w:rsidRPr="00AE579A" w:rsidRDefault="005957BA" w:rsidP="005957BA">
      <w:pPr>
        <w:spacing w:line="257" w:lineRule="auto"/>
        <w:ind w:firstLine="0"/>
        <w:rPr>
          <w:rFonts w:ascii="Times New Roman" w:hAnsi="Times New Roman"/>
          <w:sz w:val="24"/>
          <w:szCs w:val="24"/>
        </w:rPr>
      </w:pPr>
    </w:p>
    <w:p w14:paraId="7F17136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if(state != SPI_BUSY_IN_RX)</w:t>
      </w:r>
    </w:p>
    <w:p w14:paraId="3350766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30DAACAD"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sz w:val="24"/>
          <w:szCs w:val="24"/>
        </w:rPr>
        <w:lastRenderedPageBreak/>
        <w:tab/>
      </w:r>
      <w:r w:rsidRPr="00AE579A">
        <w:rPr>
          <w:rFonts w:ascii="Times New Roman" w:hAnsi="Times New Roman"/>
          <w:sz w:val="24"/>
          <w:szCs w:val="24"/>
        </w:rPr>
        <w:tab/>
      </w:r>
      <w:r w:rsidRPr="00AE579A">
        <w:rPr>
          <w:rFonts w:ascii="Times New Roman" w:hAnsi="Times New Roman"/>
          <w:color w:val="4F81BD" w:themeColor="accent1"/>
          <w:sz w:val="24"/>
          <w:szCs w:val="24"/>
        </w:rPr>
        <w:t>//1 . Save the Rx buffer address and Len information in some global variables</w:t>
      </w:r>
    </w:p>
    <w:p w14:paraId="501F343A" w14:textId="77777777" w:rsidR="005957BA" w:rsidRPr="00AE579A" w:rsidRDefault="005957BA" w:rsidP="005957BA">
      <w:pPr>
        <w:spacing w:line="257" w:lineRule="auto"/>
        <w:ind w:firstLine="0"/>
        <w:rPr>
          <w:rFonts w:ascii="Times New Roman" w:hAnsi="Times New Roman"/>
          <w:color w:val="4F81BD" w:themeColor="accent1"/>
          <w:sz w:val="24"/>
          <w:szCs w:val="24"/>
        </w:rPr>
      </w:pPr>
      <w:r w:rsidRPr="00AE579A">
        <w:rPr>
          <w:rFonts w:ascii="Times New Roman" w:hAnsi="Times New Roman"/>
          <w:color w:val="4F81BD" w:themeColor="accent1"/>
          <w:sz w:val="24"/>
          <w:szCs w:val="24"/>
        </w:rPr>
        <w:tab/>
      </w:r>
      <w:r w:rsidRPr="00AE579A">
        <w:rPr>
          <w:rFonts w:ascii="Times New Roman" w:hAnsi="Times New Roman"/>
          <w:color w:val="4F81BD" w:themeColor="accent1"/>
          <w:sz w:val="24"/>
          <w:szCs w:val="24"/>
        </w:rPr>
        <w:tab/>
      </w:r>
      <w:r w:rsidRPr="00AE579A">
        <w:rPr>
          <w:rFonts w:ascii="Times New Roman" w:hAnsi="Times New Roman"/>
          <w:sz w:val="24"/>
          <w:szCs w:val="24"/>
        </w:rPr>
        <w:t>pSPIHandle-&gt;pRxBuffer = pRxBuffer</w:t>
      </w:r>
      <w:r w:rsidRPr="00AE579A">
        <w:rPr>
          <w:rFonts w:ascii="Times New Roman" w:hAnsi="Times New Roman"/>
          <w:color w:val="4F81BD" w:themeColor="accent1"/>
          <w:sz w:val="24"/>
          <w:szCs w:val="24"/>
        </w:rPr>
        <w:t>;</w:t>
      </w:r>
    </w:p>
    <w:p w14:paraId="5823649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pSPIHandle-&gt;RxLen = Len;</w:t>
      </w:r>
    </w:p>
    <w:p w14:paraId="60D60429"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//2.  Mark the SPI state as busy in reception so that</w:t>
      </w:r>
    </w:p>
    <w:p w14:paraId="0D6A91E8"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ab/>
      </w:r>
      <w:r w:rsidRPr="00AE579A">
        <w:rPr>
          <w:rFonts w:ascii="Times New Roman" w:hAnsi="Times New Roman"/>
          <w:color w:val="1F497D" w:themeColor="text2"/>
          <w:sz w:val="24"/>
          <w:szCs w:val="24"/>
        </w:rPr>
        <w:tab/>
        <w:t>//    no other code can take over same SPI peripheral until reception is over</w:t>
      </w:r>
    </w:p>
    <w:p w14:paraId="4C6C322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pSPIHandle-&gt;RxState = SPI_BUSY_IN_RX;</w:t>
      </w:r>
    </w:p>
    <w:p w14:paraId="6DCD80FF" w14:textId="77777777" w:rsidR="005957BA" w:rsidRPr="00AE579A" w:rsidRDefault="005957BA" w:rsidP="005957BA">
      <w:pPr>
        <w:spacing w:line="257" w:lineRule="auto"/>
        <w:ind w:firstLine="0"/>
        <w:rPr>
          <w:rFonts w:ascii="Times New Roman" w:hAnsi="Times New Roman"/>
          <w:sz w:val="24"/>
          <w:szCs w:val="24"/>
        </w:rPr>
      </w:pPr>
    </w:p>
    <w:p w14:paraId="7FDAAD9F" w14:textId="09F467FA" w:rsidR="005957BA" w:rsidRPr="00AE579A" w:rsidRDefault="005957BA" w:rsidP="00AB7C02">
      <w:pPr>
        <w:spacing w:line="257" w:lineRule="auto"/>
        <w:ind w:left="1440"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//3. Enable the RXNEIE control bit to get interrupt whenever RXNEIE flag is set in SR</w:t>
      </w:r>
    </w:p>
    <w:p w14:paraId="034397B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pSPIHandle-&gt;pSPIx-&gt;CR2 |= ( 1 &lt;&lt; SPI_CR2_RXNEIE );</w:t>
      </w:r>
    </w:p>
    <w:p w14:paraId="531EF634" w14:textId="77777777" w:rsidR="005957BA" w:rsidRPr="00AE579A" w:rsidRDefault="005957BA" w:rsidP="005957BA">
      <w:pPr>
        <w:spacing w:line="257" w:lineRule="auto"/>
        <w:ind w:firstLine="0"/>
        <w:rPr>
          <w:rFonts w:ascii="Times New Roman" w:hAnsi="Times New Roman"/>
          <w:sz w:val="24"/>
          <w:szCs w:val="24"/>
        </w:rPr>
      </w:pPr>
    </w:p>
    <w:p w14:paraId="65D81CB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2ED31BBC" w14:textId="77777777" w:rsidR="005957BA" w:rsidRPr="00AE579A" w:rsidRDefault="005957BA" w:rsidP="005957BA">
      <w:pPr>
        <w:spacing w:line="257" w:lineRule="auto"/>
        <w:ind w:firstLine="0"/>
        <w:rPr>
          <w:rFonts w:ascii="Times New Roman" w:hAnsi="Times New Roman"/>
          <w:sz w:val="24"/>
          <w:szCs w:val="24"/>
        </w:rPr>
      </w:pPr>
    </w:p>
    <w:p w14:paraId="73DBC10D" w14:textId="77777777" w:rsidR="005957BA" w:rsidRPr="00AE579A" w:rsidRDefault="005957BA" w:rsidP="005957BA">
      <w:pPr>
        <w:spacing w:line="257" w:lineRule="auto"/>
        <w:ind w:firstLine="0"/>
        <w:rPr>
          <w:rFonts w:ascii="Times New Roman" w:hAnsi="Times New Roman"/>
          <w:sz w:val="24"/>
          <w:szCs w:val="24"/>
        </w:rPr>
      </w:pPr>
    </w:p>
    <w:p w14:paraId="508A140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return state;</w:t>
      </w:r>
    </w:p>
    <w:p w14:paraId="5C2FE1CE" w14:textId="77777777" w:rsidR="005957BA" w:rsidRPr="00AE579A" w:rsidRDefault="005957BA" w:rsidP="005957BA">
      <w:pPr>
        <w:spacing w:line="257" w:lineRule="auto"/>
        <w:ind w:firstLine="0"/>
        <w:rPr>
          <w:rFonts w:ascii="Times New Roman" w:hAnsi="Times New Roman"/>
          <w:sz w:val="24"/>
          <w:szCs w:val="24"/>
        </w:rPr>
      </w:pPr>
    </w:p>
    <w:p w14:paraId="33F686A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1399C22A" w14:textId="77777777" w:rsidR="005957BA" w:rsidRPr="00AE579A" w:rsidRDefault="005957BA" w:rsidP="005957BA">
      <w:pPr>
        <w:spacing w:line="257" w:lineRule="auto"/>
        <w:ind w:firstLine="0"/>
        <w:rPr>
          <w:rFonts w:ascii="Times New Roman" w:hAnsi="Times New Roman"/>
          <w:sz w:val="24"/>
          <w:szCs w:val="24"/>
        </w:rPr>
      </w:pPr>
    </w:p>
    <w:p w14:paraId="0CBA8FE4" w14:textId="77777777" w:rsidR="005957BA" w:rsidRPr="00AE579A" w:rsidRDefault="005957BA" w:rsidP="005957BA">
      <w:pPr>
        <w:spacing w:line="257" w:lineRule="auto"/>
        <w:ind w:firstLine="0"/>
        <w:rPr>
          <w:rFonts w:ascii="Times New Roman" w:hAnsi="Times New Roman"/>
          <w:sz w:val="24"/>
          <w:szCs w:val="24"/>
        </w:rPr>
      </w:pPr>
    </w:p>
    <w:p w14:paraId="6C2ECE01" w14:textId="77777777" w:rsidR="005957BA" w:rsidRPr="00AE579A" w:rsidRDefault="005957BA" w:rsidP="005957BA">
      <w:pPr>
        <w:spacing w:line="257" w:lineRule="auto"/>
        <w:ind w:firstLine="0"/>
        <w:rPr>
          <w:rFonts w:ascii="Times New Roman" w:hAnsi="Times New Roman"/>
          <w:sz w:val="24"/>
          <w:szCs w:val="24"/>
        </w:rPr>
      </w:pPr>
    </w:p>
    <w:p w14:paraId="5AA1F4B2" w14:textId="77777777" w:rsidR="005957BA" w:rsidRPr="00AE579A" w:rsidRDefault="005957BA" w:rsidP="005957BA">
      <w:pPr>
        <w:spacing w:line="257" w:lineRule="auto"/>
        <w:ind w:firstLine="0"/>
        <w:rPr>
          <w:rFonts w:ascii="Times New Roman" w:hAnsi="Times New Roman"/>
          <w:sz w:val="24"/>
          <w:szCs w:val="24"/>
        </w:rPr>
      </w:pPr>
    </w:p>
    <w:p w14:paraId="12354614" w14:textId="77777777" w:rsidR="005957BA" w:rsidRPr="00AE579A" w:rsidRDefault="005957BA" w:rsidP="005957BA">
      <w:pPr>
        <w:spacing w:line="257" w:lineRule="auto"/>
        <w:ind w:firstLine="0"/>
        <w:rPr>
          <w:rFonts w:ascii="Times New Roman" w:hAnsi="Times New Roman"/>
          <w:sz w:val="24"/>
          <w:szCs w:val="24"/>
        </w:rPr>
      </w:pPr>
    </w:p>
    <w:p w14:paraId="20CE38F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SPI_IRQHandling(SPI_Handle_t *pHandle)</w:t>
      </w:r>
    </w:p>
    <w:p w14:paraId="226B60E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0C7222BE" w14:textId="77777777" w:rsidR="005957BA" w:rsidRPr="00AE579A" w:rsidRDefault="005957BA" w:rsidP="005957BA">
      <w:pPr>
        <w:spacing w:line="257" w:lineRule="auto"/>
        <w:ind w:firstLine="0"/>
        <w:rPr>
          <w:rFonts w:ascii="Times New Roman" w:hAnsi="Times New Roman"/>
          <w:sz w:val="24"/>
          <w:szCs w:val="24"/>
        </w:rPr>
      </w:pPr>
    </w:p>
    <w:p w14:paraId="11AB80C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temp1 , temp2;</w:t>
      </w:r>
    </w:p>
    <w:p w14:paraId="7B7937FF"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//first lets check for TXE</w:t>
      </w:r>
    </w:p>
    <w:p w14:paraId="746637A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temp1 = pHandle-&gt;pSPIx-&gt;SR &amp; ( 1 &lt;&lt; SPI_SR_TXE);</w:t>
      </w:r>
    </w:p>
    <w:p w14:paraId="10730CC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temp2 = pHandle-&gt;pSPIx-&gt;CR2 &amp; ( 1 &lt;&lt; SPI_CR2_TXEIE);</w:t>
      </w:r>
    </w:p>
    <w:p w14:paraId="28BD8D1A" w14:textId="77777777" w:rsidR="005957BA" w:rsidRPr="00AE579A" w:rsidRDefault="005957BA" w:rsidP="005957BA">
      <w:pPr>
        <w:spacing w:line="257" w:lineRule="auto"/>
        <w:ind w:firstLine="0"/>
        <w:rPr>
          <w:rFonts w:ascii="Times New Roman" w:hAnsi="Times New Roman"/>
          <w:sz w:val="24"/>
          <w:szCs w:val="24"/>
        </w:rPr>
      </w:pPr>
    </w:p>
    <w:p w14:paraId="0ADAE66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 temp1 &amp;&amp; temp2)</w:t>
      </w:r>
    </w:p>
    <w:p w14:paraId="0AC4D91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3CC98752"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//handle TXE</w:t>
      </w:r>
    </w:p>
    <w:p w14:paraId="1A593C9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spi_txe_interrupt_handle(pHandle);</w:t>
      </w:r>
    </w:p>
    <w:p w14:paraId="6C75501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B8EF5F2" w14:textId="77777777" w:rsidR="005957BA" w:rsidRPr="00AE579A" w:rsidRDefault="005957BA" w:rsidP="005957BA">
      <w:pPr>
        <w:spacing w:line="257" w:lineRule="auto"/>
        <w:ind w:firstLine="0"/>
        <w:rPr>
          <w:rFonts w:ascii="Times New Roman" w:hAnsi="Times New Roman"/>
          <w:sz w:val="24"/>
          <w:szCs w:val="24"/>
        </w:rPr>
      </w:pPr>
    </w:p>
    <w:p w14:paraId="7FBF107B" w14:textId="77777777" w:rsidR="00AB7C02"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p>
    <w:p w14:paraId="667E3288" w14:textId="1E8F6FC1"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 check for RXNE</w:t>
      </w:r>
    </w:p>
    <w:p w14:paraId="126581B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temp1 = pHandle-&gt;pSPIx-&gt;SR &amp; ( 1 &lt;&lt; SPI_SR_RXNE);</w:t>
      </w:r>
    </w:p>
    <w:p w14:paraId="5B2E426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temp2 = pHandle-&gt;pSPIx-&gt;CR2 &amp; ( 1 &lt;&lt; SPI_CR2_RXNEIE);</w:t>
      </w:r>
    </w:p>
    <w:p w14:paraId="18B6BCCB" w14:textId="77777777" w:rsidR="005957BA" w:rsidRPr="00AE579A" w:rsidRDefault="005957BA" w:rsidP="005957BA">
      <w:pPr>
        <w:spacing w:line="257" w:lineRule="auto"/>
        <w:ind w:firstLine="0"/>
        <w:rPr>
          <w:rFonts w:ascii="Times New Roman" w:hAnsi="Times New Roman"/>
          <w:sz w:val="24"/>
          <w:szCs w:val="24"/>
        </w:rPr>
      </w:pPr>
    </w:p>
    <w:p w14:paraId="35757AE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 temp1 &amp;&amp; temp2)</w:t>
      </w:r>
    </w:p>
    <w:p w14:paraId="76F8005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w:t>
      </w:r>
    </w:p>
    <w:p w14:paraId="233244C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//handle RXNE</w:t>
      </w:r>
    </w:p>
    <w:p w14:paraId="5A85563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spi_rxne_interrupt_handle(pHandle);</w:t>
      </w:r>
    </w:p>
    <w:p w14:paraId="484A5B1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7958800" w14:textId="77777777" w:rsidR="005957BA" w:rsidRPr="00AE579A" w:rsidRDefault="005957BA" w:rsidP="005957BA">
      <w:pPr>
        <w:spacing w:line="257" w:lineRule="auto"/>
        <w:ind w:firstLine="0"/>
        <w:rPr>
          <w:rFonts w:ascii="Times New Roman" w:hAnsi="Times New Roman"/>
          <w:sz w:val="24"/>
          <w:szCs w:val="24"/>
        </w:rPr>
      </w:pPr>
    </w:p>
    <w:p w14:paraId="6E8F517F"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 check for ovr flag</w:t>
      </w:r>
    </w:p>
    <w:p w14:paraId="0B366BC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temp1 = pHandle-&gt;pSPIx-&gt;SR &amp; ( 1 &lt;&lt; SPI_SR_OVR);</w:t>
      </w:r>
    </w:p>
    <w:p w14:paraId="41D06CE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temp2 = pHandle-&gt;pSPIx-&gt;CR2 &amp; ( 1 &lt;&lt; SPI_CR2_ERRIE);</w:t>
      </w:r>
    </w:p>
    <w:p w14:paraId="73EED70C" w14:textId="77777777" w:rsidR="005957BA" w:rsidRPr="00AE579A" w:rsidRDefault="005957BA" w:rsidP="005957BA">
      <w:pPr>
        <w:spacing w:line="257" w:lineRule="auto"/>
        <w:ind w:firstLine="0"/>
        <w:rPr>
          <w:rFonts w:ascii="Times New Roman" w:hAnsi="Times New Roman"/>
          <w:sz w:val="24"/>
          <w:szCs w:val="24"/>
        </w:rPr>
      </w:pPr>
    </w:p>
    <w:p w14:paraId="2CBCCE3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 temp1 &amp;&amp; temp2)</w:t>
      </w:r>
    </w:p>
    <w:p w14:paraId="6240BCC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896BDC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//handle ovr error</w:t>
      </w:r>
    </w:p>
    <w:p w14:paraId="79FAC6C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spi_ovr_err_interrupt_handle(pHandle);</w:t>
      </w:r>
    </w:p>
    <w:p w14:paraId="24A840B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5C89675" w14:textId="77777777" w:rsidR="005957BA" w:rsidRPr="00AE579A" w:rsidRDefault="005957BA" w:rsidP="005957BA">
      <w:pPr>
        <w:spacing w:line="257" w:lineRule="auto"/>
        <w:ind w:firstLine="0"/>
        <w:rPr>
          <w:rFonts w:ascii="Times New Roman" w:hAnsi="Times New Roman"/>
          <w:sz w:val="24"/>
          <w:szCs w:val="24"/>
        </w:rPr>
      </w:pPr>
    </w:p>
    <w:p w14:paraId="5B40F3BF" w14:textId="77777777" w:rsidR="005957BA" w:rsidRPr="00AE579A" w:rsidRDefault="005957BA" w:rsidP="005957BA">
      <w:pPr>
        <w:spacing w:line="257" w:lineRule="auto"/>
        <w:ind w:firstLine="0"/>
        <w:rPr>
          <w:rFonts w:ascii="Times New Roman" w:hAnsi="Times New Roman"/>
          <w:sz w:val="24"/>
          <w:szCs w:val="24"/>
        </w:rPr>
      </w:pPr>
    </w:p>
    <w:p w14:paraId="65D3E02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0C4ACBA7" w14:textId="77777777" w:rsidR="005957BA" w:rsidRPr="00AE579A" w:rsidRDefault="005957BA" w:rsidP="005957BA">
      <w:pPr>
        <w:spacing w:line="257" w:lineRule="auto"/>
        <w:ind w:firstLine="0"/>
        <w:rPr>
          <w:rFonts w:ascii="Times New Roman" w:hAnsi="Times New Roman"/>
          <w:sz w:val="24"/>
          <w:szCs w:val="24"/>
        </w:rPr>
      </w:pPr>
    </w:p>
    <w:p w14:paraId="2C7381D6" w14:textId="77777777" w:rsidR="005957BA" w:rsidRPr="00AE579A" w:rsidRDefault="005957BA" w:rsidP="005957BA">
      <w:pPr>
        <w:spacing w:line="257" w:lineRule="auto"/>
        <w:ind w:firstLine="0"/>
        <w:rPr>
          <w:rFonts w:ascii="Times New Roman" w:hAnsi="Times New Roman"/>
          <w:sz w:val="24"/>
          <w:szCs w:val="24"/>
        </w:rPr>
      </w:pPr>
    </w:p>
    <w:p w14:paraId="6648C31C"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//some helper function implementations</w:t>
      </w:r>
    </w:p>
    <w:p w14:paraId="1071F73F" w14:textId="77777777" w:rsidR="005957BA" w:rsidRPr="00AE579A" w:rsidRDefault="005957BA" w:rsidP="005957BA">
      <w:pPr>
        <w:spacing w:line="257" w:lineRule="auto"/>
        <w:ind w:firstLine="0"/>
        <w:rPr>
          <w:rFonts w:ascii="Times New Roman" w:hAnsi="Times New Roman"/>
          <w:color w:val="00B050"/>
          <w:sz w:val="24"/>
          <w:szCs w:val="24"/>
        </w:rPr>
      </w:pPr>
    </w:p>
    <w:p w14:paraId="7F26D8D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static void  spi_txe_interrupt_handle(SPI_Handle_t *pSPIHandle)</w:t>
      </w:r>
    </w:p>
    <w:p w14:paraId="1059AFB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BB6997B"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 check the DFF bit in CR1</w:t>
      </w:r>
    </w:p>
    <w:p w14:paraId="072ADEA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 (pSPIHandle-&gt;pSPIx-&gt;CR1 &amp; ( 1 &lt;&lt; SPI_CR1_DFF) ) )</w:t>
      </w:r>
    </w:p>
    <w:p w14:paraId="12AC4D6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7229D71"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//16 bit DFF</w:t>
      </w:r>
    </w:p>
    <w:p w14:paraId="05FEF243"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ab/>
      </w:r>
      <w:r w:rsidRPr="00AE579A">
        <w:rPr>
          <w:rFonts w:ascii="Times New Roman" w:hAnsi="Times New Roman"/>
          <w:color w:val="1F497D" w:themeColor="text2"/>
          <w:sz w:val="24"/>
          <w:szCs w:val="24"/>
        </w:rPr>
        <w:tab/>
        <w:t>//1. load the data in to the DR</w:t>
      </w:r>
    </w:p>
    <w:p w14:paraId="20A0B1B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pSPIHandle-&gt;pSPIx-&gt;DR =   *((uint16_t*)pSPIHandle-&gt;pTxBuffer);</w:t>
      </w:r>
    </w:p>
    <w:p w14:paraId="4FCE3D8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pSPIHandle-&gt;TxLen--;</w:t>
      </w:r>
    </w:p>
    <w:p w14:paraId="361B368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pSPIHandle-&gt;TxLen--;</w:t>
      </w:r>
    </w:p>
    <w:p w14:paraId="4D08257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(uint16_t*)pSPIHandle-&gt;pTxBuffer++;</w:t>
      </w:r>
    </w:p>
    <w:p w14:paraId="4C91740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}else</w:t>
      </w:r>
    </w:p>
    <w:p w14:paraId="031D4D2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1625500C"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//8 bit DFF</w:t>
      </w:r>
    </w:p>
    <w:p w14:paraId="307C9A6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pSPIHandle-&gt;pSPIx-&gt;DR =   *pSPIHandle-&gt;pTxBuffer;</w:t>
      </w:r>
    </w:p>
    <w:p w14:paraId="373C3B2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pSPIHandle-&gt;TxLen--;</w:t>
      </w:r>
    </w:p>
    <w:p w14:paraId="1CB744C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pSPIHandle-&gt;pTxBuffer++;</w:t>
      </w:r>
    </w:p>
    <w:p w14:paraId="3DD663C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4BFA3AF" w14:textId="77777777" w:rsidR="005957BA" w:rsidRPr="00AE579A" w:rsidRDefault="005957BA" w:rsidP="005957BA">
      <w:pPr>
        <w:spacing w:line="257" w:lineRule="auto"/>
        <w:ind w:firstLine="0"/>
        <w:rPr>
          <w:rFonts w:ascii="Times New Roman" w:hAnsi="Times New Roman"/>
          <w:sz w:val="24"/>
          <w:szCs w:val="24"/>
        </w:rPr>
      </w:pPr>
    </w:p>
    <w:p w14:paraId="26F7663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 pSPIHandle-&gt;TxLen)</w:t>
      </w:r>
    </w:p>
    <w:p w14:paraId="7C19063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w:t>
      </w:r>
    </w:p>
    <w:p w14:paraId="670FB189"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//TxLen is zero , so close the spi transmission and inform the application that</w:t>
      </w:r>
    </w:p>
    <w:p w14:paraId="601ABAE5"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color w:val="1F497D" w:themeColor="text2"/>
          <w:sz w:val="24"/>
          <w:szCs w:val="24"/>
        </w:rPr>
        <w:tab/>
      </w:r>
      <w:r w:rsidRPr="00AE579A">
        <w:rPr>
          <w:rFonts w:ascii="Times New Roman" w:hAnsi="Times New Roman"/>
          <w:color w:val="1F497D" w:themeColor="text2"/>
          <w:sz w:val="24"/>
          <w:szCs w:val="24"/>
        </w:rPr>
        <w:tab/>
        <w:t>//TX is over</w:t>
      </w:r>
      <w:r w:rsidRPr="00AE579A">
        <w:rPr>
          <w:rFonts w:ascii="Times New Roman" w:hAnsi="Times New Roman"/>
          <w:color w:val="00B050"/>
          <w:sz w:val="24"/>
          <w:szCs w:val="24"/>
        </w:rPr>
        <w:t>.</w:t>
      </w:r>
    </w:p>
    <w:p w14:paraId="7C80D322" w14:textId="77777777" w:rsidR="005957BA" w:rsidRPr="00AE579A" w:rsidRDefault="005957BA" w:rsidP="005957BA">
      <w:pPr>
        <w:spacing w:line="257" w:lineRule="auto"/>
        <w:ind w:firstLine="0"/>
        <w:rPr>
          <w:rFonts w:ascii="Times New Roman" w:hAnsi="Times New Roman"/>
          <w:sz w:val="24"/>
          <w:szCs w:val="24"/>
        </w:rPr>
      </w:pPr>
    </w:p>
    <w:p w14:paraId="7530A76D"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//this prevents interrupts from setting up of TXE flag</w:t>
      </w:r>
    </w:p>
    <w:p w14:paraId="6693E5F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SPI_CloseTransmisson(pSPIHandle);</w:t>
      </w:r>
    </w:p>
    <w:p w14:paraId="52EA788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SPI_ApplicationEventCallback(pSPIHandle,SPI_EVENT_TX_CMPLT);</w:t>
      </w:r>
    </w:p>
    <w:p w14:paraId="081E51D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0E36A8E8" w14:textId="77777777" w:rsidR="005957BA" w:rsidRPr="00AE579A" w:rsidRDefault="005957BA" w:rsidP="005957BA">
      <w:pPr>
        <w:spacing w:line="257" w:lineRule="auto"/>
        <w:ind w:firstLine="0"/>
        <w:rPr>
          <w:rFonts w:ascii="Times New Roman" w:hAnsi="Times New Roman"/>
          <w:sz w:val="24"/>
          <w:szCs w:val="24"/>
        </w:rPr>
      </w:pPr>
    </w:p>
    <w:p w14:paraId="61FA932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64EC85A7" w14:textId="77777777" w:rsidR="005957BA" w:rsidRPr="00AE579A" w:rsidRDefault="005957BA" w:rsidP="005957BA">
      <w:pPr>
        <w:spacing w:line="257" w:lineRule="auto"/>
        <w:ind w:firstLine="0"/>
        <w:rPr>
          <w:rFonts w:ascii="Times New Roman" w:hAnsi="Times New Roman"/>
          <w:sz w:val="24"/>
          <w:szCs w:val="24"/>
        </w:rPr>
      </w:pPr>
    </w:p>
    <w:p w14:paraId="60D037E0" w14:textId="77777777" w:rsidR="005957BA" w:rsidRPr="00AE579A" w:rsidRDefault="005957BA" w:rsidP="005957BA">
      <w:pPr>
        <w:spacing w:line="257" w:lineRule="auto"/>
        <w:ind w:firstLine="0"/>
        <w:rPr>
          <w:rFonts w:ascii="Times New Roman" w:hAnsi="Times New Roman"/>
          <w:sz w:val="24"/>
          <w:szCs w:val="24"/>
        </w:rPr>
      </w:pPr>
    </w:p>
    <w:p w14:paraId="2EFC6EE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static void  spi_rxne_interrupt_handle(SPI_Handle_t *pSPIHandle)</w:t>
      </w:r>
    </w:p>
    <w:p w14:paraId="25378EA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F68645F"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//do rxing as per the dff</w:t>
      </w:r>
    </w:p>
    <w:p w14:paraId="42DF8A3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if(pSPIHandle-&gt;pSPIx-&gt;CR1 &amp; ( 1 &lt;&lt; 11))</w:t>
      </w:r>
    </w:p>
    <w:p w14:paraId="14C5796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76CF4B11"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//16 bit</w:t>
      </w:r>
    </w:p>
    <w:p w14:paraId="097FC58A" w14:textId="3193DC86" w:rsidR="005957BA" w:rsidRPr="00AE579A" w:rsidRDefault="005957BA" w:rsidP="00AB7C02">
      <w:pPr>
        <w:spacing w:line="257" w:lineRule="auto"/>
        <w:rPr>
          <w:rFonts w:ascii="Times New Roman" w:hAnsi="Times New Roman"/>
          <w:sz w:val="24"/>
          <w:szCs w:val="24"/>
        </w:rPr>
      </w:pPr>
      <w:r w:rsidRPr="00AE579A">
        <w:rPr>
          <w:rFonts w:ascii="Times New Roman" w:hAnsi="Times New Roman"/>
          <w:sz w:val="24"/>
          <w:szCs w:val="24"/>
        </w:rPr>
        <w:t>*((uint16_t*)pSPIHandle-&gt;pRxBuffer) = (uint16_t) pSPIHandle-&gt;pSPIx-&gt;DR;</w:t>
      </w:r>
    </w:p>
    <w:p w14:paraId="05C9E41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pSPIHandle-&gt;RxLen -= 2;</w:t>
      </w:r>
    </w:p>
    <w:p w14:paraId="2D3F756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pSPIHandle-&gt;pRxBuffer++;</w:t>
      </w:r>
    </w:p>
    <w:p w14:paraId="7688F69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pSPIHandle-&gt;pRxBuffer++;</w:t>
      </w:r>
    </w:p>
    <w:p w14:paraId="7F68114F" w14:textId="77777777" w:rsidR="005957BA" w:rsidRPr="00AE579A" w:rsidRDefault="005957BA" w:rsidP="005957BA">
      <w:pPr>
        <w:spacing w:line="257" w:lineRule="auto"/>
        <w:ind w:firstLine="0"/>
        <w:rPr>
          <w:rFonts w:ascii="Times New Roman" w:hAnsi="Times New Roman"/>
          <w:sz w:val="24"/>
          <w:szCs w:val="24"/>
        </w:rPr>
      </w:pPr>
    </w:p>
    <w:p w14:paraId="52CEDAE8" w14:textId="77777777" w:rsidR="00AB7C02"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566CEE9F" w14:textId="66A49401"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else</w:t>
      </w:r>
    </w:p>
    <w:p w14:paraId="2C0B2B6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438C8F2B"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//8 bit</w:t>
      </w:r>
    </w:p>
    <w:p w14:paraId="025D376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*(pSPIHandle-&gt;pRxBuffer) = (uint8_t) pSPIHandle-&gt;pSPIx-&gt;DR;</w:t>
      </w:r>
    </w:p>
    <w:p w14:paraId="4D23D2B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pSPIHandle-&gt;RxLen--;</w:t>
      </w:r>
    </w:p>
    <w:p w14:paraId="7256D3C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pSPIHandle-&gt;pRxBuffer++;</w:t>
      </w:r>
    </w:p>
    <w:p w14:paraId="080847D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40B92AB8" w14:textId="77777777" w:rsidR="005957BA" w:rsidRPr="00AE579A" w:rsidRDefault="005957BA" w:rsidP="005957BA">
      <w:pPr>
        <w:spacing w:line="257" w:lineRule="auto"/>
        <w:ind w:firstLine="0"/>
        <w:rPr>
          <w:rFonts w:ascii="Times New Roman" w:hAnsi="Times New Roman"/>
          <w:sz w:val="24"/>
          <w:szCs w:val="24"/>
        </w:rPr>
      </w:pPr>
    </w:p>
    <w:p w14:paraId="1AA8BB5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 pSPIHandle-&gt;RxLen)</w:t>
      </w:r>
    </w:p>
    <w:p w14:paraId="56280B6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5949CECC"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sz w:val="24"/>
          <w:szCs w:val="24"/>
        </w:rPr>
        <w:tab/>
      </w:r>
      <w:r w:rsidRPr="00AE579A">
        <w:rPr>
          <w:rFonts w:ascii="Times New Roman" w:hAnsi="Times New Roman"/>
          <w:color w:val="1F497D" w:themeColor="text2"/>
          <w:sz w:val="24"/>
          <w:szCs w:val="24"/>
        </w:rPr>
        <w:t>//reception is complete</w:t>
      </w:r>
    </w:p>
    <w:p w14:paraId="7F8F4F4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SPI_CloseReception(pSPIHandle);</w:t>
      </w:r>
    </w:p>
    <w:p w14:paraId="37E181E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SPI_ApplicationEventCallback(pSPIHandle,SPI_EVENT_RX_CMPLT);</w:t>
      </w:r>
    </w:p>
    <w:p w14:paraId="61425C34"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49D82170" w14:textId="77777777" w:rsidR="005957BA" w:rsidRPr="00AE579A" w:rsidRDefault="005957BA" w:rsidP="005957BA">
      <w:pPr>
        <w:spacing w:line="257" w:lineRule="auto"/>
        <w:ind w:firstLine="0"/>
        <w:rPr>
          <w:rFonts w:ascii="Times New Roman" w:hAnsi="Times New Roman"/>
          <w:sz w:val="24"/>
          <w:szCs w:val="24"/>
        </w:rPr>
      </w:pPr>
    </w:p>
    <w:p w14:paraId="0387AAC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06AEFC52" w14:textId="77777777" w:rsidR="005957BA" w:rsidRPr="00AE579A" w:rsidRDefault="005957BA" w:rsidP="005957BA">
      <w:pPr>
        <w:spacing w:line="257" w:lineRule="auto"/>
        <w:ind w:firstLine="0"/>
        <w:rPr>
          <w:rFonts w:ascii="Times New Roman" w:hAnsi="Times New Roman"/>
          <w:sz w:val="24"/>
          <w:szCs w:val="24"/>
        </w:rPr>
      </w:pPr>
    </w:p>
    <w:p w14:paraId="02128479" w14:textId="77777777" w:rsidR="005957BA" w:rsidRPr="00AE579A" w:rsidRDefault="005957BA" w:rsidP="005957BA">
      <w:pPr>
        <w:spacing w:line="257" w:lineRule="auto"/>
        <w:ind w:firstLine="0"/>
        <w:rPr>
          <w:rFonts w:ascii="Times New Roman" w:hAnsi="Times New Roman"/>
          <w:sz w:val="24"/>
          <w:szCs w:val="24"/>
        </w:rPr>
      </w:pPr>
    </w:p>
    <w:p w14:paraId="1B70CFA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static void  spi_ovr_err_interrupt_handle(SPI_Handle_t *pSPIHandle)</w:t>
      </w:r>
    </w:p>
    <w:p w14:paraId="51DB0E43"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BBF13F4" w14:textId="77777777" w:rsidR="005957BA" w:rsidRPr="00AE579A" w:rsidRDefault="005957BA" w:rsidP="005957BA">
      <w:pPr>
        <w:spacing w:line="257" w:lineRule="auto"/>
        <w:ind w:firstLine="0"/>
        <w:rPr>
          <w:rFonts w:ascii="Times New Roman" w:hAnsi="Times New Roman"/>
          <w:sz w:val="24"/>
          <w:szCs w:val="24"/>
        </w:rPr>
      </w:pPr>
    </w:p>
    <w:p w14:paraId="4C6D5BE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temp;</w:t>
      </w:r>
    </w:p>
    <w:p w14:paraId="1A6B3B62" w14:textId="77777777" w:rsidR="005957BA" w:rsidRPr="00AE579A" w:rsidRDefault="005957BA" w:rsidP="005957BA">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//1. clear the ovr flag</w:t>
      </w:r>
    </w:p>
    <w:p w14:paraId="1ED1D441"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if(pSPIHandle-&gt;TxState != SPI_BUSY_IN_TX)</w:t>
      </w:r>
    </w:p>
    <w:p w14:paraId="72C8772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0F91416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 = pSPIHandle-&gt;pSPIx-&gt;DR;</w:t>
      </w:r>
    </w:p>
    <w:p w14:paraId="52870C05"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sz w:val="24"/>
          <w:szCs w:val="24"/>
        </w:rPr>
        <w:tab/>
        <w:t>temp = pSPIHandle-&gt;pSPIx-&gt;SR;</w:t>
      </w:r>
    </w:p>
    <w:p w14:paraId="21E50278"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w:t>
      </w:r>
    </w:p>
    <w:p w14:paraId="699C899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(void)temp;</w:t>
      </w:r>
    </w:p>
    <w:p w14:paraId="35573116" w14:textId="77777777" w:rsidR="005957BA" w:rsidRPr="00AE579A" w:rsidRDefault="005957BA" w:rsidP="005957BA">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//2. inform the application</w:t>
      </w:r>
    </w:p>
    <w:p w14:paraId="6D02DA8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SPI_ApplicationEventCallback(pSPIHandle,SPI_EVENT_OVR_ERR);</w:t>
      </w:r>
    </w:p>
    <w:p w14:paraId="218750F4" w14:textId="77777777" w:rsidR="005957BA" w:rsidRPr="00AE579A" w:rsidRDefault="005957BA" w:rsidP="005957BA">
      <w:pPr>
        <w:spacing w:line="257" w:lineRule="auto"/>
        <w:ind w:firstLine="0"/>
        <w:rPr>
          <w:rFonts w:ascii="Times New Roman" w:hAnsi="Times New Roman"/>
          <w:sz w:val="24"/>
          <w:szCs w:val="24"/>
        </w:rPr>
      </w:pPr>
    </w:p>
    <w:p w14:paraId="5F3972A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39F19FCE" w14:textId="77777777" w:rsidR="005957BA" w:rsidRPr="00AE579A" w:rsidRDefault="005957BA" w:rsidP="005957BA">
      <w:pPr>
        <w:spacing w:line="257" w:lineRule="auto"/>
        <w:ind w:firstLine="0"/>
        <w:rPr>
          <w:rFonts w:ascii="Times New Roman" w:hAnsi="Times New Roman"/>
          <w:sz w:val="24"/>
          <w:szCs w:val="24"/>
        </w:rPr>
      </w:pPr>
    </w:p>
    <w:p w14:paraId="058C81D3" w14:textId="77777777" w:rsidR="005957BA" w:rsidRPr="00AE579A" w:rsidRDefault="005957BA" w:rsidP="005957BA">
      <w:pPr>
        <w:spacing w:line="257" w:lineRule="auto"/>
        <w:ind w:firstLine="0"/>
        <w:rPr>
          <w:rFonts w:ascii="Times New Roman" w:hAnsi="Times New Roman"/>
          <w:sz w:val="24"/>
          <w:szCs w:val="24"/>
        </w:rPr>
      </w:pPr>
    </w:p>
    <w:p w14:paraId="7A5D22E9"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SPI_CloseTransmisson(SPI_Handle_t *pSPIHandle)</w:t>
      </w:r>
    </w:p>
    <w:p w14:paraId="62114BB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4C937EAE"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pSPIHandle-&gt;pSPIx-&gt;CR2 &amp;= ~( 1 &lt;&lt; SPI_CR2_TXEIE);</w:t>
      </w:r>
    </w:p>
    <w:p w14:paraId="516FBE1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pSPIHandle-&gt;pTxBuffer = NULL;</w:t>
      </w:r>
    </w:p>
    <w:p w14:paraId="46DB586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pSPIHandle-&gt;TxLen = 0;</w:t>
      </w:r>
    </w:p>
    <w:p w14:paraId="67DA890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pSPIHandle-&gt;TxState = SPI_READY;</w:t>
      </w:r>
    </w:p>
    <w:p w14:paraId="45C6F0A9" w14:textId="77777777" w:rsidR="005957BA" w:rsidRPr="00AE579A" w:rsidRDefault="005957BA" w:rsidP="005957BA">
      <w:pPr>
        <w:spacing w:line="257" w:lineRule="auto"/>
        <w:ind w:firstLine="0"/>
        <w:rPr>
          <w:rFonts w:ascii="Times New Roman" w:hAnsi="Times New Roman"/>
          <w:sz w:val="24"/>
          <w:szCs w:val="24"/>
        </w:rPr>
      </w:pPr>
    </w:p>
    <w:p w14:paraId="7C0B628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5BD0AF49" w14:textId="77777777" w:rsidR="005957BA" w:rsidRPr="00AE579A" w:rsidRDefault="005957BA" w:rsidP="005957BA">
      <w:pPr>
        <w:spacing w:line="257" w:lineRule="auto"/>
        <w:ind w:firstLine="0"/>
        <w:rPr>
          <w:rFonts w:ascii="Times New Roman" w:hAnsi="Times New Roman"/>
          <w:sz w:val="24"/>
          <w:szCs w:val="24"/>
        </w:rPr>
      </w:pPr>
    </w:p>
    <w:p w14:paraId="6FE16B4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SPI_CloseReception(SPI_Handle_t *pSPIHandle)</w:t>
      </w:r>
    </w:p>
    <w:p w14:paraId="35DE0C0A"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2280B5C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pSPIHandle-&gt;pSPIx-&gt;CR2 &amp;= ~( 1 &lt;&lt; SPI_CR2_RXNEIE);</w:t>
      </w:r>
    </w:p>
    <w:p w14:paraId="3ECA341D"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pSPIHandle-&gt;pRxBuffer = NULL;</w:t>
      </w:r>
    </w:p>
    <w:p w14:paraId="6E3E057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pSPIHandle-&gt;RxLen = 0;</w:t>
      </w:r>
    </w:p>
    <w:p w14:paraId="5C638FC6"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pSPIHandle-&gt;RxState = SPI_READY;</w:t>
      </w:r>
    </w:p>
    <w:p w14:paraId="728F82F5" w14:textId="77777777" w:rsidR="005957BA" w:rsidRPr="00AE579A" w:rsidRDefault="005957BA" w:rsidP="005957BA">
      <w:pPr>
        <w:spacing w:line="257" w:lineRule="auto"/>
        <w:ind w:firstLine="0"/>
        <w:rPr>
          <w:rFonts w:ascii="Times New Roman" w:hAnsi="Times New Roman"/>
          <w:sz w:val="24"/>
          <w:szCs w:val="24"/>
        </w:rPr>
      </w:pPr>
    </w:p>
    <w:p w14:paraId="069FDDA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3E0711D5" w14:textId="77777777" w:rsidR="005957BA" w:rsidRPr="00AE579A" w:rsidRDefault="005957BA" w:rsidP="005957BA">
      <w:pPr>
        <w:spacing w:line="257" w:lineRule="auto"/>
        <w:ind w:firstLine="0"/>
        <w:rPr>
          <w:rFonts w:ascii="Times New Roman" w:hAnsi="Times New Roman"/>
          <w:sz w:val="24"/>
          <w:szCs w:val="24"/>
        </w:rPr>
      </w:pPr>
    </w:p>
    <w:p w14:paraId="3043DAC4" w14:textId="77777777" w:rsidR="005957BA" w:rsidRPr="00AE579A" w:rsidRDefault="005957BA" w:rsidP="005957BA">
      <w:pPr>
        <w:spacing w:line="257" w:lineRule="auto"/>
        <w:ind w:firstLine="0"/>
        <w:rPr>
          <w:rFonts w:ascii="Times New Roman" w:hAnsi="Times New Roman"/>
          <w:sz w:val="24"/>
          <w:szCs w:val="24"/>
        </w:rPr>
      </w:pPr>
    </w:p>
    <w:p w14:paraId="362C687F" w14:textId="77777777" w:rsidR="005957BA" w:rsidRPr="00AE579A" w:rsidRDefault="005957BA" w:rsidP="005957BA">
      <w:pPr>
        <w:spacing w:line="257" w:lineRule="auto"/>
        <w:ind w:firstLine="0"/>
        <w:rPr>
          <w:rFonts w:ascii="Times New Roman" w:hAnsi="Times New Roman"/>
          <w:sz w:val="24"/>
          <w:szCs w:val="24"/>
        </w:rPr>
      </w:pPr>
    </w:p>
    <w:p w14:paraId="60B19B10"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void SPI_ClearOVRFlag(SPI_RegDef_t *pSPIx)</w:t>
      </w:r>
    </w:p>
    <w:p w14:paraId="1896A73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669A43EB"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uint8_t temp;</w:t>
      </w:r>
    </w:p>
    <w:p w14:paraId="472C852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temp = pSPIx-&gt;DR;</w:t>
      </w:r>
    </w:p>
    <w:p w14:paraId="11FC3F5F"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temp = pSPIx-&gt;SR;</w:t>
      </w:r>
    </w:p>
    <w:p w14:paraId="1517E712"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t>(void)temp;</w:t>
      </w:r>
    </w:p>
    <w:p w14:paraId="510862EC" w14:textId="77777777" w:rsidR="005957BA" w:rsidRPr="00AE579A" w:rsidRDefault="005957BA" w:rsidP="005957BA">
      <w:pPr>
        <w:spacing w:line="257" w:lineRule="auto"/>
        <w:ind w:firstLine="0"/>
        <w:rPr>
          <w:rFonts w:ascii="Times New Roman" w:hAnsi="Times New Roman"/>
          <w:sz w:val="24"/>
          <w:szCs w:val="24"/>
        </w:rPr>
      </w:pPr>
    </w:p>
    <w:p w14:paraId="49C7D937"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12E4F8E3" w14:textId="77777777" w:rsidR="005957BA" w:rsidRPr="00AE579A" w:rsidRDefault="005957BA" w:rsidP="005957BA">
      <w:pPr>
        <w:spacing w:line="257" w:lineRule="auto"/>
        <w:ind w:firstLine="0"/>
        <w:rPr>
          <w:rFonts w:ascii="Times New Roman" w:hAnsi="Times New Roman"/>
          <w:sz w:val="24"/>
          <w:szCs w:val="24"/>
        </w:rPr>
      </w:pPr>
    </w:p>
    <w:p w14:paraId="752CD123" w14:textId="77777777" w:rsidR="005957BA" w:rsidRPr="00AE579A" w:rsidRDefault="005957BA" w:rsidP="005957BA">
      <w:pPr>
        <w:spacing w:line="257" w:lineRule="auto"/>
        <w:ind w:firstLine="0"/>
        <w:rPr>
          <w:rFonts w:ascii="Times New Roman" w:hAnsi="Times New Roman"/>
          <w:sz w:val="24"/>
          <w:szCs w:val="24"/>
        </w:rPr>
      </w:pPr>
    </w:p>
    <w:p w14:paraId="29BE5C80" w14:textId="55449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__weak void SPI_ApplicationEventCallback(SPI_Handle_t *pSPIHandle,uint8_t AppEv)</w:t>
      </w:r>
    </w:p>
    <w:p w14:paraId="06EF564C" w14:textId="77777777"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26CE5324" w14:textId="77777777" w:rsidR="005957BA" w:rsidRPr="00AE579A" w:rsidRDefault="005957BA" w:rsidP="005957BA">
      <w:pPr>
        <w:spacing w:line="257" w:lineRule="auto"/>
        <w:ind w:firstLine="0"/>
        <w:rPr>
          <w:rFonts w:ascii="Times New Roman" w:hAnsi="Times New Roman"/>
          <w:sz w:val="24"/>
          <w:szCs w:val="24"/>
        </w:rPr>
      </w:pPr>
    </w:p>
    <w:p w14:paraId="54584207" w14:textId="2233D726"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ab/>
      </w:r>
    </w:p>
    <w:p w14:paraId="02179D2A" w14:textId="1D09FC9C" w:rsidR="005957BA" w:rsidRPr="00AE579A" w:rsidRDefault="005957BA" w:rsidP="005957BA">
      <w:pPr>
        <w:spacing w:line="257" w:lineRule="auto"/>
        <w:ind w:firstLine="0"/>
        <w:rPr>
          <w:rFonts w:ascii="Times New Roman" w:hAnsi="Times New Roman"/>
          <w:sz w:val="24"/>
          <w:szCs w:val="24"/>
        </w:rPr>
      </w:pPr>
      <w:r w:rsidRPr="00AE579A">
        <w:rPr>
          <w:rFonts w:ascii="Times New Roman" w:hAnsi="Times New Roman"/>
          <w:sz w:val="24"/>
          <w:szCs w:val="24"/>
        </w:rPr>
        <w:t>}</w:t>
      </w:r>
    </w:p>
    <w:p w14:paraId="232CA578" w14:textId="63DB3548" w:rsidR="00AB7C02" w:rsidRPr="00AB7C02" w:rsidRDefault="00AB7C02" w:rsidP="005957BA">
      <w:pPr>
        <w:spacing w:line="257" w:lineRule="auto"/>
        <w:ind w:firstLine="0"/>
        <w:rPr>
          <w:rFonts w:ascii="Times New Roman" w:hAnsi="Times New Roman"/>
          <w:b/>
          <w:sz w:val="32"/>
          <w:szCs w:val="32"/>
          <w:u w:val="single"/>
        </w:rPr>
      </w:pPr>
      <w:r w:rsidRPr="00AB7C02">
        <w:rPr>
          <w:rFonts w:ascii="Times New Roman" w:hAnsi="Times New Roman"/>
          <w:b/>
          <w:sz w:val="32"/>
          <w:szCs w:val="32"/>
          <w:u w:val="single"/>
        </w:rPr>
        <w:t>SPI_TESTING:</w:t>
      </w:r>
    </w:p>
    <w:p w14:paraId="2826B79C" w14:textId="213D34C3" w:rsidR="00AB7C02" w:rsidRDefault="00AB7C02" w:rsidP="005957BA">
      <w:pPr>
        <w:spacing w:line="257" w:lineRule="auto"/>
        <w:ind w:firstLine="0"/>
        <w:rPr>
          <w:rFonts w:ascii="Times New Roman" w:hAnsi="Times New Roman"/>
          <w:sz w:val="28"/>
          <w:szCs w:val="28"/>
        </w:rPr>
      </w:pPr>
    </w:p>
    <w:p w14:paraId="194419DD"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#include&lt;string.h&gt;</w:t>
      </w:r>
    </w:p>
    <w:p w14:paraId="64A0FA8A"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#include "stm32f407xx.h"</w:t>
      </w:r>
    </w:p>
    <w:p w14:paraId="0EB8765F" w14:textId="77777777" w:rsidR="00AB7C02" w:rsidRPr="00AE579A" w:rsidRDefault="00AB7C02" w:rsidP="00AB7C02">
      <w:pPr>
        <w:spacing w:line="257" w:lineRule="auto"/>
        <w:ind w:firstLine="0"/>
        <w:rPr>
          <w:rFonts w:ascii="Times New Roman" w:hAnsi="Times New Roman"/>
          <w:sz w:val="24"/>
          <w:szCs w:val="24"/>
        </w:rPr>
      </w:pPr>
    </w:p>
    <w:p w14:paraId="55A1E61D"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w:t>
      </w:r>
    </w:p>
    <w:p w14:paraId="3F05CAF0"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 xml:space="preserve"> * PB14 --&gt; SPI2_MISO</w:t>
      </w:r>
    </w:p>
    <w:p w14:paraId="5C47424F"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 xml:space="preserve"> * PB15 --&gt; SPI2_MOSI</w:t>
      </w:r>
    </w:p>
    <w:p w14:paraId="34C7CAD5"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 xml:space="preserve"> * PB13 -&gt; SPI2_SCLK</w:t>
      </w:r>
    </w:p>
    <w:p w14:paraId="6FBD2A10"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 xml:space="preserve"> * PB12 --&gt; SPI2_NSS</w:t>
      </w:r>
    </w:p>
    <w:p w14:paraId="47039C1A"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 xml:space="preserve"> * ALT function mode : 5</w:t>
      </w:r>
    </w:p>
    <w:p w14:paraId="708867AF"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 xml:space="preserve"> */</w:t>
      </w:r>
    </w:p>
    <w:p w14:paraId="3BFEA766" w14:textId="77777777" w:rsidR="00AB7C02" w:rsidRPr="00AE579A" w:rsidRDefault="00AB7C02" w:rsidP="00AB7C02">
      <w:pPr>
        <w:spacing w:line="257" w:lineRule="auto"/>
        <w:ind w:firstLine="0"/>
        <w:rPr>
          <w:rFonts w:ascii="Times New Roman" w:hAnsi="Times New Roman"/>
          <w:sz w:val="24"/>
          <w:szCs w:val="24"/>
        </w:rPr>
      </w:pPr>
    </w:p>
    <w:p w14:paraId="3368D397"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void SPI2_GPIOInits(void)</w:t>
      </w:r>
    </w:p>
    <w:p w14:paraId="578A1209"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w:t>
      </w:r>
    </w:p>
    <w:p w14:paraId="66E2B65D"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GPIO_Handle_t SPIPins;</w:t>
      </w:r>
    </w:p>
    <w:p w14:paraId="227AF87C" w14:textId="77777777" w:rsidR="00AB7C02" w:rsidRPr="00AE579A" w:rsidRDefault="00AB7C02" w:rsidP="00AB7C02">
      <w:pPr>
        <w:spacing w:line="257" w:lineRule="auto"/>
        <w:ind w:firstLine="0"/>
        <w:rPr>
          <w:rFonts w:ascii="Times New Roman" w:hAnsi="Times New Roman"/>
          <w:sz w:val="24"/>
          <w:szCs w:val="24"/>
        </w:rPr>
      </w:pPr>
    </w:p>
    <w:p w14:paraId="629B79B2"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SPIPins.pGPIOx = GPIOB;</w:t>
      </w:r>
    </w:p>
    <w:p w14:paraId="01989AE7"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SPIPins.GPIO_PinConfig.GPIO_PinMode = GPIO_MODE_ALTFN;</w:t>
      </w:r>
    </w:p>
    <w:p w14:paraId="567B3F59"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SPIPins.GPIO_PinConfig.GPIO_PinAltFunMode = 5;</w:t>
      </w:r>
    </w:p>
    <w:p w14:paraId="513A1259"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SPIPins.GPIO_PinConfig.GPIO_PinOPType = GPIO_OP_TYPE_PP;</w:t>
      </w:r>
    </w:p>
    <w:p w14:paraId="3BDEBD8B"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SPIPins.GPIO_PinConfig.GPIO_PinPuPdControl = GPIO_NO_PUPD;</w:t>
      </w:r>
    </w:p>
    <w:p w14:paraId="6B1A55D6"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SPIPins.GPIO_PinConfig.GPIO_PinSpeed = GPIO_SPEED_FAST;</w:t>
      </w:r>
    </w:p>
    <w:p w14:paraId="6C5BD280" w14:textId="77777777" w:rsidR="00AB7C02" w:rsidRPr="00AE579A" w:rsidRDefault="00AB7C02" w:rsidP="00AB7C02">
      <w:pPr>
        <w:spacing w:line="257" w:lineRule="auto"/>
        <w:ind w:firstLine="0"/>
        <w:rPr>
          <w:rFonts w:ascii="Times New Roman" w:hAnsi="Times New Roman"/>
          <w:sz w:val="24"/>
          <w:szCs w:val="24"/>
        </w:rPr>
      </w:pPr>
    </w:p>
    <w:p w14:paraId="19A757BD" w14:textId="77777777" w:rsidR="00AB7C02" w:rsidRPr="00AE579A" w:rsidRDefault="00AB7C02" w:rsidP="00AB7C02">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//SCLK</w:t>
      </w:r>
    </w:p>
    <w:p w14:paraId="43DD9C0A"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SPIPins.GPIO_PinConfig.GPIO_PinNumber = GPIO_PIN_NO_13;</w:t>
      </w:r>
    </w:p>
    <w:p w14:paraId="27B8162F"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GPIO_Init(&amp;SPIPins);</w:t>
      </w:r>
    </w:p>
    <w:p w14:paraId="5C37C7CA" w14:textId="77777777" w:rsidR="00AB7C02" w:rsidRPr="00AE579A" w:rsidRDefault="00AB7C02" w:rsidP="00AB7C02">
      <w:pPr>
        <w:spacing w:line="257" w:lineRule="auto"/>
        <w:ind w:firstLine="0"/>
        <w:rPr>
          <w:rFonts w:ascii="Times New Roman" w:hAnsi="Times New Roman"/>
          <w:sz w:val="24"/>
          <w:szCs w:val="24"/>
        </w:rPr>
      </w:pPr>
    </w:p>
    <w:p w14:paraId="62F86B7E"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//MOSI</w:t>
      </w:r>
    </w:p>
    <w:p w14:paraId="6F40BC2E"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lastRenderedPageBreak/>
        <w:tab/>
        <w:t>SPIPins.GPIO_PinConfig.GPIO_PinNumber = GPIO_PIN_NO_15;</w:t>
      </w:r>
    </w:p>
    <w:p w14:paraId="218010C5"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GPIO_Init(&amp;SPIPins);</w:t>
      </w:r>
    </w:p>
    <w:p w14:paraId="49102A4F" w14:textId="77777777" w:rsidR="00AB7C02" w:rsidRPr="00AE579A" w:rsidRDefault="00AB7C02" w:rsidP="00AB7C02">
      <w:pPr>
        <w:spacing w:line="257" w:lineRule="auto"/>
        <w:ind w:firstLine="0"/>
        <w:rPr>
          <w:rFonts w:ascii="Times New Roman" w:hAnsi="Times New Roman"/>
          <w:sz w:val="24"/>
          <w:szCs w:val="24"/>
        </w:rPr>
      </w:pPr>
    </w:p>
    <w:p w14:paraId="0C340340" w14:textId="2D54EC83"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//MISO//</w:t>
      </w:r>
    </w:p>
    <w:p w14:paraId="426D6CF7" w14:textId="105A3759"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SPIPins.GPIO_PinConfig.GPIO_PinNumber = GPIO_PIN_NO_14;</w:t>
      </w:r>
    </w:p>
    <w:p w14:paraId="7AFA1AD7" w14:textId="079F854D"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GPIO_Init(&amp;SPIPins);</w:t>
      </w:r>
    </w:p>
    <w:p w14:paraId="67E4A583" w14:textId="77777777" w:rsidR="00AB7C02" w:rsidRPr="00AE579A" w:rsidRDefault="00AB7C02" w:rsidP="00AB7C02">
      <w:pPr>
        <w:spacing w:line="257" w:lineRule="auto"/>
        <w:ind w:firstLine="0"/>
        <w:rPr>
          <w:rFonts w:ascii="Times New Roman" w:hAnsi="Times New Roman"/>
          <w:sz w:val="24"/>
          <w:szCs w:val="24"/>
        </w:rPr>
      </w:pPr>
    </w:p>
    <w:p w14:paraId="49AE72B9" w14:textId="77777777" w:rsidR="00AB7C02" w:rsidRPr="00AE579A" w:rsidRDefault="00AB7C02" w:rsidP="00AB7C02">
      <w:pPr>
        <w:spacing w:line="257" w:lineRule="auto"/>
        <w:ind w:firstLine="0"/>
        <w:rPr>
          <w:rFonts w:ascii="Times New Roman" w:hAnsi="Times New Roman"/>
          <w:sz w:val="24"/>
          <w:szCs w:val="24"/>
        </w:rPr>
      </w:pPr>
    </w:p>
    <w:p w14:paraId="4473FEC5" w14:textId="556D1AC3"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//NSS//</w:t>
      </w:r>
    </w:p>
    <w:p w14:paraId="3101A40F" w14:textId="4F58C1E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SPIPins.GPIO_PinConfig.GPIO_PinNumber = GPIO_PIN_NO_12;</w:t>
      </w:r>
    </w:p>
    <w:p w14:paraId="26FF9AC8" w14:textId="5B592C09"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GPIO_Init(&amp;SPIPins);</w:t>
      </w:r>
    </w:p>
    <w:p w14:paraId="36E1C180" w14:textId="77777777" w:rsidR="00AB7C02" w:rsidRPr="00AE579A" w:rsidRDefault="00AB7C02" w:rsidP="00AB7C02">
      <w:pPr>
        <w:spacing w:line="257" w:lineRule="auto"/>
        <w:ind w:firstLine="0"/>
        <w:rPr>
          <w:rFonts w:ascii="Times New Roman" w:hAnsi="Times New Roman"/>
          <w:sz w:val="24"/>
          <w:szCs w:val="24"/>
        </w:rPr>
      </w:pPr>
    </w:p>
    <w:p w14:paraId="0DC912FC" w14:textId="77777777" w:rsidR="00AB7C02" w:rsidRPr="00AE579A" w:rsidRDefault="00AB7C02" w:rsidP="00AB7C02">
      <w:pPr>
        <w:spacing w:line="257" w:lineRule="auto"/>
        <w:ind w:firstLine="0"/>
        <w:rPr>
          <w:rFonts w:ascii="Times New Roman" w:hAnsi="Times New Roman"/>
          <w:sz w:val="24"/>
          <w:szCs w:val="24"/>
        </w:rPr>
      </w:pPr>
    </w:p>
    <w:p w14:paraId="75EA0BF6"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w:t>
      </w:r>
    </w:p>
    <w:p w14:paraId="2ED9C1F9" w14:textId="77777777" w:rsidR="00AB7C02" w:rsidRPr="00AE579A" w:rsidRDefault="00AB7C02" w:rsidP="00AB7C02">
      <w:pPr>
        <w:spacing w:line="257" w:lineRule="auto"/>
        <w:ind w:firstLine="0"/>
        <w:rPr>
          <w:rFonts w:ascii="Times New Roman" w:hAnsi="Times New Roman"/>
          <w:sz w:val="24"/>
          <w:szCs w:val="24"/>
        </w:rPr>
      </w:pPr>
    </w:p>
    <w:p w14:paraId="72F32C9E"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void SPI2_Inits(void)</w:t>
      </w:r>
    </w:p>
    <w:p w14:paraId="7603AE51"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w:t>
      </w:r>
    </w:p>
    <w:p w14:paraId="064362A0" w14:textId="77777777" w:rsidR="00AB7C02" w:rsidRPr="00AE579A" w:rsidRDefault="00AB7C02" w:rsidP="00AB7C02">
      <w:pPr>
        <w:spacing w:line="257" w:lineRule="auto"/>
        <w:ind w:firstLine="0"/>
        <w:rPr>
          <w:rFonts w:ascii="Times New Roman" w:hAnsi="Times New Roman"/>
          <w:sz w:val="24"/>
          <w:szCs w:val="24"/>
        </w:rPr>
      </w:pPr>
    </w:p>
    <w:p w14:paraId="622B37B7"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SPI_Handle_t SPI2handle;</w:t>
      </w:r>
    </w:p>
    <w:p w14:paraId="2F054C09" w14:textId="77777777" w:rsidR="00AB7C02" w:rsidRPr="00AE579A" w:rsidRDefault="00AB7C02" w:rsidP="00AB7C02">
      <w:pPr>
        <w:spacing w:line="257" w:lineRule="auto"/>
        <w:ind w:firstLine="0"/>
        <w:rPr>
          <w:rFonts w:ascii="Times New Roman" w:hAnsi="Times New Roman"/>
          <w:sz w:val="24"/>
          <w:szCs w:val="24"/>
        </w:rPr>
      </w:pPr>
    </w:p>
    <w:p w14:paraId="7942C5F7"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SPI2handle.pSPIx = SPI2;</w:t>
      </w:r>
    </w:p>
    <w:p w14:paraId="11B186A0"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SPI2handle.SPIConfig.SPI_BusConfig = SPI_BUS_CONFIG_FD;</w:t>
      </w:r>
    </w:p>
    <w:p w14:paraId="62865F32"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SPI2handle.SPIConfig.SPI_DeviceMode = SPI_DEVICE_MODE_MASTER;</w:t>
      </w:r>
    </w:p>
    <w:p w14:paraId="0D8801EB" w14:textId="0EB76CA3" w:rsidR="001813D8" w:rsidRPr="00AE579A" w:rsidRDefault="00AB7C02" w:rsidP="00AB7C02">
      <w:pPr>
        <w:spacing w:line="257" w:lineRule="auto"/>
        <w:ind w:left="720" w:firstLine="0"/>
        <w:rPr>
          <w:rFonts w:ascii="Times New Roman" w:hAnsi="Times New Roman"/>
          <w:color w:val="00B050"/>
          <w:sz w:val="24"/>
          <w:szCs w:val="24"/>
        </w:rPr>
      </w:pPr>
      <w:r w:rsidRPr="00AE579A">
        <w:rPr>
          <w:rFonts w:ascii="Times New Roman" w:hAnsi="Times New Roman"/>
          <w:sz w:val="24"/>
          <w:szCs w:val="24"/>
        </w:rPr>
        <w:t>SPI2handle.SPIConfig.SPI_SclkSpeed = SPI_SCLK_SPEED_DIV2</w:t>
      </w:r>
      <w:r w:rsidR="001813D8" w:rsidRPr="00AE579A">
        <w:rPr>
          <w:rFonts w:ascii="Times New Roman" w:hAnsi="Times New Roman"/>
          <w:sz w:val="24"/>
          <w:szCs w:val="24"/>
        </w:rPr>
        <w:t>;</w:t>
      </w:r>
    </w:p>
    <w:p w14:paraId="7365E7A6" w14:textId="77777777" w:rsidR="001813D8" w:rsidRPr="00AE579A" w:rsidRDefault="001813D8" w:rsidP="00AB7C02">
      <w:pPr>
        <w:spacing w:line="257" w:lineRule="auto"/>
        <w:ind w:left="720" w:firstLine="0"/>
        <w:rPr>
          <w:rFonts w:ascii="Times New Roman" w:hAnsi="Times New Roman"/>
          <w:color w:val="00B050"/>
          <w:sz w:val="24"/>
          <w:szCs w:val="24"/>
        </w:rPr>
      </w:pPr>
    </w:p>
    <w:p w14:paraId="57FEEE69" w14:textId="56F0EAA0" w:rsidR="00AB7C02" w:rsidRPr="00AE579A" w:rsidRDefault="00AB7C02" w:rsidP="00AB7C02">
      <w:pPr>
        <w:spacing w:line="257" w:lineRule="auto"/>
        <w:ind w:left="720" w:firstLine="0"/>
        <w:rPr>
          <w:rFonts w:ascii="Times New Roman" w:hAnsi="Times New Roman"/>
          <w:color w:val="1F497D" w:themeColor="text2"/>
          <w:sz w:val="24"/>
          <w:szCs w:val="24"/>
        </w:rPr>
      </w:pPr>
      <w:r w:rsidRPr="00AE579A">
        <w:rPr>
          <w:rFonts w:ascii="Times New Roman" w:hAnsi="Times New Roman"/>
          <w:color w:val="1F497D" w:themeColor="text2"/>
          <w:sz w:val="24"/>
          <w:szCs w:val="24"/>
        </w:rPr>
        <w:t>//generates   sclk of 8MHz</w:t>
      </w:r>
    </w:p>
    <w:p w14:paraId="6A0D058A"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SPI2handle.SPIConfig.SPI_DFF = SPI_DFF_8BITS;</w:t>
      </w:r>
    </w:p>
    <w:p w14:paraId="109A5F58"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SPI2handle.SPIConfig.SPI_CPOL = SPI_CPOL_HIGH;</w:t>
      </w:r>
    </w:p>
    <w:p w14:paraId="0D486F24"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SPI2handle.SPIConfig.SPI_CPHA = SPI_CPHA_LOW;</w:t>
      </w:r>
    </w:p>
    <w:p w14:paraId="2EDC6616"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SPI2handle.SPIConfig.SPI_SSM = SPI_SSM_EN; //software slave management enabled for NSS pin</w:t>
      </w:r>
    </w:p>
    <w:p w14:paraId="584521B3" w14:textId="77777777" w:rsidR="00AB7C02" w:rsidRPr="00AE579A" w:rsidRDefault="00AB7C02" w:rsidP="00AB7C02">
      <w:pPr>
        <w:spacing w:line="257" w:lineRule="auto"/>
        <w:ind w:firstLine="0"/>
        <w:rPr>
          <w:rFonts w:ascii="Times New Roman" w:hAnsi="Times New Roman"/>
          <w:sz w:val="24"/>
          <w:szCs w:val="24"/>
        </w:rPr>
      </w:pPr>
    </w:p>
    <w:p w14:paraId="6F2AA358"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SPI_Init(&amp;SPI2handle);</w:t>
      </w:r>
    </w:p>
    <w:p w14:paraId="51C96692"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w:t>
      </w:r>
    </w:p>
    <w:p w14:paraId="3670D5C4" w14:textId="77777777" w:rsidR="00AB7C02" w:rsidRPr="00AE579A" w:rsidRDefault="00AB7C02" w:rsidP="00AB7C02">
      <w:pPr>
        <w:spacing w:line="257" w:lineRule="auto"/>
        <w:ind w:firstLine="0"/>
        <w:rPr>
          <w:rFonts w:ascii="Times New Roman" w:hAnsi="Times New Roman"/>
          <w:sz w:val="24"/>
          <w:szCs w:val="24"/>
        </w:rPr>
      </w:pPr>
    </w:p>
    <w:p w14:paraId="21C59B2B"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int main(void)</w:t>
      </w:r>
    </w:p>
    <w:p w14:paraId="34DE87BB"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w:t>
      </w:r>
    </w:p>
    <w:p w14:paraId="5809D2DF"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char user_data[] = "Hello world";</w:t>
      </w:r>
    </w:p>
    <w:p w14:paraId="0BEB88DC" w14:textId="77777777" w:rsidR="00AB7C02" w:rsidRPr="00AE579A" w:rsidRDefault="00AB7C02" w:rsidP="00AB7C02">
      <w:pPr>
        <w:spacing w:line="257" w:lineRule="auto"/>
        <w:ind w:firstLine="0"/>
        <w:rPr>
          <w:rFonts w:ascii="Times New Roman" w:hAnsi="Times New Roman"/>
          <w:sz w:val="24"/>
          <w:szCs w:val="24"/>
        </w:rPr>
      </w:pPr>
    </w:p>
    <w:p w14:paraId="65EE1D36"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//this function is used to initialize the GPIO pins to behave as SPI2 pins</w:t>
      </w:r>
    </w:p>
    <w:p w14:paraId="7AE390C8"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SPI2_GPIOInits();</w:t>
      </w:r>
    </w:p>
    <w:p w14:paraId="073645A4" w14:textId="77777777" w:rsidR="00AB7C02" w:rsidRPr="00AE579A" w:rsidRDefault="00AB7C02" w:rsidP="00AB7C02">
      <w:pPr>
        <w:spacing w:line="257" w:lineRule="auto"/>
        <w:ind w:firstLine="0"/>
        <w:rPr>
          <w:rFonts w:ascii="Times New Roman" w:hAnsi="Times New Roman"/>
          <w:sz w:val="24"/>
          <w:szCs w:val="24"/>
        </w:rPr>
      </w:pPr>
    </w:p>
    <w:p w14:paraId="481A5728"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//This function is used to initialize the SPI2 peripheral parameters</w:t>
      </w:r>
    </w:p>
    <w:p w14:paraId="358E6450"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SPI2_Inits();</w:t>
      </w:r>
    </w:p>
    <w:p w14:paraId="32AB0F2E" w14:textId="77777777" w:rsidR="00AB7C02" w:rsidRPr="00AE579A" w:rsidRDefault="00AB7C02" w:rsidP="00AB7C02">
      <w:pPr>
        <w:spacing w:line="257" w:lineRule="auto"/>
        <w:ind w:firstLine="0"/>
        <w:rPr>
          <w:rFonts w:ascii="Times New Roman" w:hAnsi="Times New Roman"/>
          <w:sz w:val="24"/>
          <w:szCs w:val="24"/>
        </w:rPr>
      </w:pPr>
    </w:p>
    <w:p w14:paraId="67722170"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//this makes NSS signal internally high and avoids MODF error</w:t>
      </w:r>
    </w:p>
    <w:p w14:paraId="2079BBB4"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SPI_SSIConfig(SPI2,ENABLE);</w:t>
      </w:r>
    </w:p>
    <w:p w14:paraId="79229F16" w14:textId="77777777" w:rsidR="00AB7C02" w:rsidRPr="00AE579A" w:rsidRDefault="00AB7C02" w:rsidP="00AB7C02">
      <w:pPr>
        <w:spacing w:line="257" w:lineRule="auto"/>
        <w:ind w:firstLine="0"/>
        <w:rPr>
          <w:rFonts w:ascii="Times New Roman" w:hAnsi="Times New Roman"/>
          <w:sz w:val="24"/>
          <w:szCs w:val="24"/>
        </w:rPr>
      </w:pPr>
    </w:p>
    <w:p w14:paraId="403DFFC2"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//enable the SPI2 peripheral</w:t>
      </w:r>
    </w:p>
    <w:p w14:paraId="25899D8E"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SPI_PeripheralControl(SPI2,ENABLE);</w:t>
      </w:r>
    </w:p>
    <w:p w14:paraId="2B6E0F87" w14:textId="77777777" w:rsidR="00AB7C02" w:rsidRPr="00AE579A" w:rsidRDefault="00AB7C02" w:rsidP="00AB7C02">
      <w:pPr>
        <w:spacing w:line="257" w:lineRule="auto"/>
        <w:ind w:firstLine="0"/>
        <w:rPr>
          <w:rFonts w:ascii="Times New Roman" w:hAnsi="Times New Roman"/>
          <w:sz w:val="24"/>
          <w:szCs w:val="24"/>
        </w:rPr>
      </w:pPr>
    </w:p>
    <w:p w14:paraId="385677B3"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//to send data</w:t>
      </w:r>
    </w:p>
    <w:p w14:paraId="683AD6B5"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SPI_SendData(SPI2,(uint8_t*)user_data,strlen(user_data));</w:t>
      </w:r>
    </w:p>
    <w:p w14:paraId="344BBEF0" w14:textId="77777777" w:rsidR="00AB7C02" w:rsidRPr="00AE579A" w:rsidRDefault="00AB7C02" w:rsidP="00AB7C02">
      <w:pPr>
        <w:spacing w:line="257" w:lineRule="auto"/>
        <w:ind w:firstLine="0"/>
        <w:rPr>
          <w:rFonts w:ascii="Times New Roman" w:hAnsi="Times New Roman"/>
          <w:sz w:val="24"/>
          <w:szCs w:val="24"/>
        </w:rPr>
      </w:pPr>
    </w:p>
    <w:p w14:paraId="58E8C737" w14:textId="77777777" w:rsidR="00AB7C02" w:rsidRPr="00AE579A" w:rsidRDefault="00AB7C02" w:rsidP="00AB7C02">
      <w:pPr>
        <w:spacing w:line="257" w:lineRule="auto"/>
        <w:ind w:firstLine="0"/>
        <w:rPr>
          <w:rFonts w:ascii="Times New Roman" w:hAnsi="Times New Roman"/>
          <w:color w:val="00B050"/>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//lets confirm SPI is not busy</w:t>
      </w:r>
    </w:p>
    <w:p w14:paraId="752F7480"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while( SPI_GetFlagStatus(SPI2,SPI_BUSY_FLAG) );</w:t>
      </w:r>
    </w:p>
    <w:p w14:paraId="38954571" w14:textId="77777777" w:rsidR="00AB7C02" w:rsidRPr="00AE579A" w:rsidRDefault="00AB7C02" w:rsidP="00AB7C02">
      <w:pPr>
        <w:spacing w:line="257" w:lineRule="auto"/>
        <w:ind w:firstLine="0"/>
        <w:rPr>
          <w:rFonts w:ascii="Times New Roman" w:hAnsi="Times New Roman"/>
          <w:sz w:val="24"/>
          <w:szCs w:val="24"/>
        </w:rPr>
      </w:pPr>
    </w:p>
    <w:p w14:paraId="5195CC1A" w14:textId="77777777" w:rsidR="00AB7C02" w:rsidRPr="00AE579A" w:rsidRDefault="00AB7C02" w:rsidP="00AB7C02">
      <w:pPr>
        <w:spacing w:line="257" w:lineRule="auto"/>
        <w:ind w:firstLine="0"/>
        <w:rPr>
          <w:rFonts w:ascii="Times New Roman" w:hAnsi="Times New Roman"/>
          <w:color w:val="1F497D" w:themeColor="text2"/>
          <w:sz w:val="24"/>
          <w:szCs w:val="24"/>
        </w:rPr>
      </w:pPr>
      <w:r w:rsidRPr="00AE579A">
        <w:rPr>
          <w:rFonts w:ascii="Times New Roman" w:hAnsi="Times New Roman"/>
          <w:sz w:val="24"/>
          <w:szCs w:val="24"/>
        </w:rPr>
        <w:tab/>
      </w:r>
      <w:r w:rsidRPr="00AE579A">
        <w:rPr>
          <w:rFonts w:ascii="Times New Roman" w:hAnsi="Times New Roman"/>
          <w:color w:val="1F497D" w:themeColor="text2"/>
          <w:sz w:val="24"/>
          <w:szCs w:val="24"/>
        </w:rPr>
        <w:t>//Disable the SPI2 peripheral</w:t>
      </w:r>
    </w:p>
    <w:p w14:paraId="7AC3E94B"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SPI_PeripheralControl(SPI2,DISABLE);</w:t>
      </w:r>
    </w:p>
    <w:p w14:paraId="48D9D902" w14:textId="77777777" w:rsidR="00AB7C02" w:rsidRPr="00AE579A" w:rsidRDefault="00AB7C02" w:rsidP="00AB7C02">
      <w:pPr>
        <w:spacing w:line="257" w:lineRule="auto"/>
        <w:ind w:firstLine="0"/>
        <w:rPr>
          <w:rFonts w:ascii="Times New Roman" w:hAnsi="Times New Roman"/>
          <w:sz w:val="24"/>
          <w:szCs w:val="24"/>
        </w:rPr>
      </w:pPr>
    </w:p>
    <w:p w14:paraId="6866F7D1"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while(1);</w:t>
      </w:r>
    </w:p>
    <w:p w14:paraId="513E01D0" w14:textId="77777777" w:rsidR="00AB7C02" w:rsidRPr="00AE579A" w:rsidRDefault="00AB7C02" w:rsidP="00AB7C02">
      <w:pPr>
        <w:spacing w:line="257" w:lineRule="auto"/>
        <w:ind w:firstLine="0"/>
        <w:rPr>
          <w:rFonts w:ascii="Times New Roman" w:hAnsi="Times New Roman"/>
          <w:sz w:val="24"/>
          <w:szCs w:val="24"/>
        </w:rPr>
      </w:pPr>
    </w:p>
    <w:p w14:paraId="52D87030" w14:textId="77777777"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ab/>
        <w:t>return 0;</w:t>
      </w:r>
    </w:p>
    <w:p w14:paraId="5454C34B" w14:textId="77777777" w:rsidR="00AB7C02" w:rsidRPr="00AE579A" w:rsidRDefault="00AB7C02" w:rsidP="00AB7C02">
      <w:pPr>
        <w:spacing w:line="257" w:lineRule="auto"/>
        <w:ind w:firstLine="0"/>
        <w:rPr>
          <w:rFonts w:ascii="Times New Roman" w:hAnsi="Times New Roman"/>
          <w:sz w:val="24"/>
          <w:szCs w:val="24"/>
        </w:rPr>
      </w:pPr>
    </w:p>
    <w:p w14:paraId="441DEAC4" w14:textId="52D4F6A0" w:rsidR="00AB7C02" w:rsidRPr="00AE579A" w:rsidRDefault="00AB7C02" w:rsidP="00AB7C02">
      <w:pPr>
        <w:spacing w:line="257" w:lineRule="auto"/>
        <w:ind w:firstLine="0"/>
        <w:rPr>
          <w:rFonts w:ascii="Times New Roman" w:hAnsi="Times New Roman"/>
          <w:sz w:val="24"/>
          <w:szCs w:val="24"/>
        </w:rPr>
      </w:pPr>
      <w:r w:rsidRPr="00AE579A">
        <w:rPr>
          <w:rFonts w:ascii="Times New Roman" w:hAnsi="Times New Roman"/>
          <w:sz w:val="24"/>
          <w:szCs w:val="24"/>
        </w:rPr>
        <w:t>}</w:t>
      </w:r>
    </w:p>
    <w:p w14:paraId="0456BD8F" w14:textId="7CDF98BC" w:rsidR="00AB7C02" w:rsidRDefault="00AB7C02" w:rsidP="005957BA">
      <w:pPr>
        <w:spacing w:line="257" w:lineRule="auto"/>
        <w:ind w:firstLine="0"/>
        <w:rPr>
          <w:rFonts w:ascii="Times New Roman" w:hAnsi="Times New Roman"/>
          <w:sz w:val="28"/>
          <w:szCs w:val="28"/>
        </w:rPr>
      </w:pPr>
    </w:p>
    <w:p w14:paraId="28F36EB1" w14:textId="77777777" w:rsidR="00AB7C02" w:rsidRPr="0076338A" w:rsidRDefault="00AB7C02" w:rsidP="005957BA">
      <w:pPr>
        <w:spacing w:line="257" w:lineRule="auto"/>
        <w:ind w:firstLine="0"/>
        <w:rPr>
          <w:rFonts w:ascii="Times New Roman" w:hAnsi="Times New Roman"/>
          <w:sz w:val="28"/>
          <w:szCs w:val="28"/>
        </w:rPr>
      </w:pPr>
    </w:p>
    <w:sectPr w:rsidR="00AB7C02" w:rsidRPr="0076338A" w:rsidSect="00015EE5">
      <w:headerReference w:type="even" r:id="rId23"/>
      <w:headerReference w:type="default" r:id="rId24"/>
      <w:footerReference w:type="even" r:id="rId25"/>
      <w:footerReference w:type="default" r:id="rId26"/>
      <w:headerReference w:type="first" r:id="rId27"/>
      <w:footerReference w:type="first" r:id="rId2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E52639" w14:textId="77777777" w:rsidR="00E96998" w:rsidRDefault="00E96998" w:rsidP="006A582B">
      <w:r>
        <w:separator/>
      </w:r>
    </w:p>
  </w:endnote>
  <w:endnote w:type="continuationSeparator" w:id="0">
    <w:p w14:paraId="74B5C4B3" w14:textId="77777777" w:rsidR="00E96998" w:rsidRDefault="00E96998" w:rsidP="006A582B">
      <w:r>
        <w:continuationSeparator/>
      </w:r>
    </w:p>
  </w:endnote>
  <w:endnote w:type="continuationNotice" w:id="1">
    <w:p w14:paraId="6E7BBFF2" w14:textId="77777777" w:rsidR="00E96998" w:rsidRDefault="00E9699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B68F8" w14:textId="77777777" w:rsidR="00BD0BB3" w:rsidRDefault="00BD0B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BD0BB3" w:rsidRDefault="00BD0BB3">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BD0BB3" w14:paraId="48DC9B57" w14:textId="77777777" w:rsidTr="00107955">
      <w:tc>
        <w:tcPr>
          <w:tcW w:w="3960" w:type="dxa"/>
        </w:tcPr>
        <w:p w14:paraId="48DC9B54" w14:textId="77777777" w:rsidR="00BD0BB3" w:rsidRPr="006E044D" w:rsidRDefault="00BD0BB3"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BD0BB3" w:rsidRPr="006E044D" w:rsidRDefault="00BD0BB3"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0BE71B3" w:rsidR="00BD0BB3" w:rsidRPr="006E044D" w:rsidRDefault="00BD0BB3">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0D2C0C">
                    <w:rPr>
                      <w:b/>
                      <w:bCs/>
                      <w:noProof/>
                      <w:sz w:val="20"/>
                      <w:szCs w:val="20"/>
                    </w:rPr>
                    <w:t>60</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0D2C0C">
                    <w:rPr>
                      <w:b/>
                      <w:bCs/>
                      <w:noProof/>
                      <w:sz w:val="20"/>
                      <w:szCs w:val="20"/>
                    </w:rPr>
                    <w:t>89</w:t>
                  </w:r>
                  <w:r w:rsidRPr="006E044D">
                    <w:rPr>
                      <w:b/>
                      <w:bCs/>
                      <w:sz w:val="20"/>
                      <w:szCs w:val="20"/>
                    </w:rPr>
                    <w:fldChar w:fldCharType="end"/>
                  </w:r>
                </w:p>
              </w:sdtContent>
            </w:sdt>
          </w:sdtContent>
        </w:sdt>
      </w:tc>
    </w:tr>
  </w:tbl>
  <w:p w14:paraId="48DC9B58" w14:textId="77777777" w:rsidR="00BD0BB3" w:rsidRPr="00B9435E" w:rsidRDefault="00BD0BB3" w:rsidP="006E044D">
    <w:pPr>
      <w:pStyle w:val="Footer"/>
      <w:ind w:firstLine="0"/>
      <w:rPr>
        <w:rFonts w:ascii="Arial" w:hAnsi="Arial" w:cs="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6AC0C" w14:textId="77777777" w:rsidR="00BD0BB3" w:rsidRDefault="00BD0B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9F2CED" w14:textId="77777777" w:rsidR="00E96998" w:rsidRDefault="00E96998" w:rsidP="006A582B">
      <w:r>
        <w:separator/>
      </w:r>
    </w:p>
  </w:footnote>
  <w:footnote w:type="continuationSeparator" w:id="0">
    <w:p w14:paraId="3E704D91" w14:textId="77777777" w:rsidR="00E96998" w:rsidRDefault="00E96998" w:rsidP="006A582B">
      <w:r>
        <w:continuationSeparator/>
      </w:r>
    </w:p>
  </w:footnote>
  <w:footnote w:type="continuationNotice" w:id="1">
    <w:p w14:paraId="7788F6D5" w14:textId="77777777" w:rsidR="00E96998" w:rsidRDefault="00E9699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F6BC29" w14:textId="77777777" w:rsidR="00BD0BB3" w:rsidRDefault="00BD0B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BD0BB3" w:rsidRPr="00DA17A9" w:rsidRDefault="00BD0BB3"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BD0BB3" w14:paraId="48DC9B51" w14:textId="77777777" w:rsidTr="768796CA">
      <w:tc>
        <w:tcPr>
          <w:tcW w:w="6768" w:type="dxa"/>
        </w:tcPr>
        <w:p w14:paraId="48DC9B4F" w14:textId="7BD2C5BC" w:rsidR="00BD0BB3" w:rsidRDefault="00BD0BB3"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BD0BB3" w:rsidRDefault="00BD0BB3" w:rsidP="00D8110D">
          <w:pPr>
            <w:pStyle w:val="Header"/>
            <w:ind w:firstLine="0"/>
            <w:rPr>
              <w:rFonts w:ascii="Arial" w:hAnsi="Arial" w:cs="Arial"/>
              <w:sz w:val="20"/>
            </w:rPr>
          </w:pPr>
          <w:r w:rsidRPr="006E044D">
            <w:rPr>
              <w:rFonts w:ascii="Arial" w:hAnsi="Arial" w:cs="Arial"/>
              <w:noProof/>
              <w:sz w:val="20"/>
              <w:lang w:val="en-IN" w:eastAsia="en-IN"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BD0BB3" w:rsidRPr="00DA17A9" w:rsidRDefault="00BD0BB3"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F7959" w14:textId="77777777" w:rsidR="00BD0BB3" w:rsidRDefault="00BD0B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C1E6314E"/>
    <w:lvl w:ilvl="0">
      <w:numFmt w:val="bullet"/>
      <w:lvlText w:val="*"/>
      <w:lvlJc w:val="left"/>
    </w:lvl>
  </w:abstractNum>
  <w:abstractNum w:abstractNumId="1" w15:restartNumberingAfterBreak="0">
    <w:nsid w:val="011401B2"/>
    <w:multiLevelType w:val="hybridMultilevel"/>
    <w:tmpl w:val="B3C2B5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06518E"/>
    <w:multiLevelType w:val="multilevel"/>
    <w:tmpl w:val="DD08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B3947"/>
    <w:multiLevelType w:val="multilevel"/>
    <w:tmpl w:val="52201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87D30"/>
    <w:multiLevelType w:val="hybridMultilevel"/>
    <w:tmpl w:val="CAAE3322"/>
    <w:lvl w:ilvl="0" w:tplc="34D0A040">
      <w:start w:val="1"/>
      <w:numFmt w:val="bullet"/>
      <w:lvlText w:val=""/>
      <w:lvlJc w:val="left"/>
      <w:pPr>
        <w:tabs>
          <w:tab w:val="num" w:pos="720"/>
        </w:tabs>
        <w:ind w:left="720" w:hanging="360"/>
      </w:pPr>
      <w:rPr>
        <w:rFonts w:ascii="Symbol" w:hAnsi="Symbol" w:hint="default"/>
        <w:sz w:val="20"/>
      </w:rPr>
    </w:lvl>
    <w:lvl w:ilvl="1" w:tplc="272AE78C" w:tentative="1">
      <w:start w:val="1"/>
      <w:numFmt w:val="bullet"/>
      <w:lvlText w:val=""/>
      <w:lvlJc w:val="left"/>
      <w:pPr>
        <w:tabs>
          <w:tab w:val="num" w:pos="1440"/>
        </w:tabs>
        <w:ind w:left="1440" w:hanging="360"/>
      </w:pPr>
      <w:rPr>
        <w:rFonts w:ascii="Symbol" w:hAnsi="Symbol" w:hint="default"/>
        <w:sz w:val="20"/>
      </w:rPr>
    </w:lvl>
    <w:lvl w:ilvl="2" w:tplc="8896711A" w:tentative="1">
      <w:start w:val="1"/>
      <w:numFmt w:val="bullet"/>
      <w:lvlText w:val=""/>
      <w:lvlJc w:val="left"/>
      <w:pPr>
        <w:tabs>
          <w:tab w:val="num" w:pos="2160"/>
        </w:tabs>
        <w:ind w:left="2160" w:hanging="360"/>
      </w:pPr>
      <w:rPr>
        <w:rFonts w:ascii="Symbol" w:hAnsi="Symbol" w:hint="default"/>
        <w:sz w:val="20"/>
      </w:rPr>
    </w:lvl>
    <w:lvl w:ilvl="3" w:tplc="59207AB6" w:tentative="1">
      <w:start w:val="1"/>
      <w:numFmt w:val="bullet"/>
      <w:lvlText w:val=""/>
      <w:lvlJc w:val="left"/>
      <w:pPr>
        <w:tabs>
          <w:tab w:val="num" w:pos="2880"/>
        </w:tabs>
        <w:ind w:left="2880" w:hanging="360"/>
      </w:pPr>
      <w:rPr>
        <w:rFonts w:ascii="Symbol" w:hAnsi="Symbol" w:hint="default"/>
        <w:sz w:val="20"/>
      </w:rPr>
    </w:lvl>
    <w:lvl w:ilvl="4" w:tplc="164A75BA" w:tentative="1">
      <w:start w:val="1"/>
      <w:numFmt w:val="bullet"/>
      <w:lvlText w:val=""/>
      <w:lvlJc w:val="left"/>
      <w:pPr>
        <w:tabs>
          <w:tab w:val="num" w:pos="3600"/>
        </w:tabs>
        <w:ind w:left="3600" w:hanging="360"/>
      </w:pPr>
      <w:rPr>
        <w:rFonts w:ascii="Symbol" w:hAnsi="Symbol" w:hint="default"/>
        <w:sz w:val="20"/>
      </w:rPr>
    </w:lvl>
    <w:lvl w:ilvl="5" w:tplc="BAB07EE6" w:tentative="1">
      <w:start w:val="1"/>
      <w:numFmt w:val="bullet"/>
      <w:lvlText w:val=""/>
      <w:lvlJc w:val="left"/>
      <w:pPr>
        <w:tabs>
          <w:tab w:val="num" w:pos="4320"/>
        </w:tabs>
        <w:ind w:left="4320" w:hanging="360"/>
      </w:pPr>
      <w:rPr>
        <w:rFonts w:ascii="Symbol" w:hAnsi="Symbol" w:hint="default"/>
        <w:sz w:val="20"/>
      </w:rPr>
    </w:lvl>
    <w:lvl w:ilvl="6" w:tplc="A90224F2" w:tentative="1">
      <w:start w:val="1"/>
      <w:numFmt w:val="bullet"/>
      <w:lvlText w:val=""/>
      <w:lvlJc w:val="left"/>
      <w:pPr>
        <w:tabs>
          <w:tab w:val="num" w:pos="5040"/>
        </w:tabs>
        <w:ind w:left="5040" w:hanging="360"/>
      </w:pPr>
      <w:rPr>
        <w:rFonts w:ascii="Symbol" w:hAnsi="Symbol" w:hint="default"/>
        <w:sz w:val="20"/>
      </w:rPr>
    </w:lvl>
    <w:lvl w:ilvl="7" w:tplc="DDDE1888" w:tentative="1">
      <w:start w:val="1"/>
      <w:numFmt w:val="bullet"/>
      <w:lvlText w:val=""/>
      <w:lvlJc w:val="left"/>
      <w:pPr>
        <w:tabs>
          <w:tab w:val="num" w:pos="5760"/>
        </w:tabs>
        <w:ind w:left="5760" w:hanging="360"/>
      </w:pPr>
      <w:rPr>
        <w:rFonts w:ascii="Symbol" w:hAnsi="Symbol" w:hint="default"/>
        <w:sz w:val="20"/>
      </w:rPr>
    </w:lvl>
    <w:lvl w:ilvl="8" w:tplc="83DC330E"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15:restartNumberingAfterBreak="0">
    <w:nsid w:val="18AE1281"/>
    <w:multiLevelType w:val="hybridMultilevel"/>
    <w:tmpl w:val="41D270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77655"/>
    <w:multiLevelType w:val="hybridMultilevel"/>
    <w:tmpl w:val="D46835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E2A42BF"/>
    <w:multiLevelType w:val="hybridMultilevel"/>
    <w:tmpl w:val="B3C2B5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F824EAE"/>
    <w:multiLevelType w:val="hybridMultilevel"/>
    <w:tmpl w:val="00003F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9A5A3B"/>
    <w:multiLevelType w:val="multilevel"/>
    <w:tmpl w:val="B3868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6E5F9D"/>
    <w:multiLevelType w:val="hybridMultilevel"/>
    <w:tmpl w:val="C92C11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E283FFD"/>
    <w:multiLevelType w:val="hybridMultilevel"/>
    <w:tmpl w:val="B3C2B5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5A4581C"/>
    <w:multiLevelType w:val="hybridMultilevel"/>
    <w:tmpl w:val="BF66240E"/>
    <w:lvl w:ilvl="0" w:tplc="AF6AF820">
      <w:start w:val="1"/>
      <w:numFmt w:val="bullet"/>
      <w:lvlText w:val=""/>
      <w:lvlJc w:val="left"/>
      <w:pPr>
        <w:tabs>
          <w:tab w:val="num" w:pos="720"/>
        </w:tabs>
        <w:ind w:left="720" w:hanging="360"/>
      </w:pPr>
      <w:rPr>
        <w:rFonts w:ascii="Symbol" w:hAnsi="Symbol" w:hint="default"/>
        <w:sz w:val="20"/>
      </w:rPr>
    </w:lvl>
    <w:lvl w:ilvl="1" w:tplc="86F27EEA" w:tentative="1">
      <w:start w:val="1"/>
      <w:numFmt w:val="bullet"/>
      <w:lvlText w:val=""/>
      <w:lvlJc w:val="left"/>
      <w:pPr>
        <w:tabs>
          <w:tab w:val="num" w:pos="1440"/>
        </w:tabs>
        <w:ind w:left="1440" w:hanging="360"/>
      </w:pPr>
      <w:rPr>
        <w:rFonts w:ascii="Symbol" w:hAnsi="Symbol" w:hint="default"/>
        <w:sz w:val="20"/>
      </w:rPr>
    </w:lvl>
    <w:lvl w:ilvl="2" w:tplc="462A427A" w:tentative="1">
      <w:start w:val="1"/>
      <w:numFmt w:val="bullet"/>
      <w:lvlText w:val=""/>
      <w:lvlJc w:val="left"/>
      <w:pPr>
        <w:tabs>
          <w:tab w:val="num" w:pos="2160"/>
        </w:tabs>
        <w:ind w:left="2160" w:hanging="360"/>
      </w:pPr>
      <w:rPr>
        <w:rFonts w:ascii="Symbol" w:hAnsi="Symbol" w:hint="default"/>
        <w:sz w:val="20"/>
      </w:rPr>
    </w:lvl>
    <w:lvl w:ilvl="3" w:tplc="98F8D2FE" w:tentative="1">
      <w:start w:val="1"/>
      <w:numFmt w:val="bullet"/>
      <w:lvlText w:val=""/>
      <w:lvlJc w:val="left"/>
      <w:pPr>
        <w:tabs>
          <w:tab w:val="num" w:pos="2880"/>
        </w:tabs>
        <w:ind w:left="2880" w:hanging="360"/>
      </w:pPr>
      <w:rPr>
        <w:rFonts w:ascii="Symbol" w:hAnsi="Symbol" w:hint="default"/>
        <w:sz w:val="20"/>
      </w:rPr>
    </w:lvl>
    <w:lvl w:ilvl="4" w:tplc="EA067E96" w:tentative="1">
      <w:start w:val="1"/>
      <w:numFmt w:val="bullet"/>
      <w:lvlText w:val=""/>
      <w:lvlJc w:val="left"/>
      <w:pPr>
        <w:tabs>
          <w:tab w:val="num" w:pos="3600"/>
        </w:tabs>
        <w:ind w:left="3600" w:hanging="360"/>
      </w:pPr>
      <w:rPr>
        <w:rFonts w:ascii="Symbol" w:hAnsi="Symbol" w:hint="default"/>
        <w:sz w:val="20"/>
      </w:rPr>
    </w:lvl>
    <w:lvl w:ilvl="5" w:tplc="B20E53CE" w:tentative="1">
      <w:start w:val="1"/>
      <w:numFmt w:val="bullet"/>
      <w:lvlText w:val=""/>
      <w:lvlJc w:val="left"/>
      <w:pPr>
        <w:tabs>
          <w:tab w:val="num" w:pos="4320"/>
        </w:tabs>
        <w:ind w:left="4320" w:hanging="360"/>
      </w:pPr>
      <w:rPr>
        <w:rFonts w:ascii="Symbol" w:hAnsi="Symbol" w:hint="default"/>
        <w:sz w:val="20"/>
      </w:rPr>
    </w:lvl>
    <w:lvl w:ilvl="6" w:tplc="7750AE06" w:tentative="1">
      <w:start w:val="1"/>
      <w:numFmt w:val="bullet"/>
      <w:lvlText w:val=""/>
      <w:lvlJc w:val="left"/>
      <w:pPr>
        <w:tabs>
          <w:tab w:val="num" w:pos="5040"/>
        </w:tabs>
        <w:ind w:left="5040" w:hanging="360"/>
      </w:pPr>
      <w:rPr>
        <w:rFonts w:ascii="Symbol" w:hAnsi="Symbol" w:hint="default"/>
        <w:sz w:val="20"/>
      </w:rPr>
    </w:lvl>
    <w:lvl w:ilvl="7" w:tplc="A79237C8" w:tentative="1">
      <w:start w:val="1"/>
      <w:numFmt w:val="bullet"/>
      <w:lvlText w:val=""/>
      <w:lvlJc w:val="left"/>
      <w:pPr>
        <w:tabs>
          <w:tab w:val="num" w:pos="5760"/>
        </w:tabs>
        <w:ind w:left="5760" w:hanging="360"/>
      </w:pPr>
      <w:rPr>
        <w:rFonts w:ascii="Symbol" w:hAnsi="Symbol" w:hint="default"/>
        <w:sz w:val="20"/>
      </w:rPr>
    </w:lvl>
    <w:lvl w:ilvl="8" w:tplc="5214290C"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7D91EA8"/>
    <w:multiLevelType w:val="multilevel"/>
    <w:tmpl w:val="A0E4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517F47"/>
    <w:multiLevelType w:val="multilevel"/>
    <w:tmpl w:val="2BFE2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9729D8"/>
    <w:multiLevelType w:val="hybridMultilevel"/>
    <w:tmpl w:val="0E32E6A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start w:val="1"/>
      <w:numFmt w:val="lowerLetter"/>
      <w:lvlText w:val="%5."/>
      <w:lvlJc w:val="left"/>
      <w:pPr>
        <w:ind w:left="3600" w:hanging="360"/>
      </w:pPr>
    </w:lvl>
    <w:lvl w:ilvl="5" w:tplc="4809001B">
      <w:start w:val="1"/>
      <w:numFmt w:val="lowerRoman"/>
      <w:lvlText w:val="%6."/>
      <w:lvlJc w:val="right"/>
      <w:pPr>
        <w:ind w:left="4320" w:hanging="180"/>
      </w:pPr>
    </w:lvl>
    <w:lvl w:ilvl="6" w:tplc="4809000F">
      <w:start w:val="1"/>
      <w:numFmt w:val="decimal"/>
      <w:lvlText w:val="%7."/>
      <w:lvlJc w:val="left"/>
      <w:pPr>
        <w:ind w:left="5040" w:hanging="360"/>
      </w:pPr>
    </w:lvl>
    <w:lvl w:ilvl="7" w:tplc="48090019">
      <w:start w:val="1"/>
      <w:numFmt w:val="lowerLetter"/>
      <w:lvlText w:val="%8."/>
      <w:lvlJc w:val="left"/>
      <w:pPr>
        <w:ind w:left="5760" w:hanging="360"/>
      </w:pPr>
    </w:lvl>
    <w:lvl w:ilvl="8" w:tplc="4809001B">
      <w:start w:val="1"/>
      <w:numFmt w:val="lowerRoman"/>
      <w:lvlText w:val="%9."/>
      <w:lvlJc w:val="right"/>
      <w:pPr>
        <w:ind w:left="6480" w:hanging="180"/>
      </w:pPr>
    </w:lvl>
  </w:abstractNum>
  <w:abstractNum w:abstractNumId="17" w15:restartNumberingAfterBreak="0">
    <w:nsid w:val="51457D68"/>
    <w:multiLevelType w:val="hybridMultilevel"/>
    <w:tmpl w:val="B556237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3D30314"/>
    <w:multiLevelType w:val="hybridMultilevel"/>
    <w:tmpl w:val="935464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8E16621"/>
    <w:multiLevelType w:val="multilevel"/>
    <w:tmpl w:val="9AB22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1AB39A8"/>
    <w:multiLevelType w:val="hybridMultilevel"/>
    <w:tmpl w:val="13784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20F318A"/>
    <w:multiLevelType w:val="multilevel"/>
    <w:tmpl w:val="7CFE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3017127"/>
    <w:multiLevelType w:val="multilevel"/>
    <w:tmpl w:val="5704B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65054C4"/>
    <w:multiLevelType w:val="multilevel"/>
    <w:tmpl w:val="578A9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ED4C2C"/>
    <w:multiLevelType w:val="hybridMultilevel"/>
    <w:tmpl w:val="3A44A4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D535377"/>
    <w:multiLevelType w:val="multilevel"/>
    <w:tmpl w:val="74C88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EC72073"/>
    <w:multiLevelType w:val="multilevel"/>
    <w:tmpl w:val="0E1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32C3F1C"/>
    <w:multiLevelType w:val="multilevel"/>
    <w:tmpl w:val="BE86B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9624DD"/>
    <w:multiLevelType w:val="hybridMultilevel"/>
    <w:tmpl w:val="F63C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16596E"/>
    <w:multiLevelType w:val="multilevel"/>
    <w:tmpl w:val="6F3CCC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AD92F78"/>
    <w:multiLevelType w:val="hybridMultilevel"/>
    <w:tmpl w:val="8C5E761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DD36DEF"/>
    <w:multiLevelType w:val="multilevel"/>
    <w:tmpl w:val="5838E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D279AF"/>
    <w:multiLevelType w:val="hybridMultilevel"/>
    <w:tmpl w:val="221CF17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num>
  <w:num w:numId="3">
    <w:abstractNumId w:val="0"/>
    <w:lvlOverride w:ilvl="0">
      <w:lvl w:ilvl="0">
        <w:numFmt w:val="bullet"/>
        <w:lvlText w:val=""/>
        <w:legacy w:legacy="1" w:legacySpace="0" w:legacyIndent="0"/>
        <w:lvlJc w:val="left"/>
        <w:rPr>
          <w:rFonts w:ascii="Symbol" w:hAnsi="Symbol" w:hint="default"/>
        </w:rPr>
      </w:lvl>
    </w:lvlOverride>
  </w:num>
  <w:num w:numId="4">
    <w:abstractNumId w:val="20"/>
  </w:num>
  <w:num w:numId="5">
    <w:abstractNumId w:val="19"/>
  </w:num>
  <w:num w:numId="6">
    <w:abstractNumId w:val="26"/>
  </w:num>
  <w:num w:numId="7">
    <w:abstractNumId w:val="22"/>
  </w:num>
  <w:num w:numId="8">
    <w:abstractNumId w:val="31"/>
  </w:num>
  <w:num w:numId="9">
    <w:abstractNumId w:val="25"/>
  </w:num>
  <w:num w:numId="10">
    <w:abstractNumId w:val="10"/>
  </w:num>
  <w:num w:numId="11">
    <w:abstractNumId w:val="27"/>
  </w:num>
  <w:num w:numId="12">
    <w:abstractNumId w:val="29"/>
  </w:num>
  <w:num w:numId="13">
    <w:abstractNumId w:val="13"/>
  </w:num>
  <w:num w:numId="14">
    <w:abstractNumId w:val="21"/>
  </w:num>
  <w:num w:numId="15">
    <w:abstractNumId w:val="15"/>
  </w:num>
  <w:num w:numId="16">
    <w:abstractNumId w:val="4"/>
  </w:num>
  <w:num w:numId="17">
    <w:abstractNumId w:val="14"/>
  </w:num>
  <w:num w:numId="18">
    <w:abstractNumId w:val="24"/>
  </w:num>
  <w:num w:numId="19">
    <w:abstractNumId w:val="7"/>
  </w:num>
  <w:num w:numId="20">
    <w:abstractNumId w:val="9"/>
  </w:num>
  <w:num w:numId="21">
    <w:abstractNumId w:val="32"/>
  </w:num>
  <w:num w:numId="22">
    <w:abstractNumId w:val="11"/>
  </w:num>
  <w:num w:numId="23">
    <w:abstractNumId w:val="6"/>
  </w:num>
  <w:num w:numId="24">
    <w:abstractNumId w:val="18"/>
  </w:num>
  <w:num w:numId="25">
    <w:abstractNumId w:val="17"/>
  </w:num>
  <w:num w:numId="2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num>
  <w:num w:numId="28">
    <w:abstractNumId w:val="2"/>
  </w:num>
  <w:num w:numId="29">
    <w:abstractNumId w:val="23"/>
  </w:num>
  <w:num w:numId="30">
    <w:abstractNumId w:val="30"/>
  </w:num>
  <w:num w:numId="31">
    <w:abstractNumId w:val="12"/>
  </w:num>
  <w:num w:numId="32">
    <w:abstractNumId w:val="8"/>
  </w:num>
  <w:num w:numId="33">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5B98"/>
    <w:rsid w:val="000C6D62"/>
    <w:rsid w:val="000D1695"/>
    <w:rsid w:val="000D21A8"/>
    <w:rsid w:val="000D23F1"/>
    <w:rsid w:val="000D2C0C"/>
    <w:rsid w:val="000D48BA"/>
    <w:rsid w:val="000E0830"/>
    <w:rsid w:val="000E2419"/>
    <w:rsid w:val="000E54BD"/>
    <w:rsid w:val="000E5F1B"/>
    <w:rsid w:val="000E64CF"/>
    <w:rsid w:val="000E7CFC"/>
    <w:rsid w:val="000F02B2"/>
    <w:rsid w:val="000F392F"/>
    <w:rsid w:val="000F5BA0"/>
    <w:rsid w:val="000F6B65"/>
    <w:rsid w:val="000F7089"/>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3D8"/>
    <w:rsid w:val="00181540"/>
    <w:rsid w:val="00182CF7"/>
    <w:rsid w:val="00186AB4"/>
    <w:rsid w:val="00187714"/>
    <w:rsid w:val="00187971"/>
    <w:rsid w:val="00190808"/>
    <w:rsid w:val="0019199B"/>
    <w:rsid w:val="001923F2"/>
    <w:rsid w:val="001941FF"/>
    <w:rsid w:val="00195D5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E57"/>
    <w:rsid w:val="00203A4E"/>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0B7C"/>
    <w:rsid w:val="002710DE"/>
    <w:rsid w:val="00272CB5"/>
    <w:rsid w:val="002765BF"/>
    <w:rsid w:val="0027734E"/>
    <w:rsid w:val="00281EDB"/>
    <w:rsid w:val="002834F3"/>
    <w:rsid w:val="00283BE8"/>
    <w:rsid w:val="00286099"/>
    <w:rsid w:val="00286315"/>
    <w:rsid w:val="00286B12"/>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799"/>
    <w:rsid w:val="002F69A4"/>
    <w:rsid w:val="002F6CAD"/>
    <w:rsid w:val="003003E9"/>
    <w:rsid w:val="00301287"/>
    <w:rsid w:val="00305B10"/>
    <w:rsid w:val="00306B1D"/>
    <w:rsid w:val="00307262"/>
    <w:rsid w:val="0030762D"/>
    <w:rsid w:val="00310167"/>
    <w:rsid w:val="003115ED"/>
    <w:rsid w:val="00312A9A"/>
    <w:rsid w:val="003133DF"/>
    <w:rsid w:val="003148D2"/>
    <w:rsid w:val="00314E0C"/>
    <w:rsid w:val="00316202"/>
    <w:rsid w:val="00320DA4"/>
    <w:rsid w:val="003212B8"/>
    <w:rsid w:val="003217BE"/>
    <w:rsid w:val="00323473"/>
    <w:rsid w:val="0032363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32DD"/>
    <w:rsid w:val="00387E3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1F0E"/>
    <w:rsid w:val="00413620"/>
    <w:rsid w:val="004150CB"/>
    <w:rsid w:val="00417AA7"/>
    <w:rsid w:val="00420EE5"/>
    <w:rsid w:val="00421114"/>
    <w:rsid w:val="0042380C"/>
    <w:rsid w:val="00424041"/>
    <w:rsid w:val="00425CC6"/>
    <w:rsid w:val="00431687"/>
    <w:rsid w:val="004328F5"/>
    <w:rsid w:val="00432EE2"/>
    <w:rsid w:val="0043372D"/>
    <w:rsid w:val="00433AF0"/>
    <w:rsid w:val="004413FB"/>
    <w:rsid w:val="0044157A"/>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1FB9"/>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FBF"/>
    <w:rsid w:val="004F74D8"/>
    <w:rsid w:val="0050041A"/>
    <w:rsid w:val="00502375"/>
    <w:rsid w:val="00503D7B"/>
    <w:rsid w:val="00506F40"/>
    <w:rsid w:val="005113E5"/>
    <w:rsid w:val="00512662"/>
    <w:rsid w:val="0051305C"/>
    <w:rsid w:val="0051444D"/>
    <w:rsid w:val="00517AEE"/>
    <w:rsid w:val="005206A6"/>
    <w:rsid w:val="005249E0"/>
    <w:rsid w:val="0052589F"/>
    <w:rsid w:val="00525DD8"/>
    <w:rsid w:val="00525F27"/>
    <w:rsid w:val="0052788C"/>
    <w:rsid w:val="00533266"/>
    <w:rsid w:val="00535DF3"/>
    <w:rsid w:val="0053641C"/>
    <w:rsid w:val="0054107D"/>
    <w:rsid w:val="00541EB1"/>
    <w:rsid w:val="00542021"/>
    <w:rsid w:val="00544B68"/>
    <w:rsid w:val="00545F06"/>
    <w:rsid w:val="0054620F"/>
    <w:rsid w:val="0055297D"/>
    <w:rsid w:val="00552D1C"/>
    <w:rsid w:val="00553062"/>
    <w:rsid w:val="00553962"/>
    <w:rsid w:val="00554692"/>
    <w:rsid w:val="00556A6B"/>
    <w:rsid w:val="00557C59"/>
    <w:rsid w:val="005633D4"/>
    <w:rsid w:val="00563E81"/>
    <w:rsid w:val="00564CAF"/>
    <w:rsid w:val="00565C2A"/>
    <w:rsid w:val="00566506"/>
    <w:rsid w:val="00572002"/>
    <w:rsid w:val="005724EE"/>
    <w:rsid w:val="00573678"/>
    <w:rsid w:val="0057790D"/>
    <w:rsid w:val="005803AF"/>
    <w:rsid w:val="0058273D"/>
    <w:rsid w:val="00582A5C"/>
    <w:rsid w:val="00586579"/>
    <w:rsid w:val="00587D01"/>
    <w:rsid w:val="00590BA6"/>
    <w:rsid w:val="005915ED"/>
    <w:rsid w:val="0059196F"/>
    <w:rsid w:val="00592A61"/>
    <w:rsid w:val="00594E98"/>
    <w:rsid w:val="005957BA"/>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3DC6"/>
    <w:rsid w:val="005C5301"/>
    <w:rsid w:val="005C66B1"/>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2E92"/>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1CD0"/>
    <w:rsid w:val="00663A43"/>
    <w:rsid w:val="0066466B"/>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00CF"/>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0EC2"/>
    <w:rsid w:val="006F1A80"/>
    <w:rsid w:val="006F2555"/>
    <w:rsid w:val="006F2AD5"/>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3FF"/>
    <w:rsid w:val="00746D2E"/>
    <w:rsid w:val="007475A0"/>
    <w:rsid w:val="00751266"/>
    <w:rsid w:val="007519B7"/>
    <w:rsid w:val="00752990"/>
    <w:rsid w:val="00753B33"/>
    <w:rsid w:val="007560DF"/>
    <w:rsid w:val="00756557"/>
    <w:rsid w:val="00756588"/>
    <w:rsid w:val="007600BE"/>
    <w:rsid w:val="0076338A"/>
    <w:rsid w:val="0076346C"/>
    <w:rsid w:val="007635CC"/>
    <w:rsid w:val="00763E6D"/>
    <w:rsid w:val="00764830"/>
    <w:rsid w:val="00764E20"/>
    <w:rsid w:val="0077021F"/>
    <w:rsid w:val="00771E5C"/>
    <w:rsid w:val="00776112"/>
    <w:rsid w:val="0077647D"/>
    <w:rsid w:val="00782CB9"/>
    <w:rsid w:val="00790EC1"/>
    <w:rsid w:val="007929BC"/>
    <w:rsid w:val="0079478B"/>
    <w:rsid w:val="00797330"/>
    <w:rsid w:val="00797B3F"/>
    <w:rsid w:val="007A25AF"/>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2511"/>
    <w:rsid w:val="007C3387"/>
    <w:rsid w:val="007C3D3D"/>
    <w:rsid w:val="007C5195"/>
    <w:rsid w:val="007C53B0"/>
    <w:rsid w:val="007C67C2"/>
    <w:rsid w:val="007C7414"/>
    <w:rsid w:val="007C7F72"/>
    <w:rsid w:val="007D1431"/>
    <w:rsid w:val="007D5743"/>
    <w:rsid w:val="007E09C8"/>
    <w:rsid w:val="007E264B"/>
    <w:rsid w:val="007E350B"/>
    <w:rsid w:val="007E40C5"/>
    <w:rsid w:val="007E6126"/>
    <w:rsid w:val="007E6345"/>
    <w:rsid w:val="007E716D"/>
    <w:rsid w:val="007E7B81"/>
    <w:rsid w:val="007E7FCF"/>
    <w:rsid w:val="007F0784"/>
    <w:rsid w:val="007F0E33"/>
    <w:rsid w:val="007F202A"/>
    <w:rsid w:val="007F2E46"/>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A30"/>
    <w:rsid w:val="00857C68"/>
    <w:rsid w:val="008601D0"/>
    <w:rsid w:val="00860730"/>
    <w:rsid w:val="00862AEE"/>
    <w:rsid w:val="00862D35"/>
    <w:rsid w:val="0086313F"/>
    <w:rsid w:val="008638D5"/>
    <w:rsid w:val="0086765E"/>
    <w:rsid w:val="00871141"/>
    <w:rsid w:val="00872795"/>
    <w:rsid w:val="008737A4"/>
    <w:rsid w:val="00874143"/>
    <w:rsid w:val="00876367"/>
    <w:rsid w:val="0087688E"/>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62C3"/>
    <w:rsid w:val="00926991"/>
    <w:rsid w:val="009279D8"/>
    <w:rsid w:val="00931E94"/>
    <w:rsid w:val="009321A3"/>
    <w:rsid w:val="00934622"/>
    <w:rsid w:val="00935967"/>
    <w:rsid w:val="00941D0A"/>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67FD8"/>
    <w:rsid w:val="009733AB"/>
    <w:rsid w:val="009756E9"/>
    <w:rsid w:val="009818CF"/>
    <w:rsid w:val="00985847"/>
    <w:rsid w:val="009909BF"/>
    <w:rsid w:val="00993875"/>
    <w:rsid w:val="00995956"/>
    <w:rsid w:val="00997756"/>
    <w:rsid w:val="0099783D"/>
    <w:rsid w:val="009A0D0B"/>
    <w:rsid w:val="009A58B8"/>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5118"/>
    <w:rsid w:val="009E5630"/>
    <w:rsid w:val="009E5D1F"/>
    <w:rsid w:val="009F23CD"/>
    <w:rsid w:val="009F2EBC"/>
    <w:rsid w:val="009F3E33"/>
    <w:rsid w:val="009F4BF8"/>
    <w:rsid w:val="009F7033"/>
    <w:rsid w:val="00A036C7"/>
    <w:rsid w:val="00A037B6"/>
    <w:rsid w:val="00A03DAD"/>
    <w:rsid w:val="00A03F6B"/>
    <w:rsid w:val="00A05BF0"/>
    <w:rsid w:val="00A05DF1"/>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5EB"/>
    <w:rsid w:val="00A3464D"/>
    <w:rsid w:val="00A34658"/>
    <w:rsid w:val="00A34FDD"/>
    <w:rsid w:val="00A3538E"/>
    <w:rsid w:val="00A35A10"/>
    <w:rsid w:val="00A4038A"/>
    <w:rsid w:val="00A44E1B"/>
    <w:rsid w:val="00A5138B"/>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11E2"/>
    <w:rsid w:val="00AA2CE4"/>
    <w:rsid w:val="00AA304E"/>
    <w:rsid w:val="00AA51FF"/>
    <w:rsid w:val="00AB0038"/>
    <w:rsid w:val="00AB1B25"/>
    <w:rsid w:val="00AB278E"/>
    <w:rsid w:val="00AB2FC2"/>
    <w:rsid w:val="00AB45DA"/>
    <w:rsid w:val="00AB7215"/>
    <w:rsid w:val="00AB75FF"/>
    <w:rsid w:val="00AB7C02"/>
    <w:rsid w:val="00AB7F1B"/>
    <w:rsid w:val="00AC01C1"/>
    <w:rsid w:val="00AC0A6A"/>
    <w:rsid w:val="00AC3D92"/>
    <w:rsid w:val="00AD4BE9"/>
    <w:rsid w:val="00AD504B"/>
    <w:rsid w:val="00AD7647"/>
    <w:rsid w:val="00AE52EB"/>
    <w:rsid w:val="00AE579A"/>
    <w:rsid w:val="00AF174E"/>
    <w:rsid w:val="00AF1DB9"/>
    <w:rsid w:val="00AF22E2"/>
    <w:rsid w:val="00AF5925"/>
    <w:rsid w:val="00AF60FE"/>
    <w:rsid w:val="00AF634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3BB5"/>
    <w:rsid w:val="00B84A08"/>
    <w:rsid w:val="00B85874"/>
    <w:rsid w:val="00B86902"/>
    <w:rsid w:val="00B91934"/>
    <w:rsid w:val="00B93BE1"/>
    <w:rsid w:val="00B9435E"/>
    <w:rsid w:val="00B94C6B"/>
    <w:rsid w:val="00B956EB"/>
    <w:rsid w:val="00B96725"/>
    <w:rsid w:val="00B9692A"/>
    <w:rsid w:val="00B96BE2"/>
    <w:rsid w:val="00B96C79"/>
    <w:rsid w:val="00B977AB"/>
    <w:rsid w:val="00BA3603"/>
    <w:rsid w:val="00BA509A"/>
    <w:rsid w:val="00BA53FD"/>
    <w:rsid w:val="00BA6D33"/>
    <w:rsid w:val="00BB0005"/>
    <w:rsid w:val="00BB2D0D"/>
    <w:rsid w:val="00BB5B4B"/>
    <w:rsid w:val="00BB6025"/>
    <w:rsid w:val="00BC0E82"/>
    <w:rsid w:val="00BC1330"/>
    <w:rsid w:val="00BC19CF"/>
    <w:rsid w:val="00BC1E3B"/>
    <w:rsid w:val="00BC3775"/>
    <w:rsid w:val="00BD083B"/>
    <w:rsid w:val="00BD0BB3"/>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65C"/>
    <w:rsid w:val="00C50C64"/>
    <w:rsid w:val="00C5134C"/>
    <w:rsid w:val="00C51B02"/>
    <w:rsid w:val="00C5460F"/>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586B"/>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6C99"/>
    <w:rsid w:val="00D00A09"/>
    <w:rsid w:val="00D02256"/>
    <w:rsid w:val="00D02EEC"/>
    <w:rsid w:val="00D034BD"/>
    <w:rsid w:val="00D0530C"/>
    <w:rsid w:val="00D05514"/>
    <w:rsid w:val="00D0620C"/>
    <w:rsid w:val="00D10C9D"/>
    <w:rsid w:val="00D12545"/>
    <w:rsid w:val="00D13CEA"/>
    <w:rsid w:val="00D147DB"/>
    <w:rsid w:val="00D14B81"/>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27EC"/>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B06"/>
    <w:rsid w:val="00E76DB1"/>
    <w:rsid w:val="00E76E32"/>
    <w:rsid w:val="00E770B6"/>
    <w:rsid w:val="00E77E24"/>
    <w:rsid w:val="00E85F8F"/>
    <w:rsid w:val="00E861FE"/>
    <w:rsid w:val="00E9032F"/>
    <w:rsid w:val="00E916F1"/>
    <w:rsid w:val="00E919D2"/>
    <w:rsid w:val="00E9330D"/>
    <w:rsid w:val="00E96998"/>
    <w:rsid w:val="00EA0D18"/>
    <w:rsid w:val="00EA10A8"/>
    <w:rsid w:val="00EA19CE"/>
    <w:rsid w:val="00EA38F2"/>
    <w:rsid w:val="00EA553E"/>
    <w:rsid w:val="00EA5F88"/>
    <w:rsid w:val="00EA682B"/>
    <w:rsid w:val="00EA6876"/>
    <w:rsid w:val="00EA7934"/>
    <w:rsid w:val="00EB31E0"/>
    <w:rsid w:val="00EB4571"/>
    <w:rsid w:val="00EB45C0"/>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5D6F"/>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000"/>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05A2187D"/>
    <w:rsid w:val="1C2D3781"/>
    <w:rsid w:val="2C5A8D3E"/>
    <w:rsid w:val="31FB6AD0"/>
    <w:rsid w:val="55856338"/>
    <w:rsid w:val="5AE22ECB"/>
    <w:rsid w:val="615C5E0C"/>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styleId="Mention">
    <w:name w:val="Mention"/>
    <w:basedOn w:val="DefaultParagraphFont"/>
    <w:uiPriority w:val="99"/>
    <w:semiHidden/>
    <w:unhideWhenUsed/>
    <w:rsid w:val="009733AB"/>
    <w:rPr>
      <w:color w:val="2B579A"/>
      <w:shd w:val="clear" w:color="auto" w:fill="E6E6E6"/>
    </w:rPr>
  </w:style>
  <w:style w:type="character" w:customStyle="1" w:styleId="pl-k">
    <w:name w:val="pl-k"/>
    <w:basedOn w:val="DefaultParagraphFont"/>
    <w:rsid w:val="00C5460F"/>
  </w:style>
  <w:style w:type="character" w:customStyle="1" w:styleId="pl-s">
    <w:name w:val="pl-s"/>
    <w:basedOn w:val="DefaultParagraphFont"/>
    <w:rsid w:val="00C5460F"/>
  </w:style>
  <w:style w:type="character" w:customStyle="1" w:styleId="pl-pds">
    <w:name w:val="pl-pds"/>
    <w:basedOn w:val="DefaultParagraphFont"/>
    <w:rsid w:val="00C5460F"/>
  </w:style>
  <w:style w:type="character" w:customStyle="1" w:styleId="pl-en">
    <w:name w:val="pl-en"/>
    <w:basedOn w:val="DefaultParagraphFont"/>
    <w:rsid w:val="00C5460F"/>
  </w:style>
  <w:style w:type="character" w:customStyle="1" w:styleId="pl-c1">
    <w:name w:val="pl-c1"/>
    <w:basedOn w:val="DefaultParagraphFont"/>
    <w:rsid w:val="00C5460F"/>
  </w:style>
  <w:style w:type="character" w:customStyle="1" w:styleId="pl-smi">
    <w:name w:val="pl-smi"/>
    <w:basedOn w:val="DefaultParagraphFont"/>
    <w:rsid w:val="00C546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3827786">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01632441">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40749933">
      <w:bodyDiv w:val="1"/>
      <w:marLeft w:val="0"/>
      <w:marRight w:val="0"/>
      <w:marTop w:val="0"/>
      <w:marBottom w:val="0"/>
      <w:divBdr>
        <w:top w:val="none" w:sz="0" w:space="0" w:color="auto"/>
        <w:left w:val="none" w:sz="0" w:space="0" w:color="auto"/>
        <w:bottom w:val="none" w:sz="0" w:space="0" w:color="auto"/>
        <w:right w:val="none" w:sz="0" w:space="0" w:color="auto"/>
      </w:divBdr>
    </w:div>
    <w:div w:id="1285426271">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83076734">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74425252">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image" Target="media/image10.gif"/><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31594F1-E7EC-4F6A-B13E-CE14391C957D}">
  <ds:schemaRefs>
    <ds:schemaRef ds:uri="http://schemas.openxmlformats.org/officeDocument/2006/bibliography"/>
  </ds:schemaRefs>
</ds:datastoreItem>
</file>

<file path=customXml/itemProps6.xml><?xml version="1.0" encoding="utf-8"?>
<ds:datastoreItem xmlns:ds="http://schemas.openxmlformats.org/officeDocument/2006/customXml" ds:itemID="{48999608-52E9-469E-ACDB-FB702493A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0</TotalTime>
  <Pages>89</Pages>
  <Words>12316</Words>
  <Characters>70202</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82354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Sanjana G S</cp:lastModifiedBy>
  <cp:revision>2</cp:revision>
  <cp:lastPrinted>2014-03-29T07:34:00Z</cp:lastPrinted>
  <dcterms:created xsi:type="dcterms:W3CDTF">2021-02-27T06:25:00Z</dcterms:created>
  <dcterms:modified xsi:type="dcterms:W3CDTF">2021-02-27T06:25:00Z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